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397218A" w14:textId="77C8EB20" w:rsidR="0034720E" w:rsidRPr="008C506C" w:rsidRDefault="008C3633" w:rsidP="0034720E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32FCE990" wp14:editId="54FC8D63">
                <wp:simplePos x="0" y="0"/>
                <wp:positionH relativeFrom="column">
                  <wp:posOffset>-786985</wp:posOffset>
                </wp:positionH>
                <wp:positionV relativeFrom="paragraph">
                  <wp:posOffset>-446405</wp:posOffset>
                </wp:positionV>
                <wp:extent cx="7709535" cy="2566035"/>
                <wp:effectExtent l="0" t="0" r="24765" b="43815"/>
                <wp:wrapNone/>
                <wp:docPr id="6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709535" cy="256603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92AA3" id="流程图: 手动输入 2" o:spid="_x0000_s1026" style="position:absolute;margin-left:-61.95pt;margin-top:-35.15pt;width:607.05pt;height:202.05pt;rotation:180;flip:x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" path="m,3036l10000,r,10000l,10000,,3036xe" fillcolor="#5290bf" strokecolor="#5290bf" strokeweight="1pt">
                <v:stroke joinstyle="miter"/>
                <v:path arrowok="t" o:connecttype="custom" o:connectlocs="0,779048;7709535,0;7709535,2566035;0,2566035;0,779048" o:connectangles="0,0,0,0,0"/>
              </v:shape>
            </w:pict>
          </mc:Fallback>
        </mc:AlternateContent>
      </w:r>
      <w:r w:rsidR="009D5F8F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BBE8C5" wp14:editId="77BBFA74">
                <wp:simplePos x="0" y="0"/>
                <wp:positionH relativeFrom="column">
                  <wp:posOffset>-369567</wp:posOffset>
                </wp:positionH>
                <wp:positionV relativeFrom="paragraph">
                  <wp:posOffset>-153658</wp:posOffset>
                </wp:positionV>
                <wp:extent cx="3324473" cy="14579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473" cy="1457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820379" w14:textId="204E8D3B" w:rsidR="0034720E" w:rsidRPr="00022CC2" w:rsidRDefault="0034720E" w:rsidP="0034720E"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我</w:t>
                            </w:r>
                            <w:r w:rsidR="00C5637D"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可以熟练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使用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0"/>
                                <w:szCs w:val="24"/>
                              </w:rPr>
                              <w:t>C语言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进行编程。</w:t>
                            </w:r>
                            <w:r w:rsidR="00C5637D"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有基础的电路分析能力，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较好的分析问题和解决问题的能力，也有相当不错的自学能力，工作认真，仔细，好学，会钻研，有团队意识</w:t>
                            </w:r>
                            <w:r w:rsidR="00C5637D"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。有做过完整的项目，从数据结构设计到，任务规划，数据发送，人机交互，制定协议，以及各种硬件的处理。</w:t>
                            </w:r>
                          </w:p>
                          <w:p w14:paraId="599C09AD" w14:textId="4592959A" w:rsidR="0034720E" w:rsidRDefault="0034720E" w:rsidP="0034720E"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BE8C5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-29.1pt;margin-top:-12.1pt;width:261.75pt;height:114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" filled="f" stroked="f" strokeweight=".5pt">
                <v:textbox>
                  <w:txbxContent>
                    <w:p w14:paraId="23820379" w14:textId="204E8D3B" w:rsidR="0034720E" w:rsidRPr="00022CC2" w:rsidRDefault="0034720E" w:rsidP="0034720E"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</w:pP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我</w:t>
                      </w:r>
                      <w:r w:rsidR="00C5637D"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可以熟练</w:t>
                      </w: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使用</w:t>
                      </w:r>
                      <w:r w:rsidRPr="00022CC2">
                        <w:rPr>
                          <w:rFonts w:ascii="微软雅黑" w:eastAsia="微软雅黑" w:hAnsi="微软雅黑"/>
                          <w:color w:val="FFFFFF" w:themeColor="background1"/>
                          <w:sz w:val="20"/>
                          <w:szCs w:val="24"/>
                        </w:rPr>
                        <w:t>C语言</w:t>
                      </w: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进行编程。</w:t>
                      </w:r>
                      <w:r w:rsidR="00C5637D"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有基础的电路分析能力，</w:t>
                      </w: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较好的分析问题和解决问题的能力，也有相当不错的自学能力，工作认真，仔细，好学，会钻研，有团队意识</w:t>
                      </w:r>
                      <w:r w:rsidR="00C5637D"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。有做过完整的项目，从数据结构设计到，任务规划，数据发送，人机交互，制定协议，以及各种硬件的处理。</w:t>
                      </w:r>
                    </w:p>
                    <w:p w14:paraId="599C09AD" w14:textId="4592959A" w:rsidR="0034720E" w:rsidRDefault="0034720E" w:rsidP="0034720E"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3C08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262238B" wp14:editId="667BCA2E">
                <wp:simplePos x="0" y="0"/>
                <wp:positionH relativeFrom="column">
                  <wp:posOffset>3261995</wp:posOffset>
                </wp:positionH>
                <wp:positionV relativeFrom="paragraph">
                  <wp:posOffset>119862</wp:posOffset>
                </wp:positionV>
                <wp:extent cx="1692068" cy="1183592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068" cy="1183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3BA8E9" w14:textId="77777777" w:rsidR="0034720E" w:rsidRDefault="0034720E" w:rsidP="0034720E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pacing w:val="40"/>
                                <w:sz w:val="44"/>
                              </w:rPr>
                              <w:t>仇磊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4"/>
                              </w:rPr>
                              <w:t xml:space="preserve">  </w:t>
                            </w:r>
                          </w:p>
                          <w:p w14:paraId="4CEC3EE8" w14:textId="0513137A" w:rsidR="0034720E" w:rsidRDefault="007A03DD" w:rsidP="00F80E18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嵌入式</w:t>
                            </w:r>
                            <w:r w:rsidR="0034720E" w:rsidRPr="006B2DE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软件开发</w:t>
                            </w:r>
                          </w:p>
                          <w:p w14:paraId="45CBA67F" w14:textId="254B1834" w:rsidR="0034720E" w:rsidRDefault="0034720E" w:rsidP="0034720E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2238B" id="文本框 60" o:spid="_x0000_s1027" type="#_x0000_t202" style="position:absolute;margin-left:256.85pt;margin-top:9.45pt;width:133.25pt;height:93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" filled="f" stroked="f" strokeweight=".5pt">
                <v:textbox>
                  <w:txbxContent>
                    <w:p w14:paraId="023BA8E9" w14:textId="77777777" w:rsidR="0034720E" w:rsidRDefault="0034720E" w:rsidP="0034720E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pacing w:val="40"/>
                          <w:sz w:val="44"/>
                        </w:rPr>
                        <w:t>仇磊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4"/>
                        </w:rPr>
                        <w:t xml:space="preserve">  </w:t>
                      </w:r>
                    </w:p>
                    <w:p w14:paraId="4CEC3EE8" w14:textId="0513137A" w:rsidR="0034720E" w:rsidRDefault="007A03DD" w:rsidP="00F80E18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嵌入式</w:t>
                      </w:r>
                      <w:r w:rsidR="0034720E" w:rsidRPr="006B2DE7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软件开发</w:t>
                      </w:r>
                    </w:p>
                    <w:p w14:paraId="45CBA67F" w14:textId="254B1834" w:rsidR="0034720E" w:rsidRDefault="0034720E" w:rsidP="0034720E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3C08">
        <w:rPr>
          <w:rFonts w:ascii="微软雅黑" w:eastAsia="微软雅黑" w:hAnsi="微软雅黑"/>
          <w:noProof/>
        </w:rPr>
        <w:drawing>
          <wp:anchor distT="0" distB="0" distL="114300" distR="114300" simplePos="0" relativeHeight="251731968" behindDoc="0" locked="0" layoutInCell="1" allowOverlap="1" wp14:anchorId="6820A7C6" wp14:editId="7FFE3339">
            <wp:simplePos x="0" y="0"/>
            <wp:positionH relativeFrom="margin">
              <wp:posOffset>5229470</wp:posOffset>
            </wp:positionH>
            <wp:positionV relativeFrom="paragraph">
              <wp:posOffset>3616</wp:posOffset>
            </wp:positionV>
            <wp:extent cx="1099185" cy="1398270"/>
            <wp:effectExtent l="95250" t="38100" r="43815" b="87630"/>
            <wp:wrapNone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041" r="-4"/>
                    <a:stretch/>
                  </pic:blipFill>
                  <pic:spPr bwMode="auto">
                    <a:xfrm>
                      <a:off x="0" y="0"/>
                      <a:ext cx="109918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C0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028F6A" wp14:editId="122E420B">
                <wp:simplePos x="0" y="0"/>
                <wp:positionH relativeFrom="column">
                  <wp:posOffset>2999254</wp:posOffset>
                </wp:positionH>
                <wp:positionV relativeFrom="paragraph">
                  <wp:posOffset>-172094</wp:posOffset>
                </wp:positionV>
                <wp:extent cx="0" cy="1405255"/>
                <wp:effectExtent l="0" t="0" r="38100" b="23495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525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892BA" id="直接连接符 61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15pt,-13.55pt" to="236.15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" strokecolor="window" strokeweight="1pt">
                <v:stroke joinstyle="miter"/>
              </v:line>
            </w:pict>
          </mc:Fallback>
        </mc:AlternateContent>
      </w:r>
      <w:r w:rsidR="0034720E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88C6758" wp14:editId="050AC9E3">
                <wp:simplePos x="0" y="0"/>
                <wp:positionH relativeFrom="column">
                  <wp:posOffset>-230757</wp:posOffset>
                </wp:positionH>
                <wp:positionV relativeFrom="paragraph">
                  <wp:posOffset>15652942</wp:posOffset>
                </wp:positionV>
                <wp:extent cx="5098691" cy="124079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8691" cy="1240790"/>
                          <a:chOff x="0" y="0"/>
                          <a:chExt cx="5098691" cy="1240790"/>
                        </a:xfrm>
                      </wpg:grpSpPr>
                      <wps:wsp>
                        <wps:cNvPr id="160" name="文本框 160"/>
                        <wps:cNvSpPr txBox="1"/>
                        <wps:spPr>
                          <a:xfrm>
                            <a:off x="0" y="0"/>
                            <a:ext cx="1422400" cy="1240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FE006AC" w14:textId="77777777" w:rsidR="0034720E" w:rsidRDefault="0034720E" w:rsidP="0034720E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软件技能</w:t>
                              </w:r>
                            </w:p>
                            <w:p w14:paraId="406CBB84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Word</w:t>
                              </w:r>
                            </w:p>
                            <w:p w14:paraId="26629849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Powerpoint</w:t>
                              </w:r>
                              <w:proofErr w:type="spellEnd"/>
                            </w:p>
                            <w:p w14:paraId="2F79007D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Excel</w:t>
                              </w:r>
                            </w:p>
                            <w:p w14:paraId="50147854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Xmind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1" name="文本框 161"/>
                        <wps:cNvSpPr txBox="1"/>
                        <wps:spPr>
                          <a:xfrm>
                            <a:off x="3676291" y="0"/>
                            <a:ext cx="1422400" cy="1240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CC25254" w14:textId="77777777" w:rsidR="0034720E" w:rsidRDefault="0034720E" w:rsidP="0034720E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商务技能</w:t>
                              </w:r>
                            </w:p>
                            <w:p w14:paraId="05DD3796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商务谈判</w:t>
                              </w:r>
                            </w:p>
                            <w:p w14:paraId="12AA2B85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营销策划</w:t>
                              </w:r>
                            </w:p>
                            <w:p w14:paraId="25543F5F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网络调研</w:t>
                              </w:r>
                            </w:p>
                            <w:p w14:paraId="2C0FDFE0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运营推广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C6758" id="组合 63" o:spid="_x0000_s1028" style="position:absolute;margin-left:-18.15pt;margin-top:1232.5pt;width:401.45pt;height:97.7pt;z-index:251730944" coordsize="50986,12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">
                <v:shape id="文本框 160" o:spid="_x0000_s1029" type="#_x0000_t202" style="position:absolute;width:14224;height:1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" filled="f" stroked="f" strokeweight=".5pt">
                  <v:textbox style="mso-fit-shape-to-text:t">
                    <w:txbxContent>
                      <w:p w14:paraId="2FE006AC" w14:textId="77777777" w:rsidR="0034720E" w:rsidRDefault="0034720E" w:rsidP="0034720E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  <w:t>软件技能</w:t>
                        </w:r>
                      </w:p>
                      <w:p w14:paraId="406CBB84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Word</w:t>
                        </w:r>
                      </w:p>
                      <w:p w14:paraId="26629849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Powerpoint</w:t>
                        </w:r>
                        <w:proofErr w:type="spellEnd"/>
                      </w:p>
                      <w:p w14:paraId="2F79007D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Excel</w:t>
                        </w:r>
                      </w:p>
                      <w:p w14:paraId="50147854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Xmind</w:t>
                        </w:r>
                        <w:proofErr w:type="spellEnd"/>
                      </w:p>
                    </w:txbxContent>
                  </v:textbox>
                </v:shape>
                <v:shape id="文本框 161" o:spid="_x0000_s1030" type="#_x0000_t202" style="position:absolute;left:36762;width:14224;height:1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" filled="f" stroked="f" strokeweight=".5pt">
                  <v:textbox style="mso-fit-shape-to-text:t">
                    <w:txbxContent>
                      <w:p w14:paraId="3CC25254" w14:textId="77777777" w:rsidR="0034720E" w:rsidRDefault="0034720E" w:rsidP="0034720E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  <w:t>商务技能</w:t>
                        </w:r>
                      </w:p>
                      <w:p w14:paraId="05DD3796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商务谈判</w:t>
                        </w:r>
                      </w:p>
                      <w:p w14:paraId="12AA2B85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营销策划</w:t>
                        </w:r>
                      </w:p>
                      <w:p w14:paraId="25543F5F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网络调研</w:t>
                        </w:r>
                      </w:p>
                      <w:p w14:paraId="2C0FDFE0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运营推广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EE8C3D" w14:textId="4A8AEA7C" w:rsidR="0034720E" w:rsidRDefault="0034720E" w:rsidP="0034720E">
      <w:pPr>
        <w:widowControl/>
        <w:tabs>
          <w:tab w:val="left" w:pos="5777"/>
        </w:tabs>
        <w:jc w:val="left"/>
        <w:rPr>
          <w:rFonts w:ascii="微软雅黑" w:eastAsia="微软雅黑" w:hAnsi="微软雅黑" w:hint="eastAsia"/>
        </w:rPr>
      </w:pPr>
    </w:p>
    <w:p w14:paraId="0C920A26" w14:textId="61C1E7D7" w:rsidR="0034720E" w:rsidRDefault="008766F3" w:rsidP="0034720E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403FFB" wp14:editId="2FAD7D63">
                <wp:simplePos x="0" y="0"/>
                <wp:positionH relativeFrom="column">
                  <wp:posOffset>-705394</wp:posOffset>
                </wp:positionH>
                <wp:positionV relativeFrom="paragraph">
                  <wp:posOffset>7646670</wp:posOffset>
                </wp:positionV>
                <wp:extent cx="7505700" cy="1985010"/>
                <wp:effectExtent l="38100" t="114300" r="133350" b="53340"/>
                <wp:wrapNone/>
                <wp:docPr id="209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05700" cy="198501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txbx>
                        <w:txbxContent>
                          <w:p w14:paraId="13483CBE" w14:textId="77777777" w:rsidR="0034720E" w:rsidRDefault="0034720E" w:rsidP="001724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03FFB" id="流程图: 手动输入 2" o:spid="_x0000_s1031" style="position:absolute;margin-left:-55.55pt;margin-top:602.1pt;width:591pt;height:156.3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" adj="-11796480,,5400" path="m,2286l10000,r,10000l,10000,,2286xe" fillcolor="#5290bf" strokecolor="#5290bf" strokeweight="1pt">
                <v:stroke joinstyle="miter"/>
                <v:shadow on="t" color="black" opacity="10485f" origin="-.5,.5" offset=".99781mm,-.99781mm"/>
                <v:formulas/>
                <v:path arrowok="t" o:connecttype="custom" o:connectlocs="0,453773;7505700,0;7505700,1985010;0,1985010;0,453773" o:connectangles="0,0,0,0,0" textboxrect="0,0,10000,10000"/>
                <v:textbox>
                  <w:txbxContent>
                    <w:p w14:paraId="13483CBE" w14:textId="77777777" w:rsidR="0034720E" w:rsidRDefault="0034720E" w:rsidP="001724A3"/>
                  </w:txbxContent>
                </v:textbox>
              </v:shape>
            </w:pict>
          </mc:Fallback>
        </mc:AlternateContent>
      </w:r>
      <w:r w:rsidR="009D5F8F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FE94003" wp14:editId="66E81D76">
                <wp:simplePos x="0" y="0"/>
                <wp:positionH relativeFrom="column">
                  <wp:posOffset>3952</wp:posOffset>
                </wp:positionH>
                <wp:positionV relativeFrom="paragraph">
                  <wp:posOffset>1588699</wp:posOffset>
                </wp:positionV>
                <wp:extent cx="6447247" cy="5803900"/>
                <wp:effectExtent l="0" t="0" r="0" b="25400"/>
                <wp:wrapNone/>
                <wp:docPr id="2047199817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247" cy="5803900"/>
                          <a:chOff x="0" y="0"/>
                          <a:chExt cx="6447848" cy="5803900"/>
                        </a:xfrm>
                      </wpg:grpSpPr>
                      <wpg:grpSp>
                        <wpg:cNvPr id="845807069" name="组合 845807069"/>
                        <wpg:cNvGrpSpPr/>
                        <wpg:grpSpPr>
                          <a:xfrm>
                            <a:off x="3200400" y="19050"/>
                            <a:ext cx="3247448" cy="5378970"/>
                            <a:chOff x="0" y="-25005"/>
                            <a:chExt cx="3918409" cy="6093511"/>
                          </a:xfrm>
                        </wpg:grpSpPr>
                        <wpg:grpSp>
                          <wpg:cNvPr id="1296834415" name="组合 1296834415"/>
                          <wpg:cNvGrpSpPr/>
                          <wpg:grpSpPr>
                            <a:xfrm>
                              <a:off x="0" y="-25005"/>
                              <a:ext cx="3708400" cy="2565949"/>
                              <a:chOff x="1" y="-29584"/>
                              <a:chExt cx="3709058" cy="3035842"/>
                            </a:xfrm>
                          </wpg:grpSpPr>
                          <wps:wsp>
                            <wps:cNvPr id="415746563" name="文本框 415746563"/>
                            <wps:cNvSpPr txBox="1"/>
                            <wps:spPr>
                              <a:xfrm>
                                <a:off x="1" y="461277"/>
                                <a:ext cx="3709058" cy="25449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1D336AB" w14:textId="77777777" w:rsid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2017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.09-20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21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 xml:space="preserve">.07     </w:t>
                                  </w:r>
                                </w:p>
                                <w:p w14:paraId="1074A76B" w14:textId="66C9ABDD" w:rsidR="0034720E" w:rsidRP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专业：电气工程及其自动化（本科）</w:t>
                                  </w:r>
                                </w:p>
                                <w:p w14:paraId="66475CEE" w14:textId="77777777" w:rsidR="0034720E" w:rsidRP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专业绩点</w:t>
                                  </w:r>
                                  <w:proofErr w:type="gramEnd"/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3.90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/5</w:t>
                                  </w:r>
                                </w:p>
                                <w:p w14:paraId="5AC504FB" w14:textId="77777777" w:rsidR="0034720E" w:rsidRP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主修课程：高等数学，大学物理，电器制图与C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AD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，C语言课程设计，模拟电子技术，数字电子技术，工厂配电，电力电子技术，电路分析，单片机原理及应用，电气控制与P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LC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，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自动控制原理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，电机与电机拖动。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644909588" name="组合 644909588"/>
                            <wpg:cNvGrpSpPr/>
                            <wpg:grpSpPr>
                              <a:xfrm>
                                <a:off x="38099" y="-29584"/>
                                <a:ext cx="2407602" cy="437401"/>
                                <a:chOff x="10102" y="4463"/>
                                <a:chExt cx="3795" cy="547"/>
                              </a:xfrm>
                            </wpg:grpSpPr>
                            <wps:wsp>
                              <wps:cNvPr id="980024756" name="流程图: 手动输入 2"/>
                              <wps:cNvSpPr/>
                              <wps:spPr>
                                <a:xfrm flipH="1">
                                  <a:off x="10102" y="4500"/>
                                  <a:ext cx="3795" cy="5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290BF"/>
                                </a:solidFill>
                                <a:ln w="12700" cap="flat" cmpd="sng" algn="ctr">
                                  <a:solidFill>
                                    <a:srgbClr val="5290BF"/>
                                  </a:solidFill>
                                  <a:prstDash val="solid"/>
                                  <a:miter lim="800000"/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13692279" name="文本框 10"/>
                              <wps:cNvSpPr txBox="1"/>
                              <wps:spPr>
                                <a:xfrm>
                                  <a:off x="10721" y="4463"/>
                                  <a:ext cx="2475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E3B3C28" w14:textId="77777777" w:rsidR="0034720E" w:rsidRPr="00C27ED8" w:rsidRDefault="0034720E" w:rsidP="009C23DC">
                                    <w:pPr>
                                      <w:snapToGrid w:val="0"/>
                                      <w:spacing w:line="360" w:lineRule="exact"/>
                                      <w:jc w:val="left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C27ED8"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教育背景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0032143" name="学士帽"/>
                              <wps:cNvSpPr/>
                              <wps:spPr bwMode="auto">
                                <a:xfrm>
                                  <a:off x="10345" y="4604"/>
                                  <a:ext cx="426" cy="288"/>
                                </a:xfrm>
                                <a:custGeom>
                                  <a:avLst/>
                                  <a:gdLst>
                                    <a:gd name="T0" fmla="*/ 1395067 w 3931"/>
                                    <a:gd name="T1" fmla="*/ 589725 h 2392"/>
                                    <a:gd name="T2" fmla="*/ 928365 w 3931"/>
                                    <a:gd name="T3" fmla="*/ 389484 h 2392"/>
                                    <a:gd name="T4" fmla="*/ 403040 w 3931"/>
                                    <a:gd name="T5" fmla="*/ 589725 h 2392"/>
                                    <a:gd name="T6" fmla="*/ 256480 w 3931"/>
                                    <a:gd name="T7" fmla="*/ 528782 h 2392"/>
                                    <a:gd name="T8" fmla="*/ 256480 w 3931"/>
                                    <a:gd name="T9" fmla="*/ 708403 h 2392"/>
                                    <a:gd name="T10" fmla="*/ 296326 w 3931"/>
                                    <a:gd name="T11" fmla="*/ 763389 h 2392"/>
                                    <a:gd name="T12" fmla="*/ 255564 w 3931"/>
                                    <a:gd name="T13" fmla="*/ 818375 h 2392"/>
                                    <a:gd name="T14" fmla="*/ 299074 w 3931"/>
                                    <a:gd name="T15" fmla="*/ 1011742 h 2392"/>
                                    <a:gd name="T16" fmla="*/ 170834 w 3931"/>
                                    <a:gd name="T17" fmla="*/ 1011742 h 2392"/>
                                    <a:gd name="T18" fmla="*/ 214802 w 3931"/>
                                    <a:gd name="T19" fmla="*/ 817458 h 2392"/>
                                    <a:gd name="T20" fmla="*/ 179078 w 3931"/>
                                    <a:gd name="T21" fmla="*/ 763389 h 2392"/>
                                    <a:gd name="T22" fmla="*/ 213428 w 3931"/>
                                    <a:gd name="T23" fmla="*/ 709777 h 2392"/>
                                    <a:gd name="T24" fmla="*/ 213428 w 3931"/>
                                    <a:gd name="T25" fmla="*/ 510911 h 2392"/>
                                    <a:gd name="T26" fmla="*/ 0 w 3931"/>
                                    <a:gd name="T27" fmla="*/ 421559 h 2392"/>
                                    <a:gd name="T28" fmla="*/ 938899 w 3931"/>
                                    <a:gd name="T29" fmla="*/ 0 h 2392"/>
                                    <a:gd name="T30" fmla="*/ 1800397 w 3931"/>
                                    <a:gd name="T31" fmla="*/ 427058 h 2392"/>
                                    <a:gd name="T32" fmla="*/ 1395067 w 3931"/>
                                    <a:gd name="T33" fmla="*/ 589725 h 2392"/>
                                    <a:gd name="T34" fmla="*/ 917831 w 3931"/>
                                    <a:gd name="T35" fmla="*/ 491208 h 2392"/>
                                    <a:gd name="T36" fmla="*/ 1341481 w 3931"/>
                                    <a:gd name="T37" fmla="*/ 635088 h 2392"/>
                                    <a:gd name="T38" fmla="*/ 1341481 w 3931"/>
                                    <a:gd name="T39" fmla="*/ 983791 h 2392"/>
                                    <a:gd name="T40" fmla="*/ 896306 w 3931"/>
                                    <a:gd name="T41" fmla="*/ 1096054 h 2392"/>
                                    <a:gd name="T42" fmla="*/ 503342 w 3931"/>
                                    <a:gd name="T43" fmla="*/ 983791 h 2392"/>
                                    <a:gd name="T44" fmla="*/ 503342 w 3931"/>
                                    <a:gd name="T45" fmla="*/ 635088 h 2392"/>
                                    <a:gd name="T46" fmla="*/ 917831 w 3931"/>
                                    <a:gd name="T47" fmla="*/ 491208 h 2392"/>
                                    <a:gd name="T48" fmla="*/ 912335 w 3931"/>
                                    <a:gd name="T49" fmla="*/ 1031904 h 2392"/>
                                    <a:gd name="T50" fmla="*/ 1254003 w 3931"/>
                                    <a:gd name="T51" fmla="*/ 946675 h 2392"/>
                                    <a:gd name="T52" fmla="*/ 912335 w 3931"/>
                                    <a:gd name="T53" fmla="*/ 860989 h 2392"/>
                                    <a:gd name="T54" fmla="*/ 571126 w 3931"/>
                                    <a:gd name="T55" fmla="*/ 946675 h 2392"/>
                                    <a:gd name="T56" fmla="*/ 912335 w 3931"/>
                                    <a:gd name="T57" fmla="*/ 1031904 h 2392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</a:gdLst>
                                  <a:ahLst/>
                                  <a:cxnLst>
                                    <a:cxn ang="T58">
                                      <a:pos x="T0" y="T1"/>
                                    </a:cxn>
                                    <a:cxn ang="T59">
                                      <a:pos x="T2" y="T3"/>
                                    </a:cxn>
                                    <a:cxn ang="T60">
                                      <a:pos x="T4" y="T5"/>
                                    </a:cxn>
                                    <a:cxn ang="T61">
                                      <a:pos x="T6" y="T7"/>
                                    </a:cxn>
                                    <a:cxn ang="T62">
                                      <a:pos x="T8" y="T9"/>
                                    </a:cxn>
                                    <a:cxn ang="T63">
                                      <a:pos x="T10" y="T11"/>
                                    </a:cxn>
                                    <a:cxn ang="T64">
                                      <a:pos x="T12" y="T13"/>
                                    </a:cxn>
                                    <a:cxn ang="T65">
                                      <a:pos x="T14" y="T15"/>
                                    </a:cxn>
                                    <a:cxn ang="T66">
                                      <a:pos x="T16" y="T17"/>
                                    </a:cxn>
                                    <a:cxn ang="T67">
                                      <a:pos x="T18" y="T19"/>
                                    </a:cxn>
                                    <a:cxn ang="T68">
                                      <a:pos x="T20" y="T21"/>
                                    </a:cxn>
                                    <a:cxn ang="T69">
                                      <a:pos x="T22" y="T23"/>
                                    </a:cxn>
                                    <a:cxn ang="T70">
                                      <a:pos x="T24" y="T25"/>
                                    </a:cxn>
                                    <a:cxn ang="T71">
                                      <a:pos x="T26" y="T27"/>
                                    </a:cxn>
                                    <a:cxn ang="T72">
                                      <a:pos x="T28" y="T29"/>
                                    </a:cxn>
                                    <a:cxn ang="T73">
                                      <a:pos x="T30" y="T31"/>
                                    </a:cxn>
                                    <a:cxn ang="T74">
                                      <a:pos x="T32" y="T33"/>
                                    </a:cxn>
                                    <a:cxn ang="T75">
                                      <a:pos x="T34" y="T35"/>
                                    </a:cxn>
                                    <a:cxn ang="T76">
                                      <a:pos x="T36" y="T37"/>
                                    </a:cxn>
                                    <a:cxn ang="T77">
                                      <a:pos x="T38" y="T39"/>
                                    </a:cxn>
                                    <a:cxn ang="T78">
                                      <a:pos x="T40" y="T41"/>
                                    </a:cxn>
                                    <a:cxn ang="T79">
                                      <a:pos x="T42" y="T43"/>
                                    </a:cxn>
                                    <a:cxn ang="T80">
                                      <a:pos x="T44" y="T45"/>
                                    </a:cxn>
                                    <a:cxn ang="T81">
                                      <a:pos x="T46" y="T47"/>
                                    </a:cxn>
                                    <a:cxn ang="T82">
                                      <a:pos x="T48" y="T49"/>
                                    </a:cxn>
                                    <a:cxn ang="T83">
                                      <a:pos x="T50" y="T51"/>
                                    </a:cxn>
                                    <a:cxn ang="T84">
                                      <a:pos x="T52" y="T53"/>
                                    </a:cxn>
                                    <a:cxn ang="T85">
                                      <a:pos x="T54" y="T55"/>
                                    </a:cxn>
                                    <a:cxn ang="T86">
                                      <a:pos x="T56" y="T57"/>
                                    </a:cxn>
                                  </a:cxnLst>
                                  <a:rect l="0" t="0" r="r" b="b"/>
                                  <a:pathLst>
                                    <a:path w="3931" h="2392">
                                      <a:moveTo>
                                        <a:pt x="3046" y="1287"/>
                                      </a:moveTo>
                                      <a:cubicBezTo>
                                        <a:pt x="3046" y="1287"/>
                                        <a:pt x="2618" y="850"/>
                                        <a:pt x="2027" y="850"/>
                                      </a:cubicBezTo>
                                      <a:cubicBezTo>
                                        <a:pt x="1450" y="850"/>
                                        <a:pt x="880" y="1287"/>
                                        <a:pt x="880" y="1287"/>
                                      </a:cubicBezTo>
                                      <a:cubicBezTo>
                                        <a:pt x="560" y="1154"/>
                                        <a:pt x="560" y="1154"/>
                                        <a:pt x="560" y="1154"/>
                                      </a:cubicBezTo>
                                      <a:cubicBezTo>
                                        <a:pt x="560" y="1546"/>
                                        <a:pt x="560" y="1546"/>
                                        <a:pt x="560" y="1546"/>
                                      </a:cubicBezTo>
                                      <a:cubicBezTo>
                                        <a:pt x="610" y="1563"/>
                                        <a:pt x="647" y="1610"/>
                                        <a:pt x="647" y="1666"/>
                                      </a:cubicBezTo>
                                      <a:cubicBezTo>
                                        <a:pt x="647" y="1723"/>
                                        <a:pt x="609" y="1769"/>
                                        <a:pt x="558" y="1786"/>
                                      </a:cubicBezTo>
                                      <a:cubicBezTo>
                                        <a:pt x="653" y="2208"/>
                                        <a:pt x="653" y="2208"/>
                                        <a:pt x="653" y="2208"/>
                                      </a:cubicBezTo>
                                      <a:cubicBezTo>
                                        <a:pt x="373" y="2208"/>
                                        <a:pt x="373" y="2208"/>
                                        <a:pt x="373" y="2208"/>
                                      </a:cubicBezTo>
                                      <a:cubicBezTo>
                                        <a:pt x="469" y="1784"/>
                                        <a:pt x="469" y="1784"/>
                                        <a:pt x="469" y="1784"/>
                                      </a:cubicBezTo>
                                      <a:cubicBezTo>
                                        <a:pt x="423" y="1764"/>
                                        <a:pt x="391" y="1719"/>
                                        <a:pt x="391" y="1666"/>
                                      </a:cubicBezTo>
                                      <a:cubicBezTo>
                                        <a:pt x="391" y="1614"/>
                                        <a:pt x="422" y="1570"/>
                                        <a:pt x="466" y="1549"/>
                                      </a:cubicBezTo>
                                      <a:cubicBezTo>
                                        <a:pt x="466" y="1115"/>
                                        <a:pt x="466" y="1115"/>
                                        <a:pt x="466" y="1115"/>
                                      </a:cubicBezTo>
                                      <a:cubicBezTo>
                                        <a:pt x="0" y="920"/>
                                        <a:pt x="0" y="920"/>
                                        <a:pt x="0" y="920"/>
                                      </a:cubicBezTo>
                                      <a:cubicBezTo>
                                        <a:pt x="2050" y="0"/>
                                        <a:pt x="2050" y="0"/>
                                        <a:pt x="2050" y="0"/>
                                      </a:cubicBezTo>
                                      <a:cubicBezTo>
                                        <a:pt x="3931" y="932"/>
                                        <a:pt x="3931" y="932"/>
                                        <a:pt x="3931" y="932"/>
                                      </a:cubicBezTo>
                                      <a:lnTo>
                                        <a:pt x="3046" y="1287"/>
                                      </a:lnTo>
                                      <a:close/>
                                      <a:moveTo>
                                        <a:pt x="2004" y="1072"/>
                                      </a:moveTo>
                                      <a:cubicBezTo>
                                        <a:pt x="2598" y="1072"/>
                                        <a:pt x="2929" y="1386"/>
                                        <a:pt x="2929" y="1386"/>
                                      </a:cubicBezTo>
                                      <a:cubicBezTo>
                                        <a:pt x="2929" y="2147"/>
                                        <a:pt x="2929" y="2147"/>
                                        <a:pt x="2929" y="2147"/>
                                      </a:cubicBezTo>
                                      <a:cubicBezTo>
                                        <a:pt x="2929" y="2147"/>
                                        <a:pt x="2586" y="2392"/>
                                        <a:pt x="1957" y="2392"/>
                                      </a:cubicBezTo>
                                      <a:cubicBezTo>
                                        <a:pt x="1328" y="2392"/>
                                        <a:pt x="1099" y="2147"/>
                                        <a:pt x="1099" y="2147"/>
                                      </a:cubicBezTo>
                                      <a:cubicBezTo>
                                        <a:pt x="1099" y="1386"/>
                                        <a:pt x="1099" y="1386"/>
                                        <a:pt x="1099" y="1386"/>
                                      </a:cubicBezTo>
                                      <a:cubicBezTo>
                                        <a:pt x="1099" y="1386"/>
                                        <a:pt x="1410" y="1072"/>
                                        <a:pt x="2004" y="1072"/>
                                      </a:cubicBezTo>
                                      <a:close/>
                                      <a:moveTo>
                                        <a:pt x="1992" y="2252"/>
                                      </a:moveTo>
                                      <a:cubicBezTo>
                                        <a:pt x="2404" y="2252"/>
                                        <a:pt x="2738" y="2168"/>
                                        <a:pt x="2738" y="2066"/>
                                      </a:cubicBezTo>
                                      <a:cubicBezTo>
                                        <a:pt x="2738" y="1963"/>
                                        <a:pt x="2404" y="1879"/>
                                        <a:pt x="1992" y="1879"/>
                                      </a:cubicBezTo>
                                      <a:cubicBezTo>
                                        <a:pt x="1581" y="1879"/>
                                        <a:pt x="1247" y="1963"/>
                                        <a:pt x="1247" y="2066"/>
                                      </a:cubicBezTo>
                                      <a:cubicBezTo>
                                        <a:pt x="1247" y="2168"/>
                                        <a:pt x="1581" y="2252"/>
                                        <a:pt x="1992" y="225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>
                                  <a:noFill/>
                                </a:ln>
                              </wps:spPr>
                              <wps:bodyPr anchor="ctr" anchorCtr="1"/>
                            </wps:wsp>
                          </wpg:grpSp>
                        </wpg:grpSp>
                        <wpg:grpSp>
                          <wpg:cNvPr id="1948591548" name="组合 1948591548"/>
                          <wpg:cNvGrpSpPr/>
                          <wpg:grpSpPr>
                            <a:xfrm>
                              <a:off x="69074" y="2645743"/>
                              <a:ext cx="3849335" cy="3422763"/>
                              <a:chOff x="50034" y="646892"/>
                              <a:chExt cx="3850031" cy="3423130"/>
                            </a:xfrm>
                          </wpg:grpSpPr>
                          <wps:wsp>
                            <wps:cNvPr id="643535213" name="流程图: 手动输入 2"/>
                            <wps:cNvSpPr/>
                            <wps:spPr>
                              <a:xfrm flipH="1">
                                <a:off x="50034" y="659985"/>
                                <a:ext cx="2404122" cy="3967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90BF"/>
                              </a:solidFill>
                              <a:ln w="12700" cap="flat" cmpd="sng" algn="ctr">
                                <a:solidFill>
                                  <a:srgbClr val="5290BF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B0D4635" w14:textId="77777777" w:rsidR="0034720E" w:rsidRDefault="0034720E" w:rsidP="0034720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7241640" name="文本框 167241640"/>
                            <wps:cNvSpPr txBox="1"/>
                            <wps:spPr>
                              <a:xfrm>
                                <a:off x="493642" y="646892"/>
                                <a:ext cx="1488288" cy="3807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1BF3B7F" w14:textId="48B0C894" w:rsidR="0034720E" w:rsidRPr="00C27ED8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C27ED8"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10433329" name="文本框 110433329"/>
                            <wps:cNvSpPr txBox="1"/>
                            <wps:spPr>
                              <a:xfrm>
                                <a:off x="50034" y="1132164"/>
                                <a:ext cx="3850031" cy="29378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F904004" w14:textId="77777777" w:rsidR="0034720E" w:rsidRPr="00022CC2" w:rsidRDefault="0034720E" w:rsidP="0034720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Office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（有二级证书）</w:t>
                                  </w:r>
                                </w:p>
                                <w:p w14:paraId="69B40775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Git</w:t>
                                  </w:r>
                                </w:p>
                                <w:p w14:paraId="226B5983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Vscode</w:t>
                                  </w:r>
                                  <w:proofErr w:type="spellEnd"/>
                                </w:p>
                                <w:p w14:paraId="70DFFA8B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Kei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l</w:t>
                                  </w:r>
                                </w:p>
                                <w:p w14:paraId="7AF2AE64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AutoCAD</w:t>
                                  </w:r>
                                </w:p>
                                <w:p w14:paraId="220A6DD7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Visual Studio2010</w:t>
                                  </w:r>
                                </w:p>
                                <w:p w14:paraId="6843942A" w14:textId="50EBAD22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Altium Designer</w:t>
                                  </w:r>
                                </w:p>
                                <w:p w14:paraId="6645B564" w14:textId="23B191FF" w:rsidR="001506F1" w:rsidRPr="00022CC2" w:rsidRDefault="0034720E" w:rsidP="001506F1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Xmind</w:t>
                                  </w:r>
                                  <w:proofErr w:type="spellEnd"/>
                                </w:p>
                                <w:p w14:paraId="30CFC665" w14:textId="28978195" w:rsidR="00E10F80" w:rsidRPr="009D5F8F" w:rsidRDefault="006779C5" w:rsidP="009D5F8F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Shell （常见的简单指令）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404956092" name="公告栏"/>
                            <wps:cNvSpPr/>
                            <wps:spPr bwMode="auto">
                              <a:xfrm>
                                <a:off x="233590" y="734410"/>
                                <a:ext cx="230505" cy="210185"/>
                              </a:xfrm>
                              <a:custGeom>
                                <a:avLst/>
                                <a:gdLst>
                                  <a:gd name="T0" fmla="*/ 2147483646 w 5438"/>
                                  <a:gd name="T1" fmla="*/ 0 h 5494"/>
                                  <a:gd name="T2" fmla="*/ 0 w 5438"/>
                                  <a:gd name="T3" fmla="*/ 2147483646 h 5494"/>
                                  <a:gd name="T4" fmla="*/ 2147483646 w 5438"/>
                                  <a:gd name="T5" fmla="*/ 2147483646 h 5494"/>
                                  <a:gd name="T6" fmla="*/ 2147483646 w 5438"/>
                                  <a:gd name="T7" fmla="*/ 2147483646 h 5494"/>
                                  <a:gd name="T8" fmla="*/ 2147483646 w 5438"/>
                                  <a:gd name="T9" fmla="*/ 2147483646 h 5494"/>
                                  <a:gd name="T10" fmla="*/ 2147483646 w 5438"/>
                                  <a:gd name="T11" fmla="*/ 2147483646 h 5494"/>
                                  <a:gd name="T12" fmla="*/ 2147483646 w 5438"/>
                                  <a:gd name="T13" fmla="*/ 2147483646 h 5494"/>
                                  <a:gd name="T14" fmla="*/ 2147483646 w 5438"/>
                                  <a:gd name="T15" fmla="*/ 2147483646 h 5494"/>
                                  <a:gd name="T16" fmla="*/ 2147483646 w 5438"/>
                                  <a:gd name="T17" fmla="*/ 2147483646 h 5494"/>
                                  <a:gd name="T18" fmla="*/ 2147483646 w 5438"/>
                                  <a:gd name="T19" fmla="*/ 2147483646 h 5494"/>
                                  <a:gd name="T20" fmla="*/ 2147483646 w 5438"/>
                                  <a:gd name="T21" fmla="*/ 2147483646 h 5494"/>
                                  <a:gd name="T22" fmla="*/ 2147483646 w 5438"/>
                                  <a:gd name="T23" fmla="*/ 2147483646 h 5494"/>
                                  <a:gd name="T24" fmla="*/ 2147483646 w 5438"/>
                                  <a:gd name="T25" fmla="*/ 2147483646 h 5494"/>
                                  <a:gd name="T26" fmla="*/ 2147483646 w 5438"/>
                                  <a:gd name="T27" fmla="*/ 2147483646 h 5494"/>
                                  <a:gd name="T28" fmla="*/ 2147483646 w 5438"/>
                                  <a:gd name="T29" fmla="*/ 2147483646 h 5494"/>
                                  <a:gd name="T30" fmla="*/ 2147483646 w 5438"/>
                                  <a:gd name="T31" fmla="*/ 2147483646 h 5494"/>
                                  <a:gd name="T32" fmla="*/ 2147483646 w 5438"/>
                                  <a:gd name="T33" fmla="*/ 2147483646 h 5494"/>
                                  <a:gd name="T34" fmla="*/ 2147483646 w 5438"/>
                                  <a:gd name="T35" fmla="*/ 2147483646 h 5494"/>
                                  <a:gd name="T36" fmla="*/ 2147483646 w 5438"/>
                                  <a:gd name="T37" fmla="*/ 2147483646 h 5494"/>
                                  <a:gd name="T38" fmla="*/ 2147483646 w 5438"/>
                                  <a:gd name="T39" fmla="*/ 2147483646 h 5494"/>
                                  <a:gd name="T40" fmla="*/ 2147483646 w 5438"/>
                                  <a:gd name="T41" fmla="*/ 2147483646 h 5494"/>
                                  <a:gd name="T42" fmla="*/ 2147483646 w 5438"/>
                                  <a:gd name="T43" fmla="*/ 2147483646 h 5494"/>
                                  <a:gd name="T44" fmla="*/ 2147483646 w 5438"/>
                                  <a:gd name="T45" fmla="*/ 2147483646 h 5494"/>
                                  <a:gd name="T46" fmla="*/ 2147483646 w 5438"/>
                                  <a:gd name="T47" fmla="*/ 2147483646 h 5494"/>
                                  <a:gd name="T48" fmla="*/ 2147483646 w 5438"/>
                                  <a:gd name="T49" fmla="*/ 2147483646 h 5494"/>
                                  <a:gd name="T50" fmla="*/ 2147483646 w 5438"/>
                                  <a:gd name="T51" fmla="*/ 2147483646 h 5494"/>
                                  <a:gd name="T52" fmla="*/ 2147483646 w 5438"/>
                                  <a:gd name="T53" fmla="*/ 2147483646 h 5494"/>
                                  <a:gd name="T54" fmla="*/ 2147483646 w 5438"/>
                                  <a:gd name="T55" fmla="*/ 2147483646 h 5494"/>
                                  <a:gd name="T56" fmla="*/ 2147483646 w 5438"/>
                                  <a:gd name="T57" fmla="*/ 2147483646 h 5494"/>
                                  <a:gd name="T58" fmla="*/ 2147483646 w 5438"/>
                                  <a:gd name="T59" fmla="*/ 2147483646 h 5494"/>
                                  <a:gd name="T60" fmla="*/ 2147483646 w 5438"/>
                                  <a:gd name="T61" fmla="*/ 2147483646 h 5494"/>
                                  <a:gd name="T62" fmla="*/ 2147483646 w 5438"/>
                                  <a:gd name="T63" fmla="*/ 2147483646 h 5494"/>
                                  <a:gd name="T64" fmla="*/ 2147483646 w 5438"/>
                                  <a:gd name="T65" fmla="*/ 2147483646 h 5494"/>
                                  <a:gd name="T66" fmla="*/ 2147483646 w 5438"/>
                                  <a:gd name="T67" fmla="*/ 2147483646 h 5494"/>
                                  <a:gd name="T68" fmla="*/ 2147483646 w 5438"/>
                                  <a:gd name="T69" fmla="*/ 2147483646 h 5494"/>
                                  <a:gd name="T70" fmla="*/ 2147483646 w 5438"/>
                                  <a:gd name="T71" fmla="*/ 2147483646 h 5494"/>
                                  <a:gd name="T72" fmla="*/ 2147483646 w 5438"/>
                                  <a:gd name="T73" fmla="*/ 2147483646 h 5494"/>
                                  <a:gd name="T74" fmla="*/ 2147483646 w 5438"/>
                                  <a:gd name="T75" fmla="*/ 2147483646 h 5494"/>
                                  <a:gd name="T76" fmla="*/ 2147483646 w 5438"/>
                                  <a:gd name="T77" fmla="*/ 2147483646 h 5494"/>
                                  <a:gd name="T78" fmla="*/ 2147483646 w 5438"/>
                                  <a:gd name="T79" fmla="*/ 2147483646 h 5494"/>
                                  <a:gd name="T80" fmla="*/ 2147483646 w 5438"/>
                                  <a:gd name="T81" fmla="*/ 2147483646 h 5494"/>
                                  <a:gd name="T82" fmla="*/ 2147483646 w 5438"/>
                                  <a:gd name="T83" fmla="*/ 2147483646 h 5494"/>
                                  <a:gd name="T84" fmla="*/ 2147483646 w 5438"/>
                                  <a:gd name="T85" fmla="*/ 2147483646 h 5494"/>
                                  <a:gd name="T86" fmla="*/ 2147483646 w 5438"/>
                                  <a:gd name="T87" fmla="*/ 2147483646 h 5494"/>
                                  <a:gd name="T88" fmla="*/ 2147483646 w 5438"/>
                                  <a:gd name="T89" fmla="*/ 2147483646 h 5494"/>
                                  <a:gd name="T90" fmla="*/ 2147483646 w 5438"/>
                                  <a:gd name="T91" fmla="*/ 2147483646 h 5494"/>
                                  <a:gd name="T92" fmla="*/ 2147483646 w 5438"/>
                                  <a:gd name="T93" fmla="*/ 2147483646 h 5494"/>
                                  <a:gd name="T94" fmla="*/ 2147483646 w 5438"/>
                                  <a:gd name="T95" fmla="*/ 2147483646 h 5494"/>
                                  <a:gd name="T96" fmla="*/ 2147483646 w 5438"/>
                                  <a:gd name="T97" fmla="*/ 2147483646 h 5494"/>
                                  <a:gd name="T98" fmla="*/ 2147483646 w 5438"/>
                                  <a:gd name="T99" fmla="*/ 2147483646 h 5494"/>
                                  <a:gd name="T100" fmla="*/ 2147483646 w 5438"/>
                                  <a:gd name="T101" fmla="*/ 2147483646 h 5494"/>
                                  <a:gd name="T102" fmla="*/ 2147483646 w 5438"/>
                                  <a:gd name="T103" fmla="*/ 2147483646 h 5494"/>
                                  <a:gd name="T104" fmla="*/ 2147483646 w 5438"/>
                                  <a:gd name="T105" fmla="*/ 2147483646 h 5494"/>
                                  <a:gd name="T106" fmla="*/ 2147483646 w 5438"/>
                                  <a:gd name="T107" fmla="*/ 2147483646 h 5494"/>
                                  <a:gd name="T108" fmla="*/ 2147483646 w 5438"/>
                                  <a:gd name="T109" fmla="*/ 2147483646 h 5494"/>
                                  <a:gd name="T110" fmla="*/ 2147483646 w 5438"/>
                                  <a:gd name="T111" fmla="*/ 2147483646 h 5494"/>
                                  <a:gd name="T112" fmla="*/ 2147483646 w 5438"/>
                                  <a:gd name="T113" fmla="*/ 2147483646 h 5494"/>
                                  <a:gd name="T114" fmla="*/ 2147483646 w 5438"/>
                                  <a:gd name="T115" fmla="*/ 2147483646 h 5494"/>
                                  <a:gd name="T116" fmla="*/ 2147483646 w 5438"/>
                                  <a:gd name="T117" fmla="*/ 2147483646 h 5494"/>
                                  <a:gd name="T118" fmla="*/ 2147483646 w 5438"/>
                                  <a:gd name="T119" fmla="*/ 2147483646 h 5494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  <a:gd name="T177" fmla="*/ 0 60000 65536"/>
                                  <a:gd name="T178" fmla="*/ 0 60000 65536"/>
                                  <a:gd name="T179" fmla="*/ 0 60000 65536"/>
                                </a:gdLst>
                                <a:ahLst/>
                                <a:cxnLst>
                                  <a:cxn ang="T120">
                                    <a:pos x="T0" y="T1"/>
                                  </a:cxn>
                                  <a:cxn ang="T121">
                                    <a:pos x="T2" y="T3"/>
                                  </a:cxn>
                                  <a:cxn ang="T122">
                                    <a:pos x="T4" y="T5"/>
                                  </a:cxn>
                                  <a:cxn ang="T123">
                                    <a:pos x="T6" y="T7"/>
                                  </a:cxn>
                                  <a:cxn ang="T124">
                                    <a:pos x="T8" y="T9"/>
                                  </a:cxn>
                                  <a:cxn ang="T125">
                                    <a:pos x="T10" y="T11"/>
                                  </a:cxn>
                                  <a:cxn ang="T126">
                                    <a:pos x="T12" y="T13"/>
                                  </a:cxn>
                                  <a:cxn ang="T127">
                                    <a:pos x="T14" y="T15"/>
                                  </a:cxn>
                                  <a:cxn ang="T128">
                                    <a:pos x="T16" y="T17"/>
                                  </a:cxn>
                                  <a:cxn ang="T129">
                                    <a:pos x="T18" y="T19"/>
                                  </a:cxn>
                                  <a:cxn ang="T130">
                                    <a:pos x="T20" y="T21"/>
                                  </a:cxn>
                                  <a:cxn ang="T131">
                                    <a:pos x="T22" y="T23"/>
                                  </a:cxn>
                                  <a:cxn ang="T132">
                                    <a:pos x="T24" y="T25"/>
                                  </a:cxn>
                                  <a:cxn ang="T133">
                                    <a:pos x="T26" y="T27"/>
                                  </a:cxn>
                                  <a:cxn ang="T134">
                                    <a:pos x="T28" y="T29"/>
                                  </a:cxn>
                                  <a:cxn ang="T135">
                                    <a:pos x="T30" y="T31"/>
                                  </a:cxn>
                                  <a:cxn ang="T136">
                                    <a:pos x="T32" y="T33"/>
                                  </a:cxn>
                                  <a:cxn ang="T137">
                                    <a:pos x="T34" y="T35"/>
                                  </a:cxn>
                                  <a:cxn ang="T138">
                                    <a:pos x="T36" y="T37"/>
                                  </a:cxn>
                                  <a:cxn ang="T139">
                                    <a:pos x="T38" y="T39"/>
                                  </a:cxn>
                                  <a:cxn ang="T140">
                                    <a:pos x="T40" y="T41"/>
                                  </a:cxn>
                                  <a:cxn ang="T141">
                                    <a:pos x="T42" y="T43"/>
                                  </a:cxn>
                                  <a:cxn ang="T142">
                                    <a:pos x="T44" y="T45"/>
                                  </a:cxn>
                                  <a:cxn ang="T143">
                                    <a:pos x="T46" y="T47"/>
                                  </a:cxn>
                                  <a:cxn ang="T144">
                                    <a:pos x="T48" y="T49"/>
                                  </a:cxn>
                                  <a:cxn ang="T145">
                                    <a:pos x="T50" y="T51"/>
                                  </a:cxn>
                                  <a:cxn ang="T146">
                                    <a:pos x="T52" y="T53"/>
                                  </a:cxn>
                                  <a:cxn ang="T147">
                                    <a:pos x="T54" y="T55"/>
                                  </a:cxn>
                                  <a:cxn ang="T148">
                                    <a:pos x="T56" y="T57"/>
                                  </a:cxn>
                                  <a:cxn ang="T149">
                                    <a:pos x="T58" y="T59"/>
                                  </a:cxn>
                                  <a:cxn ang="T150">
                                    <a:pos x="T60" y="T61"/>
                                  </a:cxn>
                                  <a:cxn ang="T151">
                                    <a:pos x="T62" y="T63"/>
                                  </a:cxn>
                                  <a:cxn ang="T152">
                                    <a:pos x="T64" y="T65"/>
                                  </a:cxn>
                                  <a:cxn ang="T153">
                                    <a:pos x="T66" y="T67"/>
                                  </a:cxn>
                                  <a:cxn ang="T154">
                                    <a:pos x="T68" y="T69"/>
                                  </a:cxn>
                                  <a:cxn ang="T155">
                                    <a:pos x="T70" y="T71"/>
                                  </a:cxn>
                                  <a:cxn ang="T156">
                                    <a:pos x="T72" y="T73"/>
                                  </a:cxn>
                                  <a:cxn ang="T157">
                                    <a:pos x="T74" y="T75"/>
                                  </a:cxn>
                                  <a:cxn ang="T158">
                                    <a:pos x="T76" y="T77"/>
                                  </a:cxn>
                                  <a:cxn ang="T159">
                                    <a:pos x="T78" y="T79"/>
                                  </a:cxn>
                                  <a:cxn ang="T160">
                                    <a:pos x="T80" y="T81"/>
                                  </a:cxn>
                                  <a:cxn ang="T161">
                                    <a:pos x="T82" y="T83"/>
                                  </a:cxn>
                                  <a:cxn ang="T162">
                                    <a:pos x="T84" y="T85"/>
                                  </a:cxn>
                                  <a:cxn ang="T163">
                                    <a:pos x="T86" y="T87"/>
                                  </a:cxn>
                                  <a:cxn ang="T164">
                                    <a:pos x="T88" y="T89"/>
                                  </a:cxn>
                                  <a:cxn ang="T165">
                                    <a:pos x="T90" y="T91"/>
                                  </a:cxn>
                                  <a:cxn ang="T166">
                                    <a:pos x="T92" y="T93"/>
                                  </a:cxn>
                                  <a:cxn ang="T167">
                                    <a:pos x="T94" y="T95"/>
                                  </a:cxn>
                                  <a:cxn ang="T168">
                                    <a:pos x="T96" y="T97"/>
                                  </a:cxn>
                                  <a:cxn ang="T169">
                                    <a:pos x="T98" y="T99"/>
                                  </a:cxn>
                                  <a:cxn ang="T170">
                                    <a:pos x="T100" y="T101"/>
                                  </a:cxn>
                                  <a:cxn ang="T171">
                                    <a:pos x="T102" y="T103"/>
                                  </a:cxn>
                                  <a:cxn ang="T172">
                                    <a:pos x="T104" y="T105"/>
                                  </a:cxn>
                                  <a:cxn ang="T173">
                                    <a:pos x="T106" y="T107"/>
                                  </a:cxn>
                                  <a:cxn ang="T174">
                                    <a:pos x="T108" y="T109"/>
                                  </a:cxn>
                                  <a:cxn ang="T175">
                                    <a:pos x="T110" y="T111"/>
                                  </a:cxn>
                                  <a:cxn ang="T176">
                                    <a:pos x="T112" y="T113"/>
                                  </a:cxn>
                                  <a:cxn ang="T177">
                                    <a:pos x="T114" y="T115"/>
                                  </a:cxn>
                                  <a:cxn ang="T178">
                                    <a:pos x="T116" y="T117"/>
                                  </a:cxn>
                                  <a:cxn ang="T179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5438" h="5494">
                                    <a:moveTo>
                                      <a:pt x="2825" y="454"/>
                                    </a:moveTo>
                                    <a:lnTo>
                                      <a:pt x="2825" y="0"/>
                                    </a:lnTo>
                                    <a:lnTo>
                                      <a:pt x="2514" y="0"/>
                                    </a:lnTo>
                                    <a:lnTo>
                                      <a:pt x="2514" y="454"/>
                                    </a:lnTo>
                                    <a:lnTo>
                                      <a:pt x="0" y="454"/>
                                    </a:lnTo>
                                    <a:lnTo>
                                      <a:pt x="0" y="1259"/>
                                    </a:lnTo>
                                    <a:lnTo>
                                      <a:pt x="276" y="1259"/>
                                    </a:lnTo>
                                    <a:lnTo>
                                      <a:pt x="276" y="4295"/>
                                    </a:lnTo>
                                    <a:lnTo>
                                      <a:pt x="2197" y="4295"/>
                                    </a:lnTo>
                                    <a:lnTo>
                                      <a:pt x="1028" y="5252"/>
                                    </a:lnTo>
                                    <a:lnTo>
                                      <a:pt x="1225" y="5494"/>
                                    </a:lnTo>
                                    <a:lnTo>
                                      <a:pt x="2689" y="4295"/>
                                    </a:lnTo>
                                    <a:lnTo>
                                      <a:pt x="2699" y="4295"/>
                                    </a:lnTo>
                                    <a:lnTo>
                                      <a:pt x="4163" y="5494"/>
                                    </a:lnTo>
                                    <a:lnTo>
                                      <a:pt x="4360" y="5252"/>
                                    </a:lnTo>
                                    <a:lnTo>
                                      <a:pt x="3192" y="4295"/>
                                    </a:lnTo>
                                    <a:lnTo>
                                      <a:pt x="5105" y="4295"/>
                                    </a:lnTo>
                                    <a:lnTo>
                                      <a:pt x="5105" y="1259"/>
                                    </a:lnTo>
                                    <a:lnTo>
                                      <a:pt x="5438" y="1259"/>
                                    </a:lnTo>
                                    <a:lnTo>
                                      <a:pt x="5438" y="454"/>
                                    </a:lnTo>
                                    <a:lnTo>
                                      <a:pt x="2825" y="454"/>
                                    </a:lnTo>
                                    <a:close/>
                                    <a:moveTo>
                                      <a:pt x="4793" y="3983"/>
                                    </a:moveTo>
                                    <a:lnTo>
                                      <a:pt x="587" y="3983"/>
                                    </a:lnTo>
                                    <a:lnTo>
                                      <a:pt x="587" y="1259"/>
                                    </a:lnTo>
                                    <a:lnTo>
                                      <a:pt x="4793" y="1259"/>
                                    </a:lnTo>
                                    <a:lnTo>
                                      <a:pt x="4793" y="3983"/>
                                    </a:lnTo>
                                    <a:close/>
                                    <a:moveTo>
                                      <a:pt x="1611" y="3281"/>
                                    </a:moveTo>
                                    <a:lnTo>
                                      <a:pt x="1611" y="2471"/>
                                    </a:lnTo>
                                    <a:lnTo>
                                      <a:pt x="2422" y="2471"/>
                                    </a:lnTo>
                                    <a:lnTo>
                                      <a:pt x="2420" y="2429"/>
                                    </a:lnTo>
                                    <a:lnTo>
                                      <a:pt x="2417" y="2388"/>
                                    </a:lnTo>
                                    <a:lnTo>
                                      <a:pt x="2412" y="2347"/>
                                    </a:lnTo>
                                    <a:lnTo>
                                      <a:pt x="2405" y="2308"/>
                                    </a:lnTo>
                                    <a:lnTo>
                                      <a:pt x="2396" y="2268"/>
                                    </a:lnTo>
                                    <a:lnTo>
                                      <a:pt x="2385" y="2230"/>
                                    </a:lnTo>
                                    <a:lnTo>
                                      <a:pt x="2373" y="2192"/>
                                    </a:lnTo>
                                    <a:lnTo>
                                      <a:pt x="2358" y="2156"/>
                                    </a:lnTo>
                                    <a:lnTo>
                                      <a:pt x="2341" y="2120"/>
                                    </a:lnTo>
                                    <a:lnTo>
                                      <a:pt x="2324" y="2085"/>
                                    </a:lnTo>
                                    <a:lnTo>
                                      <a:pt x="2304" y="2051"/>
                                    </a:lnTo>
                                    <a:lnTo>
                                      <a:pt x="2284" y="2018"/>
                                    </a:lnTo>
                                    <a:lnTo>
                                      <a:pt x="2260" y="1986"/>
                                    </a:lnTo>
                                    <a:lnTo>
                                      <a:pt x="2237" y="1956"/>
                                    </a:lnTo>
                                    <a:lnTo>
                                      <a:pt x="2210" y="1926"/>
                                    </a:lnTo>
                                    <a:lnTo>
                                      <a:pt x="2184" y="1898"/>
                                    </a:lnTo>
                                    <a:lnTo>
                                      <a:pt x="2156" y="1871"/>
                                    </a:lnTo>
                                    <a:lnTo>
                                      <a:pt x="2126" y="1846"/>
                                    </a:lnTo>
                                    <a:lnTo>
                                      <a:pt x="2096" y="1822"/>
                                    </a:lnTo>
                                    <a:lnTo>
                                      <a:pt x="2064" y="1799"/>
                                    </a:lnTo>
                                    <a:lnTo>
                                      <a:pt x="2031" y="1778"/>
                                    </a:lnTo>
                                    <a:lnTo>
                                      <a:pt x="1997" y="1759"/>
                                    </a:lnTo>
                                    <a:lnTo>
                                      <a:pt x="1962" y="1741"/>
                                    </a:lnTo>
                                    <a:lnTo>
                                      <a:pt x="1926" y="1724"/>
                                    </a:lnTo>
                                    <a:lnTo>
                                      <a:pt x="1890" y="1710"/>
                                    </a:lnTo>
                                    <a:lnTo>
                                      <a:pt x="1852" y="1697"/>
                                    </a:lnTo>
                                    <a:lnTo>
                                      <a:pt x="1814" y="1686"/>
                                    </a:lnTo>
                                    <a:lnTo>
                                      <a:pt x="1774" y="1677"/>
                                    </a:lnTo>
                                    <a:lnTo>
                                      <a:pt x="1735" y="1670"/>
                                    </a:lnTo>
                                    <a:lnTo>
                                      <a:pt x="1694" y="1665"/>
                                    </a:lnTo>
                                    <a:lnTo>
                                      <a:pt x="1653" y="1662"/>
                                    </a:lnTo>
                                    <a:lnTo>
                                      <a:pt x="1611" y="1660"/>
                                    </a:lnTo>
                                    <a:lnTo>
                                      <a:pt x="1569" y="1662"/>
                                    </a:lnTo>
                                    <a:lnTo>
                                      <a:pt x="1528" y="1665"/>
                                    </a:lnTo>
                                    <a:lnTo>
                                      <a:pt x="1487" y="1670"/>
                                    </a:lnTo>
                                    <a:lnTo>
                                      <a:pt x="1448" y="1677"/>
                                    </a:lnTo>
                                    <a:lnTo>
                                      <a:pt x="1408" y="1686"/>
                                    </a:lnTo>
                                    <a:lnTo>
                                      <a:pt x="1369" y="1697"/>
                                    </a:lnTo>
                                    <a:lnTo>
                                      <a:pt x="1332" y="1710"/>
                                    </a:lnTo>
                                    <a:lnTo>
                                      <a:pt x="1295" y="1724"/>
                                    </a:lnTo>
                                    <a:lnTo>
                                      <a:pt x="1260" y="1741"/>
                                    </a:lnTo>
                                    <a:lnTo>
                                      <a:pt x="1224" y="1759"/>
                                    </a:lnTo>
                                    <a:lnTo>
                                      <a:pt x="1191" y="1778"/>
                                    </a:lnTo>
                                    <a:lnTo>
                                      <a:pt x="1157" y="1799"/>
                                    </a:lnTo>
                                    <a:lnTo>
                                      <a:pt x="1126" y="1822"/>
                                    </a:lnTo>
                                    <a:lnTo>
                                      <a:pt x="1096" y="1846"/>
                                    </a:lnTo>
                                    <a:lnTo>
                                      <a:pt x="1066" y="1871"/>
                                    </a:lnTo>
                                    <a:lnTo>
                                      <a:pt x="1038" y="1898"/>
                                    </a:lnTo>
                                    <a:lnTo>
                                      <a:pt x="1011" y="1926"/>
                                    </a:lnTo>
                                    <a:lnTo>
                                      <a:pt x="986" y="1956"/>
                                    </a:lnTo>
                                    <a:lnTo>
                                      <a:pt x="962" y="1986"/>
                                    </a:lnTo>
                                    <a:lnTo>
                                      <a:pt x="939" y="2018"/>
                                    </a:lnTo>
                                    <a:lnTo>
                                      <a:pt x="918" y="2051"/>
                                    </a:lnTo>
                                    <a:lnTo>
                                      <a:pt x="899" y="2085"/>
                                    </a:lnTo>
                                    <a:lnTo>
                                      <a:pt x="881" y="2120"/>
                                    </a:lnTo>
                                    <a:lnTo>
                                      <a:pt x="864" y="2156"/>
                                    </a:lnTo>
                                    <a:lnTo>
                                      <a:pt x="850" y="2192"/>
                                    </a:lnTo>
                                    <a:lnTo>
                                      <a:pt x="837" y="2230"/>
                                    </a:lnTo>
                                    <a:lnTo>
                                      <a:pt x="826" y="2268"/>
                                    </a:lnTo>
                                    <a:lnTo>
                                      <a:pt x="817" y="2308"/>
                                    </a:lnTo>
                                    <a:lnTo>
                                      <a:pt x="809" y="2347"/>
                                    </a:lnTo>
                                    <a:lnTo>
                                      <a:pt x="804" y="2388"/>
                                    </a:lnTo>
                                    <a:lnTo>
                                      <a:pt x="801" y="2429"/>
                                    </a:lnTo>
                                    <a:lnTo>
                                      <a:pt x="800" y="2471"/>
                                    </a:lnTo>
                                    <a:lnTo>
                                      <a:pt x="801" y="2513"/>
                                    </a:lnTo>
                                    <a:lnTo>
                                      <a:pt x="804" y="2554"/>
                                    </a:lnTo>
                                    <a:lnTo>
                                      <a:pt x="809" y="2595"/>
                                    </a:lnTo>
                                    <a:lnTo>
                                      <a:pt x="817" y="2634"/>
                                    </a:lnTo>
                                    <a:lnTo>
                                      <a:pt x="826" y="2674"/>
                                    </a:lnTo>
                                    <a:lnTo>
                                      <a:pt x="837" y="2712"/>
                                    </a:lnTo>
                                    <a:lnTo>
                                      <a:pt x="850" y="2750"/>
                                    </a:lnTo>
                                    <a:lnTo>
                                      <a:pt x="864" y="2786"/>
                                    </a:lnTo>
                                    <a:lnTo>
                                      <a:pt x="881" y="2822"/>
                                    </a:lnTo>
                                    <a:lnTo>
                                      <a:pt x="899" y="2857"/>
                                    </a:lnTo>
                                    <a:lnTo>
                                      <a:pt x="918" y="2891"/>
                                    </a:lnTo>
                                    <a:lnTo>
                                      <a:pt x="939" y="2924"/>
                                    </a:lnTo>
                                    <a:lnTo>
                                      <a:pt x="962" y="2956"/>
                                    </a:lnTo>
                                    <a:lnTo>
                                      <a:pt x="986" y="2986"/>
                                    </a:lnTo>
                                    <a:lnTo>
                                      <a:pt x="1011" y="3016"/>
                                    </a:lnTo>
                                    <a:lnTo>
                                      <a:pt x="1038" y="3044"/>
                                    </a:lnTo>
                                    <a:lnTo>
                                      <a:pt x="1066" y="3070"/>
                                    </a:lnTo>
                                    <a:lnTo>
                                      <a:pt x="1096" y="3097"/>
                                    </a:lnTo>
                                    <a:lnTo>
                                      <a:pt x="1126" y="3120"/>
                                    </a:lnTo>
                                    <a:lnTo>
                                      <a:pt x="1157" y="3144"/>
                                    </a:lnTo>
                                    <a:lnTo>
                                      <a:pt x="1191" y="3164"/>
                                    </a:lnTo>
                                    <a:lnTo>
                                      <a:pt x="1224" y="3184"/>
                                    </a:lnTo>
                                    <a:lnTo>
                                      <a:pt x="1260" y="3201"/>
                                    </a:lnTo>
                                    <a:lnTo>
                                      <a:pt x="1295" y="3218"/>
                                    </a:lnTo>
                                    <a:lnTo>
                                      <a:pt x="1332" y="3233"/>
                                    </a:lnTo>
                                    <a:lnTo>
                                      <a:pt x="1369" y="3245"/>
                                    </a:lnTo>
                                    <a:lnTo>
                                      <a:pt x="1408" y="3256"/>
                                    </a:lnTo>
                                    <a:lnTo>
                                      <a:pt x="1448" y="3265"/>
                                    </a:lnTo>
                                    <a:lnTo>
                                      <a:pt x="1487" y="3272"/>
                                    </a:lnTo>
                                    <a:lnTo>
                                      <a:pt x="1528" y="3277"/>
                                    </a:lnTo>
                                    <a:lnTo>
                                      <a:pt x="1569" y="3280"/>
                                    </a:lnTo>
                                    <a:lnTo>
                                      <a:pt x="1611" y="3281"/>
                                    </a:lnTo>
                                    <a:close/>
                                    <a:moveTo>
                                      <a:pt x="1838" y="3503"/>
                                    </a:moveTo>
                                    <a:lnTo>
                                      <a:pt x="1838" y="3503"/>
                                    </a:lnTo>
                                    <a:lnTo>
                                      <a:pt x="1881" y="3502"/>
                                    </a:lnTo>
                                    <a:lnTo>
                                      <a:pt x="1921" y="3499"/>
                                    </a:lnTo>
                                    <a:lnTo>
                                      <a:pt x="1962" y="3493"/>
                                    </a:lnTo>
                                    <a:lnTo>
                                      <a:pt x="2002" y="3486"/>
                                    </a:lnTo>
                                    <a:lnTo>
                                      <a:pt x="2041" y="3477"/>
                                    </a:lnTo>
                                    <a:lnTo>
                                      <a:pt x="2080" y="3466"/>
                                    </a:lnTo>
                                    <a:lnTo>
                                      <a:pt x="2117" y="3453"/>
                                    </a:lnTo>
                                    <a:lnTo>
                                      <a:pt x="2154" y="3439"/>
                                    </a:lnTo>
                                    <a:lnTo>
                                      <a:pt x="2190" y="3422"/>
                                    </a:lnTo>
                                    <a:lnTo>
                                      <a:pt x="2225" y="3404"/>
                                    </a:lnTo>
                                    <a:lnTo>
                                      <a:pt x="2259" y="3385"/>
                                    </a:lnTo>
                                    <a:lnTo>
                                      <a:pt x="2292" y="3364"/>
                                    </a:lnTo>
                                    <a:lnTo>
                                      <a:pt x="2323" y="3341"/>
                                    </a:lnTo>
                                    <a:lnTo>
                                      <a:pt x="2355" y="3317"/>
                                    </a:lnTo>
                                    <a:lnTo>
                                      <a:pt x="2384" y="3292"/>
                                    </a:lnTo>
                                    <a:lnTo>
                                      <a:pt x="2411" y="3265"/>
                                    </a:lnTo>
                                    <a:lnTo>
                                      <a:pt x="2439" y="3237"/>
                                    </a:lnTo>
                                    <a:lnTo>
                                      <a:pt x="2464" y="3207"/>
                                    </a:lnTo>
                                    <a:lnTo>
                                      <a:pt x="2488" y="3177"/>
                                    </a:lnTo>
                                    <a:lnTo>
                                      <a:pt x="2511" y="3146"/>
                                    </a:lnTo>
                                    <a:lnTo>
                                      <a:pt x="2532" y="3112"/>
                                    </a:lnTo>
                                    <a:lnTo>
                                      <a:pt x="2551" y="3079"/>
                                    </a:lnTo>
                                    <a:lnTo>
                                      <a:pt x="2570" y="3043"/>
                                    </a:lnTo>
                                    <a:lnTo>
                                      <a:pt x="2586" y="3008"/>
                                    </a:lnTo>
                                    <a:lnTo>
                                      <a:pt x="2600" y="2971"/>
                                    </a:lnTo>
                                    <a:lnTo>
                                      <a:pt x="2612" y="2933"/>
                                    </a:lnTo>
                                    <a:lnTo>
                                      <a:pt x="2623" y="2895"/>
                                    </a:lnTo>
                                    <a:lnTo>
                                      <a:pt x="2633" y="2855"/>
                                    </a:lnTo>
                                    <a:lnTo>
                                      <a:pt x="2640" y="2816"/>
                                    </a:lnTo>
                                    <a:lnTo>
                                      <a:pt x="2645" y="2775"/>
                                    </a:lnTo>
                                    <a:lnTo>
                                      <a:pt x="2648" y="2734"/>
                                    </a:lnTo>
                                    <a:lnTo>
                                      <a:pt x="2649" y="2692"/>
                                    </a:lnTo>
                                    <a:lnTo>
                                      <a:pt x="1838" y="2692"/>
                                    </a:lnTo>
                                    <a:lnTo>
                                      <a:pt x="1838" y="3503"/>
                                    </a:lnTo>
                                    <a:close/>
                                    <a:moveTo>
                                      <a:pt x="4318" y="1839"/>
                                    </a:moveTo>
                                    <a:lnTo>
                                      <a:pt x="3281" y="1839"/>
                                    </a:lnTo>
                                    <a:lnTo>
                                      <a:pt x="3281" y="2150"/>
                                    </a:lnTo>
                                    <a:lnTo>
                                      <a:pt x="4318" y="2150"/>
                                    </a:lnTo>
                                    <a:lnTo>
                                      <a:pt x="4318" y="1839"/>
                                    </a:lnTo>
                                    <a:close/>
                                    <a:moveTo>
                                      <a:pt x="4318" y="2411"/>
                                    </a:moveTo>
                                    <a:lnTo>
                                      <a:pt x="3281" y="2411"/>
                                    </a:lnTo>
                                    <a:lnTo>
                                      <a:pt x="3281" y="2723"/>
                                    </a:lnTo>
                                    <a:lnTo>
                                      <a:pt x="4318" y="2723"/>
                                    </a:lnTo>
                                    <a:lnTo>
                                      <a:pt x="4318" y="2411"/>
                                    </a:lnTo>
                                    <a:close/>
                                    <a:moveTo>
                                      <a:pt x="4318" y="2983"/>
                                    </a:moveTo>
                                    <a:lnTo>
                                      <a:pt x="3281" y="2983"/>
                                    </a:lnTo>
                                    <a:lnTo>
                                      <a:pt x="3281" y="3295"/>
                                    </a:lnTo>
                                    <a:lnTo>
                                      <a:pt x="4318" y="3295"/>
                                    </a:lnTo>
                                    <a:lnTo>
                                      <a:pt x="4318" y="29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1180437464" name="组合 1180437464"/>
                        <wpg:cNvGrpSpPr/>
                        <wpg:grpSpPr>
                          <a:xfrm>
                            <a:off x="0" y="0"/>
                            <a:ext cx="2346960" cy="5803900"/>
                            <a:chOff x="6350" y="0"/>
                            <a:chExt cx="2325354" cy="4840676"/>
                          </a:xfrm>
                        </wpg:grpSpPr>
                        <wpg:grpSp>
                          <wpg:cNvPr id="93661502" name="组合 93661502"/>
                          <wpg:cNvGrpSpPr/>
                          <wpg:grpSpPr>
                            <a:xfrm>
                              <a:off x="6350" y="0"/>
                              <a:ext cx="2255355" cy="457505"/>
                              <a:chOff x="10307" y="4738"/>
                              <a:chExt cx="3552" cy="514"/>
                            </a:xfrm>
                          </wpg:grpSpPr>
                          <wps:wsp>
                            <wps:cNvPr id="456882909" name="文本框 5"/>
                            <wps:cNvSpPr txBox="1"/>
                            <wps:spPr>
                              <a:xfrm>
                                <a:off x="10307" y="4738"/>
                                <a:ext cx="3360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01823B7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54222622" name="直接连接符 254222622"/>
                            <wps:cNvCnPr/>
                            <wps:spPr>
                              <a:xfrm>
                                <a:off x="10457" y="5194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759515303" name="组合 1759515303"/>
                          <wpg:cNvGrpSpPr/>
                          <wpg:grpSpPr>
                            <a:xfrm>
                              <a:off x="19675" y="604790"/>
                              <a:ext cx="2254261" cy="539594"/>
                              <a:chOff x="8614" y="5913"/>
                              <a:chExt cx="3552" cy="443"/>
                            </a:xfrm>
                          </wpg:grpSpPr>
                          <wps:wsp>
                            <wps:cNvPr id="2069236199" name="直接连接符 2069236199"/>
                            <wps:cNvCnPr/>
                            <wps:spPr>
                              <a:xfrm>
                                <a:off x="8764" y="6324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59184047" name="文本框 5"/>
                            <wps:cNvSpPr txBox="1"/>
                            <wps:spPr>
                              <a:xfrm>
                                <a:off x="8614" y="5913"/>
                                <a:ext cx="3360" cy="4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156ED97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出生年月</w:t>
                                  </w:r>
                                </w:p>
                                <w:p w14:paraId="7EE57306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1998.5.6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39294369" name="组合 39294369"/>
                          <wpg:cNvGrpSpPr/>
                          <wpg:grpSpPr>
                            <a:xfrm>
                              <a:off x="20307" y="1762802"/>
                              <a:ext cx="2276465" cy="576627"/>
                              <a:chOff x="10339" y="7363"/>
                              <a:chExt cx="3587" cy="474"/>
                            </a:xfrm>
                          </wpg:grpSpPr>
                          <wps:wsp>
                            <wps:cNvPr id="1174089444" name="直接连接符 30"/>
                            <wps:cNvCnPr/>
                            <wps:spPr>
                              <a:xfrm>
                                <a:off x="10524" y="7837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14514363" name="文本框 5"/>
                            <wps:cNvSpPr txBox="1"/>
                            <wps:spPr>
                              <a:xfrm>
                                <a:off x="10339" y="7363"/>
                                <a:ext cx="3360" cy="4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201A0D7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现居</w:t>
                                  </w:r>
                                </w:p>
                                <w:p w14:paraId="238441C2" w14:textId="4AFECB42" w:rsidR="0034720E" w:rsidRPr="003F1750" w:rsidRDefault="003F1750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贵州省遵义市仁怀市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45652255" name="组合 445652255"/>
                          <wpg:cNvGrpSpPr/>
                          <wpg:grpSpPr>
                            <a:xfrm>
                              <a:off x="19679" y="1149057"/>
                              <a:ext cx="2277105" cy="547745"/>
                              <a:chOff x="8624" y="7078"/>
                              <a:chExt cx="3587" cy="367"/>
                            </a:xfrm>
                          </wpg:grpSpPr>
                          <wps:wsp>
                            <wps:cNvPr id="562739802" name="直接连接符 562739802"/>
                            <wps:cNvCnPr/>
                            <wps:spPr>
                              <a:xfrm>
                                <a:off x="8809" y="7445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0841848" name="文本框 5"/>
                            <wps:cNvSpPr txBox="1"/>
                            <wps:spPr>
                              <a:xfrm>
                                <a:off x="8624" y="7078"/>
                                <a:ext cx="3360" cy="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16B4D0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籍贯</w:t>
                                  </w:r>
                                </w:p>
                                <w:p w14:paraId="0923601D" w14:textId="77777777" w:rsidR="0034720E" w:rsidRPr="008C506C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贵州省遵义市仁怀市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2101102911" name="组合 2101102911"/>
                          <wpg:cNvGrpSpPr/>
                          <wpg:grpSpPr>
                            <a:xfrm>
                              <a:off x="20942" y="3027787"/>
                              <a:ext cx="2297415" cy="584088"/>
                              <a:chOff x="10340" y="6847"/>
                              <a:chExt cx="3620" cy="480"/>
                            </a:xfrm>
                          </wpg:grpSpPr>
                          <wps:wsp>
                            <wps:cNvPr id="1960668540" name="直接连接符 30"/>
                            <wps:cNvCnPr/>
                            <wps:spPr>
                              <a:xfrm>
                                <a:off x="10558" y="7327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058448" name="文本框 5"/>
                            <wps:cNvSpPr txBox="1"/>
                            <wps:spPr>
                              <a:xfrm>
                                <a:off x="10340" y="6847"/>
                                <a:ext cx="3360" cy="4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4310F4D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政治面貌</w:t>
                                  </w:r>
                                </w:p>
                                <w:p w14:paraId="4924E978" w14:textId="376A0420" w:rsidR="0034720E" w:rsidRDefault="00831AFF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群众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744750492" name="组合 744750492"/>
                          <wpg:cNvGrpSpPr/>
                          <wpg:grpSpPr>
                            <a:xfrm>
                              <a:off x="7629" y="3665525"/>
                              <a:ext cx="2324075" cy="538053"/>
                              <a:chOff x="10289" y="6487"/>
                              <a:chExt cx="3662" cy="442"/>
                            </a:xfrm>
                          </wpg:grpSpPr>
                          <wps:wsp>
                            <wps:cNvPr id="524961874" name="直接连接符 30"/>
                            <wps:cNvCnPr/>
                            <wps:spPr>
                              <a:xfrm>
                                <a:off x="10549" y="6929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08192494" name="文本框 5"/>
                            <wps:cNvSpPr txBox="1"/>
                            <wps:spPr>
                              <a:xfrm>
                                <a:off x="10289" y="6487"/>
                                <a:ext cx="3360" cy="4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E05C4F7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电话</w:t>
                                  </w:r>
                                </w:p>
                                <w:p w14:paraId="0E61F028" w14:textId="0C85E5DF" w:rsidR="0034720E" w:rsidRDefault="00E10F80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13222010506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71803461" name="组合 471803461"/>
                          <wpg:cNvGrpSpPr/>
                          <wpg:grpSpPr>
                            <a:xfrm>
                              <a:off x="19686" y="4252674"/>
                              <a:ext cx="2298690" cy="588002"/>
                              <a:chOff x="10308" y="6171"/>
                              <a:chExt cx="3621" cy="483"/>
                            </a:xfrm>
                          </wpg:grpSpPr>
                          <wps:wsp>
                            <wps:cNvPr id="823893480" name="直接连接符 30"/>
                            <wps:cNvCnPr/>
                            <wps:spPr>
                              <a:xfrm>
                                <a:off x="10527" y="6654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75556115" name="文本框 5"/>
                            <wps:cNvSpPr txBox="1"/>
                            <wps:spPr>
                              <a:xfrm>
                                <a:off x="10308" y="6171"/>
                                <a:ext cx="3426" cy="4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F0EA745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邮箱</w:t>
                                  </w:r>
                                </w:p>
                                <w:p w14:paraId="5033E904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3046476712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@qq.com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302434646" name="组合 302434646"/>
                          <wpg:cNvGrpSpPr/>
                          <wpg:grpSpPr>
                            <a:xfrm>
                              <a:off x="20317" y="2402087"/>
                              <a:ext cx="2298687" cy="551236"/>
                              <a:chOff x="10309" y="7113"/>
                              <a:chExt cx="3621" cy="453"/>
                            </a:xfrm>
                          </wpg:grpSpPr>
                          <wps:wsp>
                            <wps:cNvPr id="525768627" name="直接连接符 30"/>
                            <wps:cNvCnPr/>
                            <wps:spPr>
                              <a:xfrm>
                                <a:off x="10528" y="7566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21634489" name="文本框 5"/>
                            <wps:cNvSpPr txBox="1"/>
                            <wps:spPr>
                              <a:xfrm>
                                <a:off x="10309" y="7113"/>
                                <a:ext cx="3360" cy="4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20E0E6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面试岗位</w:t>
                                  </w:r>
                                </w:p>
                                <w:p w14:paraId="536C2F2D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嵌入式软件开发</w:t>
                                  </w:r>
                                </w:p>
                                <w:p w14:paraId="4C609A9D" w14:textId="4C40222E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E94003" id="组合 41" o:spid="_x0000_s1032" style="position:absolute;margin-left:.3pt;margin-top:125.1pt;width:507.65pt;height:457pt;z-index:251735040;mso-width-relative:margin" coordsize="64478,58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">
                <v:group id="组合 845807069" o:spid="_x0000_s1033" style="position:absolute;left:32004;top:190;width:32474;height:53790" coordorigin=",-250" coordsize="39184,6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">
                  <v:group id="组合 1296834415" o:spid="_x0000_s1034" style="position:absolute;top:-250;width:37084;height:25659" coordorigin=",-295" coordsize="37090,30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">
                    <v:shape id="文本框 415746563" o:spid="_x0000_s1035" type="#_x0000_t202" style="position:absolute;top:4612;width:37090;height:2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" filled="f" stroked="f" strokeweight=".5pt">
                      <v:textbox>
                        <w:txbxContent>
                          <w:p w14:paraId="61D336AB" w14:textId="77777777" w:rsid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28"/>
                              </w:rPr>
                              <w:t>2017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.09-20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28"/>
                              </w:rPr>
                              <w:t>21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.07     </w:t>
                            </w:r>
                          </w:p>
                          <w:p w14:paraId="1074A76B" w14:textId="66C9ABDD" w:rsidR="0034720E" w:rsidRP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专业：电气工程及其自动化（本科）</w:t>
                            </w:r>
                          </w:p>
                          <w:p w14:paraId="66475CEE" w14:textId="77777777" w:rsidR="0034720E" w:rsidRP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专业绩点</w:t>
                            </w:r>
                            <w:proofErr w:type="gramEnd"/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3.90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/5</w:t>
                            </w:r>
                          </w:p>
                          <w:p w14:paraId="5AC504FB" w14:textId="77777777" w:rsidR="0034720E" w:rsidRP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主修课程：高等数学，大学物理，电器制图与C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AD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，C语言课程设计，模拟电子技术，数字电子技术，工厂配电，电力电子技术，电路分析，单片机原理及应用，电气控制与P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LC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，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自动控制原理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，电机与电机拖动。</w:t>
                            </w:r>
                          </w:p>
                        </w:txbxContent>
                      </v:textbox>
                    </v:shape>
                    <v:group id="组合 644909588" o:spid="_x0000_s1036" style="position:absolute;left:380;top:-295;width:24077;height:4373" coordorigin="10102,4463" coordsize="3795,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">
                      <v:rect id="_x0000_s1037" style="position:absolute;left:10102;top:4500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" fillcolor="#5290bf" strokecolor="#5290bf" strokeweight="1pt">
                        <v:shadow on="t" color="black" opacity="26214f" origin="-.5,-.5" offset=".74836mm,.74836mm"/>
                      </v:rect>
                      <v:shape id="文本框 10" o:spid="_x0000_s1038" type="#_x0000_t202" style="position:absolute;left:10721;top:4463;width:247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" filled="f" stroked="f" strokeweight=".5pt">
                        <v:textbox>
                          <w:txbxContent>
                            <w:p w14:paraId="2E3B3C28" w14:textId="77777777" w:rsidR="0034720E" w:rsidRPr="00C27ED8" w:rsidRDefault="0034720E" w:rsidP="009C23DC">
                              <w:pPr>
                                <w:snapToGrid w:val="0"/>
                                <w:spacing w:line="36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C27ED8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v:textbox>
                      </v:shape>
                      <v:shape id="学士帽" o:spid="_x0000_s1039" style="position:absolute;left:10345;top:4604;width:426;height:288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indow" stroked="f">
                        <v:path arrowok="t" o:connecttype="custom" o:connectlocs="151183,71004;100606,46894;43677,71004;27795,63666;27795,85293;32113,91913;27695,98533;32410,121815;18513,121815;23278,98423;19407,91913;23129,85458;23129,61514;0,50756;101748,0;195108,51418;151183,71004;99465,59142;145375,76465;145375,118450;97132,131966;54547,118450;54547,76465;99465,59142;98869,124243;135896,113981;98869,103664;61893,113981;98869,124243" o:connectangles="0,0,0,0,0,0,0,0,0,0,0,0,0,0,0,0,0,0,0,0,0,0,0,0,0,0,0,0,0"/>
                      </v:shape>
                    </v:group>
                  </v:group>
                  <v:group id="组合 1948591548" o:spid="_x0000_s1040" style="position:absolute;left:690;top:26457;width:38494;height:34228" coordorigin="500,6468" coordsize="38500,34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">
                    <v:rect id="_x0000_s1041" style="position:absolute;left:500;top:6599;width:24041;height:39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" fillcolor="#5290bf" strokecolor="#5290bf" strokeweight="1pt">
                      <v:shadow on="t" color="black" opacity="26214f" origin="-.5,-.5" offset=".74836mm,.74836mm"/>
                      <v:textbox>
                        <w:txbxContent>
                          <w:p w14:paraId="7B0D4635" w14:textId="77777777" w:rsidR="0034720E" w:rsidRDefault="0034720E" w:rsidP="0034720E"/>
                        </w:txbxContent>
                      </v:textbox>
                    </v:rect>
                    <v:shape id="文本框 167241640" o:spid="_x0000_s1042" type="#_x0000_t202" style="position:absolute;left:4936;top:6468;width:14883;height:3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" filled="f" stroked="f" strokeweight=".5pt">
                      <v:textbox>
                        <w:txbxContent>
                          <w:p w14:paraId="31BF3B7F" w14:textId="48B0C894" w:rsidR="0034720E" w:rsidRPr="00C27ED8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27ED8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工作技能</w:t>
                            </w:r>
                          </w:p>
                        </w:txbxContent>
                      </v:textbox>
                    </v:shape>
                    <v:shape id="文本框 110433329" o:spid="_x0000_s1043" type="#_x0000_t202" style="position:absolute;left:500;top:11321;width:38500;height:29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" filled="f" stroked="f" strokeweight=".5pt">
                      <v:textbox>
                        <w:txbxContent>
                          <w:p w14:paraId="1F904004" w14:textId="77777777" w:rsidR="0034720E" w:rsidRPr="00022CC2" w:rsidRDefault="0034720E" w:rsidP="0034720E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Office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（有二级证书）</w:t>
                            </w:r>
                          </w:p>
                          <w:p w14:paraId="69B40775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Git</w:t>
                            </w:r>
                          </w:p>
                          <w:p w14:paraId="226B5983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Vscode</w:t>
                            </w:r>
                            <w:proofErr w:type="spellEnd"/>
                          </w:p>
                          <w:p w14:paraId="70DFFA8B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Kei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l</w:t>
                            </w:r>
                          </w:p>
                          <w:p w14:paraId="7AF2AE64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AutoCAD</w:t>
                            </w:r>
                          </w:p>
                          <w:p w14:paraId="220A6DD7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Visual Studio2010</w:t>
                            </w:r>
                          </w:p>
                          <w:p w14:paraId="6843942A" w14:textId="50EBAD22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Altium Designer</w:t>
                            </w:r>
                          </w:p>
                          <w:p w14:paraId="6645B564" w14:textId="23B191FF" w:rsidR="001506F1" w:rsidRPr="00022CC2" w:rsidRDefault="0034720E" w:rsidP="001506F1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Xmind</w:t>
                            </w:r>
                            <w:proofErr w:type="spellEnd"/>
                          </w:p>
                          <w:p w14:paraId="30CFC665" w14:textId="28978195" w:rsidR="00E10F80" w:rsidRPr="009D5F8F" w:rsidRDefault="006779C5" w:rsidP="009D5F8F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Shell （常见的简单指令）</w:t>
                            </w:r>
                          </w:p>
                        </w:txbxContent>
                      </v:textbox>
                    </v:shape>
                    <v:shape id="公告栏" o:spid="_x0000_s1044" style="position:absolute;left:2335;top:7344;width:2305;height:2101;visibility:visible;mso-wrap-style:square;v-text-anchor:middle" coordsize="5438,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" path="m2825,454l2825,,2514,r,454l,454r,805l276,1259r,3036l2197,4295,1028,5252r197,242l2689,4295r10,l4163,5494r197,-242l3192,4295r1913,l5105,1259r333,l5438,454r-2613,xm4793,3983r-4206,l587,1259r4206,l4793,3983xm1611,3281r,-810l2422,2471r-2,-42l2417,2388r-5,-41l2405,2308r-9,-40l2385,2230r-12,-38l2358,2156r-17,-36l2324,2085r-20,-34l2284,2018r-24,-32l2237,1956r-27,-30l2184,1898r-28,-27l2126,1846r-30,-24l2064,1799r-33,-21l1997,1759r-35,-18l1926,1724r-36,-14l1852,1697r-38,-11l1774,1677r-39,-7l1694,1665r-41,-3l1611,1660r-42,2l1528,1665r-41,5l1448,1677r-40,9l1369,1697r-37,13l1295,1724r-35,17l1224,1759r-33,19l1157,1799r-31,23l1096,1846r-30,25l1038,1898r-27,28l986,1956r-24,30l939,2018r-21,33l899,2085r-18,35l864,2156r-14,36l837,2230r-11,38l817,2308r-8,39l804,2388r-3,41l800,2471r1,42l804,2554r5,41l817,2634r9,40l837,2712r13,38l864,2786r17,36l899,2857r19,34l939,2924r23,32l986,2986r25,30l1038,3044r28,26l1096,3097r30,23l1157,3144r34,20l1224,3184r36,17l1295,3218r37,15l1369,3245r39,11l1448,3265r39,7l1528,3277r41,3l1611,3281xm1838,3503r,l1881,3502r40,-3l1962,3493r40,-7l2041,3477r39,-11l2117,3453r37,-14l2190,3422r35,-18l2259,3385r33,-21l2323,3341r32,-24l2384,3292r27,-27l2439,3237r25,-30l2488,3177r23,-31l2532,3112r19,-33l2570,3043r16,-35l2600,2971r12,-38l2623,2895r10,-40l2640,2816r5,-41l2648,2734r1,-42l1838,2692r,811xm4318,1839r-1037,l3281,2150r1037,l4318,1839xm4318,2411r-1037,l3281,2723r1037,l4318,2411xm4318,2983r-1037,l3281,3295r1037,l4318,2983xe" fillcolor="window" stroked="f">
                      <v:path arrowok="t" o:connecttype="custom" o:connectlocs="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</v:shape>
                  </v:group>
                </v:group>
                <v:group id="组合 1180437464" o:spid="_x0000_s1045" style="position:absolute;width:23469;height:58039" coordorigin="63" coordsize="23253,48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">
                  <v:group id="组合 93661502" o:spid="_x0000_s1046" style="position:absolute;left:63;width:22554;height:4575" coordorigin="10307,4738" coordsize="3552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">
                    <v:shape id="文本框 5" o:spid="_x0000_s1047" type="#_x0000_t202" style="position:absolute;left:10307;top:4738;width:336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" filled="f" stroked="f" strokeweight=".5pt">
                      <v:textbox>
                        <w:txbxContent>
                          <w:p w14:paraId="101823B7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基本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line id="直接连接符 254222622" o:spid="_x0000_s1048" style="position:absolute;visibility:visible;mso-wrap-style:square" from="10457,5194" to="13859,5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" strokecolor="#7f7f7f" strokeweight="1pt">
                      <v:stroke dashstyle="dash" joinstyle="miter"/>
                    </v:line>
                  </v:group>
                  <v:group id="组合 1759515303" o:spid="_x0000_s1049" style="position:absolute;left:196;top:6047;width:22543;height:5396" coordorigin="8614,5913" coordsize="3552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">
                    <v:line id="直接连接符 2069236199" o:spid="_x0000_s1050" style="position:absolute;visibility:visible;mso-wrap-style:square" from="8764,6324" to="12166,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51" type="#_x0000_t202" style="position:absolute;left:8614;top:5913;width:3360;height: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" filled="f" stroked="f" strokeweight=".5pt">
                      <v:textbox>
                        <w:txbxContent>
                          <w:p w14:paraId="0156ED97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出生年月</w:t>
                            </w:r>
                          </w:p>
                          <w:p w14:paraId="7EE57306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1998.5.6</w:t>
                            </w:r>
                          </w:p>
                        </w:txbxContent>
                      </v:textbox>
                    </v:shape>
                  </v:group>
                  <v:group id="组合 39294369" o:spid="_x0000_s1052" style="position:absolute;left:203;top:17628;width:22764;height:5766" coordorigin="10339,7363" coordsize="3587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">
                    <v:line id="直接连接符 30" o:spid="_x0000_s1053" style="position:absolute;visibility:visible;mso-wrap-style:square" from="10524,7837" to="13926,7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" strokecolor="#7f7f7f" strokeweight="1pt">
                      <v:stroke dashstyle="dash" joinstyle="miter"/>
                    </v:line>
                    <v:shape id="文本框 5" o:spid="_x0000_s1054" type="#_x0000_t202" style="position:absolute;left:10339;top:7363;width:3360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" filled="f" stroked="f" strokeweight=".5pt">
                      <v:textbox>
                        <w:txbxContent>
                          <w:p w14:paraId="5201A0D7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现居</w:t>
                            </w:r>
                          </w:p>
                          <w:p w14:paraId="238441C2" w14:textId="4AFECB42" w:rsidR="0034720E" w:rsidRPr="003F1750" w:rsidRDefault="003F1750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贵州省遵义市仁怀市</w:t>
                            </w:r>
                          </w:p>
                        </w:txbxContent>
                      </v:textbox>
                    </v:shape>
                  </v:group>
                  <v:group id="组合 445652255" o:spid="_x0000_s1055" style="position:absolute;left:196;top:11490;width:22771;height:5478" coordorigin="8624,7078" coordsize="3587,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">
                    <v:line id="直接连接符 562739802" o:spid="_x0000_s1056" style="position:absolute;visibility:visible;mso-wrap-style:square" from="8809,7445" to="12211,7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57" type="#_x0000_t202" style="position:absolute;left:8624;top:7078;width:336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" filled="f" stroked="f" strokeweight=".5pt">
                      <v:textbox>
                        <w:txbxContent>
                          <w:p w14:paraId="3316B4D0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籍贯</w:t>
                            </w:r>
                          </w:p>
                          <w:p w14:paraId="0923601D" w14:textId="77777777" w:rsidR="0034720E" w:rsidRPr="008C506C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贵州省遵义市仁怀市</w:t>
                            </w:r>
                          </w:p>
                        </w:txbxContent>
                      </v:textbox>
                    </v:shape>
                  </v:group>
                  <v:group id="组合 2101102911" o:spid="_x0000_s1058" style="position:absolute;left:209;top:30277;width:22974;height:5841" coordorigin="10340,6847" coordsize="36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">
                    <v:line id="直接连接符 30" o:spid="_x0000_s1059" style="position:absolute;visibility:visible;mso-wrap-style:square" from="10558,7327" to="13960,7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60" type="#_x0000_t202" style="position:absolute;left:10340;top:6847;width:3360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" filled="f" stroked="f" strokeweight=".5pt">
                      <v:textbox>
                        <w:txbxContent>
                          <w:p w14:paraId="64310F4D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政治面貌</w:t>
                            </w:r>
                          </w:p>
                          <w:p w14:paraId="4924E978" w14:textId="376A0420" w:rsidR="0034720E" w:rsidRDefault="00831AFF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群众</w:t>
                            </w:r>
                          </w:p>
                        </w:txbxContent>
                      </v:textbox>
                    </v:shape>
                  </v:group>
                  <v:group id="组合 744750492" o:spid="_x0000_s1061" style="position:absolute;left:76;top:36655;width:23241;height:5380" coordorigin="10289,6487" coordsize="3662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">
                    <v:line id="直接连接符 30" o:spid="_x0000_s1062" style="position:absolute;visibility:visible;mso-wrap-style:square" from="10549,6929" to="13951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63" type="#_x0000_t202" style="position:absolute;left:10289;top:6487;width:3360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" filled="f" stroked="f" strokeweight=".5pt">
                      <v:textbox>
                        <w:txbxContent>
                          <w:p w14:paraId="0E05C4F7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电话</w:t>
                            </w:r>
                          </w:p>
                          <w:p w14:paraId="0E61F028" w14:textId="0C85E5DF" w:rsidR="0034720E" w:rsidRDefault="00E10F80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13222010506</w:t>
                            </w:r>
                          </w:p>
                        </w:txbxContent>
                      </v:textbox>
                    </v:shape>
                  </v:group>
                  <v:group id="组合 471803461" o:spid="_x0000_s1064" style="position:absolute;left:196;top:42526;width:22987;height:5880" coordorigin="10308,6171" coordsize="3621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">
                    <v:line id="直接连接符 30" o:spid="_x0000_s1065" style="position:absolute;visibility:visible;mso-wrap-style:square" from="10527,6654" to="13929,6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" strokecolor="#7f7f7f" strokeweight="1pt">
                      <v:stroke dashstyle="dash" joinstyle="miter"/>
                    </v:line>
                    <v:shape id="文本框 5" o:spid="_x0000_s1066" type="#_x0000_t202" style="position:absolute;left:10308;top:6171;width:3426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" filled="f" stroked="f" strokeweight=".5pt">
                      <v:textbox>
                        <w:txbxContent>
                          <w:p w14:paraId="5F0EA745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邮箱</w:t>
                            </w:r>
                          </w:p>
                          <w:p w14:paraId="5033E904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3046476712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v:textbox>
                    </v:shape>
                  </v:group>
                  <v:group id="组合 302434646" o:spid="_x0000_s1067" style="position:absolute;left:203;top:24020;width:22987;height:5513" coordorigin="10309,7113" coordsize="3621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">
                    <v:line id="直接连接符 30" o:spid="_x0000_s1068" style="position:absolute;visibility:visible;mso-wrap-style:square" from="10528,7566" to="13930,7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" strokecolor="#7f7f7f" strokeweight="1pt">
                      <v:stroke dashstyle="dash" joinstyle="miter"/>
                    </v:line>
                    <v:shape id="文本框 5" o:spid="_x0000_s1069" type="#_x0000_t202" style="position:absolute;left:10309;top:7113;width:3360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" filled="f" stroked="f" strokeweight=".5pt">
                      <v:textbox>
                        <w:txbxContent>
                          <w:p w14:paraId="1420E0E6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面试岗位</w:t>
                            </w:r>
                          </w:p>
                          <w:p w14:paraId="536C2F2D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嵌入式软件开发</w:t>
                            </w:r>
                          </w:p>
                          <w:p w14:paraId="4C609A9D" w14:textId="4C40222E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34720E">
        <w:rPr>
          <w:rFonts w:ascii="微软雅黑" w:eastAsia="微软雅黑" w:hAnsi="微软雅黑"/>
        </w:rPr>
        <w:br w:type="page"/>
      </w:r>
    </w:p>
    <w:p w14:paraId="53C42F1C" w14:textId="7F3DB683" w:rsidR="008E182A" w:rsidRDefault="008E182A" w:rsidP="00284067">
      <w:pPr>
        <w:pStyle w:val="1"/>
        <w:rPr>
          <w:color w:val="FFFFFF" w:themeColor="background1"/>
        </w:rPr>
      </w:pPr>
      <w:r w:rsidRPr="0028406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0478A63" wp14:editId="39B2C75F">
                <wp:simplePos x="0" y="0"/>
                <wp:positionH relativeFrom="column">
                  <wp:posOffset>142962</wp:posOffset>
                </wp:positionH>
                <wp:positionV relativeFrom="paragraph">
                  <wp:posOffset>111107</wp:posOffset>
                </wp:positionV>
                <wp:extent cx="194310" cy="150495"/>
                <wp:effectExtent l="0" t="0" r="0" b="0"/>
                <wp:wrapNone/>
                <wp:docPr id="1121958914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B249B" id="文件夹" o:spid="_x0000_s1026" style="position:absolute;margin-left:11.25pt;margin-top:8.75pt;width:15.3pt;height:11.85pt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 w:rsidRPr="008E182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956B943" wp14:editId="7A563B7B">
                <wp:simplePos x="0" y="0"/>
                <wp:positionH relativeFrom="column">
                  <wp:posOffset>358968</wp:posOffset>
                </wp:positionH>
                <wp:positionV relativeFrom="paragraph">
                  <wp:posOffset>79787</wp:posOffset>
                </wp:positionV>
                <wp:extent cx="1282700" cy="302895"/>
                <wp:effectExtent l="0" t="0" r="0" b="1905"/>
                <wp:wrapNone/>
                <wp:docPr id="77714021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ACB96B5" w14:textId="62E111E6" w:rsidR="008E182A" w:rsidRDefault="008E182A" w:rsidP="008E182A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6B943" id="文本框 1" o:spid="_x0000_s1070" type="#_x0000_t202" style="position:absolute;left:0;text-align:left;margin-left:28.25pt;margin-top:6.3pt;width:101pt;height:23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" filled="f" stroked="f" strokeweight=".5pt">
                <v:textbox>
                  <w:txbxContent>
                    <w:p w14:paraId="2ACB96B5" w14:textId="62E111E6" w:rsidR="008E182A" w:rsidRDefault="008E182A" w:rsidP="008E182A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Pr="008E182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7B6258" wp14:editId="211A18B0">
                <wp:simplePos x="0" y="0"/>
                <wp:positionH relativeFrom="column">
                  <wp:posOffset>46376</wp:posOffset>
                </wp:positionH>
                <wp:positionV relativeFrom="paragraph">
                  <wp:posOffset>53340</wp:posOffset>
                </wp:positionV>
                <wp:extent cx="1991995" cy="297815"/>
                <wp:effectExtent l="38100" t="38100" r="122555" b="121285"/>
                <wp:wrapNone/>
                <wp:docPr id="714130611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199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BEE0CE0" w14:textId="77777777" w:rsidR="008E182A" w:rsidRDefault="008E182A" w:rsidP="008E18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B6258" id="_x0000_s1071" style="position:absolute;left:0;text-align:left;margin-left:3.65pt;margin-top:4.2pt;width:156.85pt;height:23.45pt;flip:x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7BEE0CE0" w14:textId="77777777" w:rsidR="008E182A" w:rsidRDefault="008E182A" w:rsidP="008E182A"/>
                  </w:txbxContent>
                </v:textbox>
              </v:rect>
            </w:pict>
          </mc:Fallback>
        </mc:AlternateContent>
      </w:r>
      <w:r w:rsidRPr="008E182A">
        <w:rPr>
          <w:rFonts w:hint="eastAsia"/>
          <w:color w:val="FFFFFF" w:themeColor="background1"/>
        </w:rPr>
        <w:t>专业技能</w:t>
      </w:r>
    </w:p>
    <w:p w14:paraId="39C661CB" w14:textId="77777777" w:rsidR="00D2422A" w:rsidRPr="00251E12" w:rsidRDefault="0016073E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熟悉使用CAD</w:t>
      </w:r>
      <w:r w:rsidR="00D2422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office shell Git Keill </w:t>
      </w:r>
      <w:proofErr w:type="spellStart"/>
      <w:r w:rsidR="00D2422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VScode</w:t>
      </w:r>
      <w:proofErr w:type="spellEnd"/>
      <w:r w:rsidR="00D2422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等软件</w:t>
      </w:r>
    </w:p>
    <w:p w14:paraId="3D7A710D" w14:textId="1550EB3D" w:rsidR="00D2422A" w:rsidRPr="00251E12" w:rsidRDefault="00D2422A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熟悉使用 </w:t>
      </w:r>
      <w:r w:rsidR="009750E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51、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STM32单片机的GPIO TIM EXIT UART SPI IIC</w:t>
      </w:r>
      <w:r w:rsidR="00DD7347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flash </w:t>
      </w:r>
      <w:proofErr w:type="spellStart"/>
      <w:r w:rsidR="00DD7347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eeprom</w:t>
      </w:r>
      <w:proofErr w:type="spellEnd"/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等外设</w:t>
      </w:r>
    </w:p>
    <w:p w14:paraId="69F6F0DC" w14:textId="55DF8ECC" w:rsidR="00353F76" w:rsidRPr="00251E12" w:rsidRDefault="00D2422A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使用过</w:t>
      </w:r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NB UDP TCP CoAP </w:t>
      </w:r>
      <w:r w:rsidR="008C3633">
        <w:rPr>
          <w:rFonts w:ascii="微软雅黑" w:eastAsia="微软雅黑" w:hAnsi="微软雅黑" w:hint="eastAsia"/>
          <w:color w:val="595959" w:themeColor="text1" w:themeTint="A6"/>
          <w:sz w:val="22"/>
        </w:rPr>
        <w:t>MQTT</w:t>
      </w:r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等协议连过</w:t>
      </w:r>
      <w:proofErr w:type="spellStart"/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CTWing</w:t>
      </w:r>
      <w:proofErr w:type="spellEnd"/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</w:t>
      </w:r>
      <w:proofErr w:type="spellStart"/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OneNET</w:t>
      </w:r>
      <w:proofErr w:type="spellEnd"/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</w:t>
      </w:r>
      <w:r w:rsidR="00D25729">
        <w:rPr>
          <w:rFonts w:ascii="微软雅黑" w:eastAsia="微软雅黑" w:hAnsi="微软雅黑" w:hint="eastAsia"/>
          <w:color w:val="595959" w:themeColor="text1" w:themeTint="A6"/>
          <w:sz w:val="22"/>
        </w:rPr>
        <w:t>平台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以及第三方服务器</w:t>
      </w:r>
    </w:p>
    <w:p w14:paraId="0C96A72F" w14:textId="558A4E68" w:rsidR="00BE27A2" w:rsidRPr="00251E12" w:rsidRDefault="00353F76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了解Shell 的一些常用命令</w:t>
      </w:r>
      <w:r w:rsidR="006B161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，做过简单的shell和 </w:t>
      </w:r>
      <w:proofErr w:type="spellStart"/>
      <w:r w:rsidR="006B161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linux</w:t>
      </w:r>
      <w:proofErr w:type="spellEnd"/>
      <w:r w:rsidR="006B161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应用开发</w:t>
      </w:r>
    </w:p>
    <w:p w14:paraId="39DBA504" w14:textId="340CBB20" w:rsidR="00D91399" w:rsidRPr="00251E12" w:rsidRDefault="00D91399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独立完成过基于</w:t>
      </w:r>
      <w:proofErr w:type="spellStart"/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FreeRTOS</w:t>
      </w:r>
      <w:proofErr w:type="spellEnd"/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开发的，使用 RS485 RS232 MBUS 等协议通信的数据采集设备</w:t>
      </w:r>
    </w:p>
    <w:p w14:paraId="05AE8429" w14:textId="7A6D7E11" w:rsidR="00251E12" w:rsidRPr="00251E12" w:rsidRDefault="00251E12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做过基于</w:t>
      </w:r>
      <w:proofErr w:type="spellStart"/>
      <w:r w:rsidR="00D91399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WIfi</w:t>
      </w:r>
      <w:proofErr w:type="spellEnd"/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模块实现的局域网配置程序，简单了解</w:t>
      </w:r>
      <w:r w:rsidR="00D91399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HTTP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协议和 JavaScript 语法</w:t>
      </w:r>
    </w:p>
    <w:p w14:paraId="0BB8BEDC" w14:textId="77777777" w:rsidR="008E182A" w:rsidRPr="008E182A" w:rsidRDefault="008E182A" w:rsidP="008E182A"/>
    <w:p w14:paraId="2BE61884" w14:textId="58F9B911" w:rsidR="00C5637D" w:rsidRPr="00284067" w:rsidRDefault="00A336AE" w:rsidP="00284067">
      <w:pPr>
        <w:pStyle w:val="1"/>
      </w:pPr>
      <w:r w:rsidRPr="0028406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363D82" wp14:editId="1D908D4C">
                <wp:simplePos x="0" y="0"/>
                <wp:positionH relativeFrom="column">
                  <wp:posOffset>142122</wp:posOffset>
                </wp:positionH>
                <wp:positionV relativeFrom="paragraph">
                  <wp:posOffset>129540</wp:posOffset>
                </wp:positionV>
                <wp:extent cx="194310" cy="150495"/>
                <wp:effectExtent l="0" t="0" r="0" b="0"/>
                <wp:wrapNone/>
                <wp:docPr id="2060256282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236B6" id="文件夹" o:spid="_x0000_s1026" style="position:absolute;margin-left:11.2pt;margin-top:10.2pt;width:15.3pt;height:11.85pt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24A7C4A" wp14:editId="66E095C6">
                <wp:simplePos x="0" y="0"/>
                <wp:positionH relativeFrom="column">
                  <wp:posOffset>46863</wp:posOffset>
                </wp:positionH>
                <wp:positionV relativeFrom="paragraph">
                  <wp:posOffset>62230</wp:posOffset>
                </wp:positionV>
                <wp:extent cx="1991995" cy="297815"/>
                <wp:effectExtent l="38100" t="38100" r="122555" b="121285"/>
                <wp:wrapNone/>
                <wp:docPr id="1876136708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199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02F1B57" w14:textId="77777777" w:rsidR="00284067" w:rsidRDefault="00284067" w:rsidP="002840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A7C4A" id="_x0000_s1072" style="position:absolute;left:0;text-align:left;margin-left:3.7pt;margin-top:4.9pt;width:156.85pt;height:23.45pt;flip:x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202F1B57" w14:textId="77777777" w:rsidR="00284067" w:rsidRDefault="00284067" w:rsidP="00284067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F4DB6" wp14:editId="5E772D0C">
                <wp:simplePos x="0" y="0"/>
                <wp:positionH relativeFrom="column">
                  <wp:posOffset>359242</wp:posOffset>
                </wp:positionH>
                <wp:positionV relativeFrom="paragraph">
                  <wp:posOffset>85725</wp:posOffset>
                </wp:positionV>
                <wp:extent cx="1233170" cy="259819"/>
                <wp:effectExtent l="0" t="0" r="0" b="6985"/>
                <wp:wrapNone/>
                <wp:docPr id="1655689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598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38AE66" w14:textId="0D7130D2" w:rsidR="00284067" w:rsidRDefault="00284067" w:rsidP="00284067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284067"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8"/>
                              </w:rPr>
                              <w:t>工作案例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F4DB6" id="_x0000_s1073" type="#_x0000_t202" style="position:absolute;left:0;text-align:left;margin-left:28.3pt;margin-top:6.75pt;width:97.1pt;height:20.4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" filled="f" stroked="f" strokeweight=".5pt">
                <v:textbox>
                  <w:txbxContent>
                    <w:p w14:paraId="4A38AE66" w14:textId="0D7130D2" w:rsidR="00284067" w:rsidRDefault="00284067" w:rsidP="00284067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4"/>
                        </w:rPr>
                      </w:pPr>
                      <w:r w:rsidRPr="00284067">
                        <w:rPr>
                          <w:rFonts w:hint="eastAsia"/>
                          <w:color w:val="FFFFFF" w:themeColor="background1"/>
                          <w:sz w:val="24"/>
                          <w:szCs w:val="28"/>
                        </w:rPr>
                        <w:t>工作案例</w:t>
                      </w:r>
                    </w:p>
                  </w:txbxContent>
                </v:textbox>
              </v:shape>
            </w:pict>
          </mc:Fallback>
        </mc:AlternateContent>
      </w:r>
      <w:r w:rsidR="00284067" w:rsidRPr="00284067">
        <w:tab/>
      </w:r>
      <w:r w:rsidR="00284067" w:rsidRPr="00284067">
        <w:rPr>
          <w:rFonts w:hint="eastAsia"/>
          <w:color w:val="FFFFFF" w:themeColor="background1"/>
        </w:rPr>
        <w:t>工作案例</w:t>
      </w:r>
    </w:p>
    <w:p w14:paraId="5EF0F63C" w14:textId="1682EEA4" w:rsidR="008E182A" w:rsidRDefault="008E182A" w:rsidP="005863D3">
      <w:pPr>
        <w:pStyle w:val="2"/>
        <w:rPr>
          <w:sz w:val="30"/>
          <w:szCs w:val="30"/>
        </w:rPr>
      </w:pPr>
      <w:r w:rsidRPr="005863D3">
        <w:rPr>
          <w:rFonts w:hint="eastAsia"/>
          <w:sz w:val="30"/>
          <w:szCs w:val="30"/>
        </w:rPr>
        <w:t>迈拓仪表股份有限公司</w:t>
      </w:r>
      <w:r w:rsidR="00251E12" w:rsidRPr="005863D3">
        <w:rPr>
          <w:rFonts w:hint="eastAsia"/>
          <w:sz w:val="30"/>
          <w:szCs w:val="30"/>
        </w:rPr>
        <w:t>：</w:t>
      </w:r>
      <w:r w:rsidR="00251E12" w:rsidRPr="005863D3">
        <w:rPr>
          <w:rFonts w:hint="eastAsia"/>
          <w:sz w:val="30"/>
          <w:szCs w:val="30"/>
        </w:rPr>
        <w:t xml:space="preserve">2021.06 </w:t>
      </w:r>
      <w:r w:rsidR="00251E12" w:rsidRPr="005863D3">
        <w:rPr>
          <w:rFonts w:hint="eastAsia"/>
          <w:sz w:val="30"/>
          <w:szCs w:val="30"/>
        </w:rPr>
        <w:t>—</w:t>
      </w:r>
      <w:r w:rsidR="00251E12" w:rsidRPr="005863D3">
        <w:rPr>
          <w:rFonts w:hint="eastAsia"/>
          <w:sz w:val="30"/>
          <w:szCs w:val="30"/>
        </w:rPr>
        <w:t xml:space="preserve"> 2022.07</w:t>
      </w:r>
    </w:p>
    <w:p w14:paraId="16CD2F58" w14:textId="31B85CFC" w:rsidR="007200FF" w:rsidRPr="007200FF" w:rsidRDefault="007200FF" w:rsidP="007200FF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依据</w:t>
      </w:r>
      <w:r w:rsidR="00835054" w:rsidRPr="00835054">
        <w:rPr>
          <w:rFonts w:ascii="微软雅黑" w:eastAsia="微软雅黑" w:hAnsi="微软雅黑" w:hint="eastAsia"/>
          <w:color w:val="595959" w:themeColor="text1" w:themeTint="A6"/>
          <w:sz w:val="22"/>
        </w:rPr>
        <w:t>不同通信协议（LwM2M，UDP，TCP，CoAP ）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采集并传输数据</w:t>
      </w:r>
      <w:r w:rsidR="00835054" w:rsidRPr="00835054">
        <w:rPr>
          <w:rFonts w:ascii="微软雅黑" w:eastAsia="微软雅黑" w:hAnsi="微软雅黑" w:hint="eastAsia"/>
          <w:color w:val="595959" w:themeColor="text1" w:themeTint="A6"/>
          <w:sz w:val="22"/>
        </w:rPr>
        <w:t>的 NB 超声波水表</w:t>
      </w:r>
    </w:p>
    <w:p w14:paraId="4D94D622" w14:textId="24FEB38B" w:rsidR="005863D3" w:rsidRDefault="005C3661" w:rsidP="003D203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做过</w:t>
      </w:r>
      <w:r w:rsidR="008864A6">
        <w:rPr>
          <w:rFonts w:ascii="微软雅黑" w:eastAsia="微软雅黑" w:hAnsi="微软雅黑" w:hint="eastAsia"/>
          <w:color w:val="595959" w:themeColor="text1" w:themeTint="A6"/>
          <w:sz w:val="22"/>
        </w:rPr>
        <w:t>一个</w:t>
      </w:r>
      <w:r w:rsidR="005863D3" w:rsidRPr="005863D3">
        <w:rPr>
          <w:rFonts w:ascii="微软雅黑" w:eastAsia="微软雅黑" w:hAnsi="微软雅黑"/>
          <w:color w:val="595959" w:themeColor="text1" w:themeTint="A6"/>
          <w:sz w:val="22"/>
        </w:rPr>
        <w:t>电机的控制程序和一个基于霍尔元件的测试工具，用于计算 PWM 占空比和频率</w:t>
      </w:r>
    </w:p>
    <w:p w14:paraId="42405FF7" w14:textId="77777777" w:rsidR="007200FF" w:rsidRDefault="007200FF" w:rsidP="003D203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4A7EDD">
        <w:rPr>
          <w:rFonts w:ascii="微软雅黑" w:eastAsia="微软雅黑" w:hAnsi="微软雅黑" w:hint="eastAsia"/>
          <w:color w:val="595959" w:themeColor="text1" w:themeTint="A6"/>
          <w:sz w:val="22"/>
        </w:rPr>
        <w:t>一种根据定时器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任务框架</w:t>
      </w:r>
      <w:r w:rsidRPr="004A7EDD">
        <w:rPr>
          <w:rFonts w:ascii="微软雅黑" w:eastAsia="微软雅黑" w:hAnsi="微软雅黑" w:hint="eastAsia"/>
          <w:color w:val="595959" w:themeColor="text1" w:themeTint="A6"/>
          <w:sz w:val="22"/>
        </w:rPr>
        <w:t>实现的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串口接收机制</w:t>
      </w:r>
    </w:p>
    <w:p w14:paraId="6A83BA94" w14:textId="69E0CF42" w:rsidR="0007262D" w:rsidRDefault="007200FF" w:rsidP="001778D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有过复杂项目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的</w:t>
      </w: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重构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经验</w:t>
      </w: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，为不同</w:t>
      </w:r>
      <w:r w:rsidRPr="00352B3E">
        <w:rPr>
          <w:rFonts w:ascii="微软雅黑" w:eastAsia="微软雅黑" w:hAnsi="微软雅黑" w:hint="eastAsia"/>
          <w:color w:val="595959" w:themeColor="text1" w:themeTint="A6"/>
          <w:sz w:val="22"/>
        </w:rPr>
        <w:t>NB 模组</w:t>
      </w: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设计过通用的运行框架，将一个高耦合的程序，</w:t>
      </w:r>
      <w:proofErr w:type="gramStart"/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通过对模组</w:t>
      </w:r>
      <w:proofErr w:type="gramEnd"/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的抽象，和对应接口的设计实现统一的调用方式，将项目模块化结构化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，提供不同模组的通用性</w:t>
      </w:r>
      <w:proofErr w:type="spellStart"/>
      <w:r w:rsidR="0007262D">
        <w:rPr>
          <w:rFonts w:ascii="微软雅黑" w:eastAsia="微软雅黑" w:hAnsi="微软雅黑" w:hint="eastAsia"/>
          <w:color w:val="595959" w:themeColor="text1" w:themeTint="A6"/>
          <w:sz w:val="22"/>
        </w:rPr>
        <w:t>api</w:t>
      </w:r>
      <w:proofErr w:type="spellEnd"/>
    </w:p>
    <w:p w14:paraId="5E9E6A6A" w14:textId="4AA67B56" w:rsidR="001778D5" w:rsidRPr="001778D5" w:rsidRDefault="001778D5" w:rsidP="001778D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参与</w:t>
      </w:r>
      <w:r w:rsidR="0035429F">
        <w:rPr>
          <w:rFonts w:ascii="微软雅黑" w:eastAsia="微软雅黑" w:hAnsi="微软雅黑" w:hint="eastAsia"/>
          <w:color w:val="595959" w:themeColor="text1" w:themeTint="A6"/>
          <w:sz w:val="22"/>
        </w:rPr>
        <w:t>制定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了公司的通用协议规范。</w:t>
      </w:r>
    </w:p>
    <w:p w14:paraId="2D6BBCE2" w14:textId="2D12FDE3" w:rsidR="00251E12" w:rsidRDefault="00251E12" w:rsidP="005863D3">
      <w:pPr>
        <w:pStyle w:val="2"/>
        <w:rPr>
          <w:sz w:val="30"/>
          <w:szCs w:val="30"/>
        </w:rPr>
      </w:pPr>
      <w:r w:rsidRPr="005863D3">
        <w:rPr>
          <w:rFonts w:hint="eastAsia"/>
          <w:sz w:val="30"/>
          <w:szCs w:val="30"/>
        </w:rPr>
        <w:t>南京汇云仪表设备有限公司：</w:t>
      </w:r>
      <w:r w:rsidRPr="005863D3">
        <w:rPr>
          <w:rFonts w:hint="eastAsia"/>
          <w:sz w:val="30"/>
          <w:szCs w:val="30"/>
        </w:rPr>
        <w:t xml:space="preserve">2024.03 </w:t>
      </w:r>
      <w:r w:rsidRPr="005863D3">
        <w:rPr>
          <w:rFonts w:hint="eastAsia"/>
          <w:sz w:val="30"/>
          <w:szCs w:val="30"/>
        </w:rPr>
        <w:t>——</w:t>
      </w:r>
      <w:r w:rsidRPr="005863D3">
        <w:rPr>
          <w:rFonts w:hint="eastAsia"/>
          <w:sz w:val="30"/>
          <w:szCs w:val="30"/>
        </w:rPr>
        <w:t xml:space="preserve"> </w:t>
      </w:r>
      <w:r w:rsidR="00A26465">
        <w:rPr>
          <w:rFonts w:hint="eastAsia"/>
          <w:sz w:val="30"/>
          <w:szCs w:val="30"/>
        </w:rPr>
        <w:t>2025.10</w:t>
      </w:r>
    </w:p>
    <w:p w14:paraId="2EA4D726" w14:textId="26DD82F8" w:rsidR="00DD6EA4" w:rsidRDefault="00DD6EA4" w:rsidP="00DD6EA4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重新设计了远程OTA升级的架构，极大提高了升级的效率和速度</w:t>
      </w:r>
    </w:p>
    <w:p w14:paraId="3F147A57" w14:textId="77777777" w:rsidR="007200FF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设计过一个用于不同设备或平台与设备间通信的协议（高扩展性，但比较浪费字节数）</w:t>
      </w:r>
    </w:p>
    <w:p w14:paraId="72F90F24" w14:textId="6085350E" w:rsidR="007200FF" w:rsidRPr="00F6110C" w:rsidRDefault="00A03235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一款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通过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连接第三方服务器、电信 </w:t>
      </w:r>
      <w:proofErr w:type="spellStart"/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CTWing</w:t>
      </w:r>
      <w:proofErr w:type="spellEnd"/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平台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或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移动 </w:t>
      </w:r>
      <w:proofErr w:type="spellStart"/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OneNET</w:t>
      </w:r>
      <w:proofErr w:type="spellEnd"/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平台</w:t>
      </w:r>
      <w:r w:rsidR="004A2193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的NB测温设备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，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分别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使用 </w:t>
      </w:r>
      <w:proofErr w:type="spellStart"/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mqtt</w:t>
      </w:r>
      <w:proofErr w:type="spellEnd"/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通信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或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自定义的</w:t>
      </w:r>
      <w:proofErr w:type="gramStart"/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透传协议</w:t>
      </w:r>
      <w:proofErr w:type="gramEnd"/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上传数据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的</w:t>
      </w:r>
    </w:p>
    <w:p w14:paraId="57C6C266" w14:textId="0BC88686" w:rsidR="007200FF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一种基于定时器实现的高效任务框架，根据用户给定的最大值，在计数器达到后自行调用或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置位独立的标记位</w:t>
      </w:r>
    </w:p>
    <w:p w14:paraId="7F1CB9AA" w14:textId="5AB7A46D" w:rsidR="007200FF" w:rsidRPr="00E67F4D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一个实时在线的 </w:t>
      </w:r>
      <w:proofErr w:type="spellStart"/>
      <w:r>
        <w:rPr>
          <w:rFonts w:ascii="微软雅黑" w:eastAsia="微软雅黑" w:hAnsi="微软雅黑" w:hint="eastAsia"/>
          <w:color w:val="595959" w:themeColor="text1" w:themeTint="A6"/>
          <w:sz w:val="22"/>
        </w:rPr>
        <w:t>mqtt</w:t>
      </w:r>
      <w:proofErr w:type="spellEnd"/>
      <w:r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网关设备，实现数据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采集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的实时上传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与交互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，使用 </w:t>
      </w:r>
      <w:proofErr w:type="spellStart"/>
      <w:r>
        <w:rPr>
          <w:rFonts w:ascii="微软雅黑" w:eastAsia="微软雅黑" w:hAnsi="微软雅黑" w:hint="eastAsia"/>
          <w:color w:val="595959" w:themeColor="text1" w:themeTint="A6"/>
          <w:sz w:val="22"/>
        </w:rPr>
        <w:t>json</w:t>
      </w:r>
      <w:proofErr w:type="spellEnd"/>
      <w:r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作为控制指令实现通过不同 key 与 </w:t>
      </w:r>
      <w:r w:rsidRPr="00E67F4D">
        <w:rPr>
          <w:rFonts w:ascii="微软雅黑" w:eastAsia="微软雅黑" w:hAnsi="微软雅黑"/>
          <w:color w:val="595959" w:themeColor="text1" w:themeTint="A6"/>
          <w:sz w:val="22"/>
        </w:rPr>
        <w:t>value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控制网关或修改网关的参数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，并提供一个</w:t>
      </w:r>
      <w:proofErr w:type="spellStart"/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linux</w:t>
      </w:r>
      <w:proofErr w:type="spellEnd"/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环境下的</w:t>
      </w:r>
      <w:proofErr w:type="spellStart"/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mqtt</w:t>
      </w:r>
      <w:proofErr w:type="spellEnd"/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设置工具和windows环境下的串口设置工具。</w:t>
      </w:r>
    </w:p>
    <w:p w14:paraId="0C0B9D35" w14:textId="77777777" w:rsidR="007200FF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一个</w:t>
      </w: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使用 </w:t>
      </w:r>
      <w:proofErr w:type="spellStart"/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FreeRTOS</w:t>
      </w:r>
      <w:proofErr w:type="spellEnd"/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实现的一个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简单</w:t>
      </w: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数据采集设备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和</w:t>
      </w: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一个温度压力监控设备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，通过 无线433 进行数据通信</w:t>
      </w:r>
    </w:p>
    <w:p w14:paraId="5223C433" w14:textId="6D90FDC3" w:rsidR="00F73C08" w:rsidRPr="001778D5" w:rsidRDefault="007200FF" w:rsidP="001778D5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一个类似与路由器配置页面的 WIFI 配置程序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，用于</w:t>
      </w:r>
      <w:proofErr w:type="spellStart"/>
      <w:r>
        <w:rPr>
          <w:rFonts w:ascii="微软雅黑" w:eastAsia="微软雅黑" w:hAnsi="微软雅黑" w:hint="eastAsia"/>
          <w:color w:val="595959" w:themeColor="text1" w:themeTint="A6"/>
          <w:sz w:val="22"/>
        </w:rPr>
        <w:t>mqtt</w:t>
      </w:r>
      <w:proofErr w:type="spellEnd"/>
      <w:r>
        <w:rPr>
          <w:rFonts w:ascii="微软雅黑" w:eastAsia="微软雅黑" w:hAnsi="微软雅黑" w:hint="eastAsia"/>
          <w:color w:val="595959" w:themeColor="text1" w:themeTint="A6"/>
          <w:sz w:val="22"/>
        </w:rPr>
        <w:t>网关，方便非专业人员在网关做维护时的简单控制和配置信息的查询</w:t>
      </w:r>
    </w:p>
    <w:p w14:paraId="36F20BA6" w14:textId="3BC5A6D3" w:rsidR="00886C41" w:rsidRPr="00831AFF" w:rsidRDefault="002D5EF5" w:rsidP="00831A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一个</w:t>
      </w:r>
      <w:r w:rsidR="00A87873">
        <w:rPr>
          <w:rFonts w:ascii="微软雅黑" w:eastAsia="微软雅黑" w:hAnsi="微软雅黑" w:hint="eastAsia"/>
          <w:color w:val="595959" w:themeColor="text1" w:themeTint="A6"/>
          <w:sz w:val="22"/>
        </w:rPr>
        <w:t>在</w:t>
      </w:r>
      <w:proofErr w:type="spellStart"/>
      <w:r w:rsidR="00A87873">
        <w:rPr>
          <w:rFonts w:ascii="微软雅黑" w:eastAsia="微软雅黑" w:hAnsi="微软雅黑" w:hint="eastAsia"/>
          <w:color w:val="595959" w:themeColor="text1" w:themeTint="A6"/>
          <w:sz w:val="22"/>
        </w:rPr>
        <w:t>linux</w:t>
      </w:r>
      <w:proofErr w:type="spellEnd"/>
      <w:r w:rsidR="00A87873">
        <w:rPr>
          <w:rFonts w:ascii="微软雅黑" w:eastAsia="微软雅黑" w:hAnsi="微软雅黑" w:hint="eastAsia"/>
          <w:color w:val="595959" w:themeColor="text1" w:themeTint="A6"/>
          <w:sz w:val="22"/>
        </w:rPr>
        <w:t>平台下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使用C语言编写的 </w:t>
      </w:r>
      <w:r w:rsidR="00D062E4">
        <w:rPr>
          <w:rFonts w:ascii="微软雅黑" w:eastAsia="微软雅黑" w:hAnsi="微软雅黑" w:hint="eastAsia"/>
          <w:color w:val="595959" w:themeColor="text1" w:themeTint="A6"/>
          <w:sz w:val="22"/>
        </w:rPr>
        <w:t>ai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应用，</w:t>
      </w:r>
      <w:r w:rsidR="008A4B64">
        <w:rPr>
          <w:rFonts w:ascii="微软雅黑" w:eastAsia="微软雅黑" w:hAnsi="微软雅黑" w:hint="eastAsia"/>
          <w:color w:val="595959" w:themeColor="text1" w:themeTint="A6"/>
          <w:sz w:val="22"/>
        </w:rPr>
        <w:t>通过调用</w:t>
      </w:r>
      <w:r w:rsidR="00EB73CB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AI </w:t>
      </w:r>
      <w:proofErr w:type="spellStart"/>
      <w:r w:rsidR="00EB73CB">
        <w:rPr>
          <w:rFonts w:ascii="微软雅黑" w:eastAsia="微软雅黑" w:hAnsi="微软雅黑" w:hint="eastAsia"/>
          <w:color w:val="595959" w:themeColor="text1" w:themeTint="A6"/>
          <w:sz w:val="22"/>
        </w:rPr>
        <w:t>api</w:t>
      </w:r>
      <w:proofErr w:type="spellEnd"/>
      <w:r w:rsidR="00EB73CB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</w:t>
      </w:r>
      <w:r w:rsidR="00A7297C">
        <w:rPr>
          <w:rFonts w:ascii="微软雅黑" w:eastAsia="微软雅黑" w:hAnsi="微软雅黑" w:hint="eastAsia"/>
          <w:color w:val="595959" w:themeColor="text1" w:themeTint="A6"/>
          <w:sz w:val="22"/>
        </w:rPr>
        <w:t>实现自然语言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交互</w:t>
      </w:r>
      <w:r w:rsidR="00C270F5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式</w:t>
      </w:r>
      <w:r w:rsidR="00A7297C">
        <w:rPr>
          <w:rFonts w:ascii="微软雅黑" w:eastAsia="微软雅黑" w:hAnsi="微软雅黑" w:hint="eastAsia"/>
          <w:color w:val="595959" w:themeColor="text1" w:themeTint="A6"/>
          <w:sz w:val="22"/>
        </w:rPr>
        <w:t>的命令行ai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助手</w:t>
      </w:r>
      <w:r w:rsidR="00886C41">
        <w:rPr>
          <w:rFonts w:ascii="微软雅黑" w:eastAsia="微软雅黑" w:hAnsi="微软雅黑" w:hint="eastAsia"/>
          <w:color w:val="595959" w:themeColor="text1" w:themeTint="A6"/>
          <w:sz w:val="22"/>
        </w:rPr>
        <w:t>。</w:t>
      </w:r>
    </w:p>
    <w:p w14:paraId="0DDC4BF4" w14:textId="77777777" w:rsidR="00C5637D" w:rsidRDefault="00C5637D" w:rsidP="00436D8A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p w14:paraId="73CC8345" w14:textId="5F89A372" w:rsidR="00D24130" w:rsidRPr="00167474" w:rsidRDefault="00D24130" w:rsidP="00167474">
      <w:pPr>
        <w:pStyle w:val="1"/>
        <w:rPr>
          <w:color w:val="FFFFFF" w:themeColor="background1"/>
        </w:rPr>
      </w:pPr>
      <w:r w:rsidRPr="0028406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05D470B" wp14:editId="457B71B9">
                <wp:simplePos x="0" y="0"/>
                <wp:positionH relativeFrom="column">
                  <wp:posOffset>142122</wp:posOffset>
                </wp:positionH>
                <wp:positionV relativeFrom="paragraph">
                  <wp:posOffset>129540</wp:posOffset>
                </wp:positionV>
                <wp:extent cx="194310" cy="150495"/>
                <wp:effectExtent l="0" t="0" r="0" b="0"/>
                <wp:wrapNone/>
                <wp:docPr id="2070586477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519EC" id="文件夹" o:spid="_x0000_s1026" style="position:absolute;margin-left:11.2pt;margin-top:10.2pt;width:15.3pt;height:11.85pt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BC6A272" wp14:editId="7E52B9E4">
                <wp:simplePos x="0" y="0"/>
                <wp:positionH relativeFrom="column">
                  <wp:posOffset>46863</wp:posOffset>
                </wp:positionH>
                <wp:positionV relativeFrom="paragraph">
                  <wp:posOffset>62230</wp:posOffset>
                </wp:positionV>
                <wp:extent cx="1991995" cy="297815"/>
                <wp:effectExtent l="38100" t="38100" r="122555" b="121285"/>
                <wp:wrapNone/>
                <wp:docPr id="398086901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199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D917EBF" w14:textId="77777777" w:rsidR="00D24130" w:rsidRDefault="00D24130" w:rsidP="00D241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6A272" id="_x0000_s1074" style="position:absolute;left:0;text-align:left;margin-left:3.7pt;margin-top:4.9pt;width:156.85pt;height:23.45pt;flip:x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" fillcolor="#5290bf" strokecolor="#5290bf" strokeweight="1pt">
                <v:shadow on="t" color="black" opacity="26214f" origin="-.5,-.5" offset=".74836mm,.74836mm"/>
                <v:textbox>
                  <w:txbxContent>
                    <w:p w14:paraId="0D917EBF" w14:textId="77777777" w:rsidR="00D24130" w:rsidRDefault="00D24130" w:rsidP="00D24130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6B24ECC" wp14:editId="4185C266">
                <wp:simplePos x="0" y="0"/>
                <wp:positionH relativeFrom="column">
                  <wp:posOffset>359242</wp:posOffset>
                </wp:positionH>
                <wp:positionV relativeFrom="paragraph">
                  <wp:posOffset>85725</wp:posOffset>
                </wp:positionV>
                <wp:extent cx="1233170" cy="259819"/>
                <wp:effectExtent l="0" t="0" r="0" b="6985"/>
                <wp:wrapNone/>
                <wp:docPr id="206087199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598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7BD986" w14:textId="77777777" w:rsidR="00D24130" w:rsidRPr="00C27ED8" w:rsidRDefault="00D24130" w:rsidP="00D2413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27ED8"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附件</w:t>
                            </w:r>
                          </w:p>
                          <w:p w14:paraId="21B8139F" w14:textId="5C0EF28C" w:rsidR="00D24130" w:rsidRDefault="00D24130" w:rsidP="00D2413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24ECC" id="_x0000_s1075" type="#_x0000_t202" style="position:absolute;left:0;text-align:left;margin-left:28.3pt;margin-top:6.75pt;width:97.1pt;height:20.45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" filled="f" stroked="f" strokeweight=".5pt">
                <v:textbox>
                  <w:txbxContent>
                    <w:p w14:paraId="447BD986" w14:textId="77777777" w:rsidR="00D24130" w:rsidRPr="00C27ED8" w:rsidRDefault="00D24130" w:rsidP="00D2413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C27ED8">
                        <w:rPr>
                          <w:rFonts w:hint="eastAsia"/>
                          <w:color w:val="FFFFFF" w:themeColor="background1"/>
                          <w:sz w:val="24"/>
                          <w:szCs w:val="24"/>
                        </w:rPr>
                        <w:t>附件</w:t>
                      </w:r>
                    </w:p>
                    <w:p w14:paraId="21B8139F" w14:textId="5C0EF28C" w:rsidR="00D24130" w:rsidRDefault="00D24130" w:rsidP="00D2413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84067">
        <w:tab/>
      </w:r>
      <w:r w:rsidRPr="00284067">
        <w:rPr>
          <w:rFonts w:hint="eastAsia"/>
          <w:color w:val="FFFFFF" w:themeColor="background1"/>
        </w:rPr>
        <w:t>工作案例</w:t>
      </w:r>
    </w:p>
    <w:p w14:paraId="597026BF" w14:textId="130D8E65" w:rsidR="00D24130" w:rsidRDefault="00443922" w:rsidP="00167474">
      <w:pPr>
        <w:jc w:val="left"/>
        <w:rPr>
          <w:color w:val="FFFFFF" w:themeColor="background1"/>
        </w:rPr>
      </w:pPr>
      <w:r>
        <w:rPr>
          <w:rFonts w:hint="eastAsia"/>
          <w:color w:val="FFFFFF" w:themeColor="background1"/>
        </w:rPr>
        <w:t>附件</w:t>
      </w:r>
      <w:r w:rsidR="00D24130" w:rsidRPr="009C23DC">
        <w:rPr>
          <w:noProof/>
        </w:rPr>
        <w:drawing>
          <wp:inline distT="0" distB="0" distL="0" distR="0" wp14:anchorId="59059619" wp14:editId="04878F1B">
            <wp:extent cx="3885022" cy="1986731"/>
            <wp:effectExtent l="19050" t="19050" r="20320" b="13970"/>
            <wp:docPr id="1682264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9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047" cy="1994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67474" w:rsidRPr="009C23DC">
        <w:rPr>
          <w:noProof/>
        </w:rPr>
        <w:drawing>
          <wp:inline distT="0" distB="0" distL="0" distR="0" wp14:anchorId="0A1C875F" wp14:editId="0381F05A">
            <wp:extent cx="1549500" cy="1807318"/>
            <wp:effectExtent l="133350" t="114300" r="127000" b="173990"/>
            <wp:docPr id="122097415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900" cy="18637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40B23" w14:textId="77777777" w:rsidR="00D24130" w:rsidRDefault="00D24130" w:rsidP="00D24130">
      <w:pPr>
        <w:rPr>
          <w:color w:val="FFFFFF" w:themeColor="background1"/>
        </w:rPr>
      </w:pPr>
    </w:p>
    <w:p w14:paraId="4B8E2AB0" w14:textId="7C1DFBEF" w:rsidR="00D24130" w:rsidRDefault="00D24130" w:rsidP="00D24130">
      <w:pPr>
        <w:rPr>
          <w:color w:val="FFFFFF" w:themeColor="background1"/>
        </w:rPr>
      </w:pPr>
      <w:r w:rsidRPr="009C23DC">
        <w:rPr>
          <w:noProof/>
        </w:rPr>
        <w:drawing>
          <wp:inline distT="0" distB="0" distL="0" distR="0" wp14:anchorId="39582A54" wp14:editId="2A66D14D">
            <wp:extent cx="4859594" cy="2472421"/>
            <wp:effectExtent l="0" t="0" r="0" b="4445"/>
            <wp:docPr id="134063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898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99" t="12448" r="17524" b="1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009" cy="2501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C12D4" w14:textId="21EA52DE" w:rsidR="00443922" w:rsidRPr="007D30DA" w:rsidRDefault="00443922" w:rsidP="00D24130">
      <w:pPr>
        <w:rPr>
          <w:color w:val="FFFFFF" w:themeColor="background1"/>
        </w:rPr>
      </w:pPr>
    </w:p>
    <w:p w14:paraId="766B0DE1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二级</w:t>
      </w:r>
      <w:r w:rsidRPr="00E07211">
        <w:rPr>
          <w:rFonts w:hint="eastAsia"/>
          <w:sz w:val="30"/>
          <w:szCs w:val="30"/>
        </w:rPr>
        <w:t>office</w:t>
      </w:r>
      <w:r w:rsidRPr="00E07211">
        <w:rPr>
          <w:rFonts w:hint="eastAsia"/>
          <w:sz w:val="30"/>
          <w:szCs w:val="30"/>
        </w:rPr>
        <w:t>证书：</w:t>
      </w:r>
    </w:p>
    <w:p w14:paraId="040059CB" w14:textId="77777777" w:rsidR="00443922" w:rsidRDefault="00443922" w:rsidP="00443922">
      <w:pPr>
        <w:ind w:leftChars="270" w:left="567"/>
        <w:rPr>
          <w:noProof/>
        </w:rPr>
      </w:pPr>
      <w:r>
        <w:rPr>
          <w:noProof/>
        </w:rPr>
        <w:drawing>
          <wp:inline distT="0" distB="0" distL="0" distR="0" wp14:anchorId="5F1A480F" wp14:editId="0E4B4F27">
            <wp:extent cx="5299238" cy="3625795"/>
            <wp:effectExtent l="0" t="0" r="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3" t="32186" r="36844" b="10484"/>
                    <a:stretch/>
                  </pic:blipFill>
                  <pic:spPr bwMode="auto">
                    <a:xfrm>
                      <a:off x="0" y="0"/>
                      <a:ext cx="5304414" cy="362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1973F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lastRenderedPageBreak/>
        <w:t xml:space="preserve">EDA </w:t>
      </w:r>
      <w:r w:rsidRPr="00E07211">
        <w:rPr>
          <w:rFonts w:hint="eastAsia"/>
          <w:sz w:val="30"/>
          <w:szCs w:val="30"/>
        </w:rPr>
        <w:t>原理图：</w:t>
      </w:r>
    </w:p>
    <w:p w14:paraId="72641E4E" w14:textId="77777777" w:rsidR="00443922" w:rsidRDefault="00443922" w:rsidP="00443922">
      <w:r>
        <w:rPr>
          <w:noProof/>
        </w:rPr>
        <w:drawing>
          <wp:inline distT="0" distB="0" distL="0" distR="0" wp14:anchorId="35BBCBDB" wp14:editId="00886F59">
            <wp:extent cx="5439103" cy="3550038"/>
            <wp:effectExtent l="0" t="0" r="0" b="0"/>
            <wp:docPr id="109144562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33" cy="359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B8F0D" w14:textId="77777777" w:rsidR="00443922" w:rsidRDefault="00443922" w:rsidP="00443922"/>
    <w:p w14:paraId="38DB8AD0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使用串口与网关的交互：</w:t>
      </w:r>
    </w:p>
    <w:p w14:paraId="59692407" w14:textId="77777777" w:rsidR="00443922" w:rsidRDefault="00443922" w:rsidP="00443922">
      <w:r>
        <w:rPr>
          <w:rFonts w:hint="eastAsia"/>
          <w:noProof/>
        </w:rPr>
        <w:drawing>
          <wp:inline distT="0" distB="0" distL="0" distR="0" wp14:anchorId="0D245432" wp14:editId="45BEB1BF">
            <wp:extent cx="5881687" cy="4912615"/>
            <wp:effectExtent l="0" t="0" r="5080" b="2540"/>
            <wp:docPr id="107874687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090" cy="491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11E9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lastRenderedPageBreak/>
        <w:t>使用</w:t>
      </w:r>
      <w:proofErr w:type="spellStart"/>
      <w:r w:rsidRPr="00E07211">
        <w:rPr>
          <w:rFonts w:hint="eastAsia"/>
          <w:sz w:val="30"/>
          <w:szCs w:val="30"/>
        </w:rPr>
        <w:t>mqtt</w:t>
      </w:r>
      <w:proofErr w:type="spellEnd"/>
      <w:r w:rsidRPr="00E07211">
        <w:rPr>
          <w:rFonts w:hint="eastAsia"/>
          <w:sz w:val="30"/>
          <w:szCs w:val="30"/>
        </w:rPr>
        <w:t>与网关的交互：</w:t>
      </w:r>
    </w:p>
    <w:p w14:paraId="31F3EAAB" w14:textId="77777777" w:rsidR="00443922" w:rsidRDefault="00443922" w:rsidP="00443922">
      <w:r>
        <w:rPr>
          <w:rFonts w:hint="eastAsia"/>
          <w:noProof/>
        </w:rPr>
        <w:drawing>
          <wp:inline distT="0" distB="0" distL="0" distR="0" wp14:anchorId="3FB5B87A" wp14:editId="50981175">
            <wp:extent cx="5600700" cy="2910852"/>
            <wp:effectExtent l="0" t="0" r="0" b="3810"/>
            <wp:docPr id="10153296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508" cy="293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5F7C" w14:textId="77777777" w:rsidR="00443922" w:rsidRDefault="00443922" w:rsidP="00443922"/>
    <w:p w14:paraId="0C220F30" w14:textId="77777777" w:rsidR="00443922" w:rsidRDefault="00443922" w:rsidP="00443922">
      <w:r>
        <w:rPr>
          <w:rFonts w:hint="eastAsia"/>
          <w:noProof/>
        </w:rPr>
        <w:drawing>
          <wp:inline distT="0" distB="0" distL="0" distR="0" wp14:anchorId="0AB1AB8B" wp14:editId="5D0EB894">
            <wp:extent cx="6111875" cy="3121025"/>
            <wp:effectExtent l="0" t="0" r="3175" b="3175"/>
            <wp:docPr id="22516886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50B9" w14:textId="77777777" w:rsidR="00443922" w:rsidRDefault="00443922" w:rsidP="00443922"/>
    <w:p w14:paraId="40FE8A18" w14:textId="77777777" w:rsidR="00443922" w:rsidRPr="008A0519" w:rsidRDefault="00443922" w:rsidP="00443922"/>
    <w:p w14:paraId="6FD4F107" w14:textId="77777777" w:rsidR="00443922" w:rsidRPr="00020EBB" w:rsidRDefault="00443922" w:rsidP="00443922">
      <w:pPr>
        <w:rPr>
          <w:sz w:val="22"/>
        </w:rPr>
      </w:pPr>
    </w:p>
    <w:sectPr w:rsidR="00443922" w:rsidRPr="00020EBB" w:rsidSect="00AD0C9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720" w:right="1133" w:bottom="720" w:left="1134" w:header="454" w:footer="567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11A58" w14:textId="77777777" w:rsidR="00927CD8" w:rsidRDefault="00927CD8" w:rsidP="00400195">
      <w:r>
        <w:separator/>
      </w:r>
    </w:p>
  </w:endnote>
  <w:endnote w:type="continuationSeparator" w:id="0">
    <w:p w14:paraId="6E0D7007" w14:textId="77777777" w:rsidR="00927CD8" w:rsidRDefault="00927CD8" w:rsidP="0040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5D2E" w14:textId="77777777" w:rsidR="001724A3" w:rsidRDefault="001724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784949"/>
      <w:docPartObj>
        <w:docPartGallery w:val="Page Numbers (Bottom of Page)"/>
        <w:docPartUnique/>
      </w:docPartObj>
    </w:sdtPr>
    <w:sdtContent>
      <w:p w14:paraId="684767B9" w14:textId="0A2F03C9" w:rsidR="001724A3" w:rsidRDefault="001724A3" w:rsidP="001724A3">
        <w:pPr>
          <w:pStyle w:val="a5"/>
          <w:jc w:val="center"/>
        </w:pPr>
        <w:r w:rsidRPr="001724A3">
          <w:rPr>
            <w:sz w:val="21"/>
            <w:szCs w:val="21"/>
          </w:rPr>
          <w:fldChar w:fldCharType="begin"/>
        </w:r>
        <w:r w:rsidRPr="001724A3">
          <w:rPr>
            <w:sz w:val="21"/>
            <w:szCs w:val="21"/>
          </w:rPr>
          <w:instrText>PAGE   \* MERGEFORMAT</w:instrText>
        </w:r>
        <w:r w:rsidRPr="001724A3">
          <w:rPr>
            <w:sz w:val="21"/>
            <w:szCs w:val="21"/>
          </w:rPr>
          <w:fldChar w:fldCharType="separate"/>
        </w:r>
        <w:r w:rsidRPr="001724A3">
          <w:rPr>
            <w:sz w:val="21"/>
            <w:szCs w:val="21"/>
            <w:lang w:val="zh-CN"/>
          </w:rPr>
          <w:t>2</w:t>
        </w:r>
        <w:r w:rsidRPr="001724A3">
          <w:rPr>
            <w:sz w:val="21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C9D2" w14:textId="77777777" w:rsidR="001724A3" w:rsidRDefault="001724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2AACC" w14:textId="77777777" w:rsidR="00927CD8" w:rsidRDefault="00927CD8" w:rsidP="00400195">
      <w:r>
        <w:separator/>
      </w:r>
    </w:p>
  </w:footnote>
  <w:footnote w:type="continuationSeparator" w:id="0">
    <w:p w14:paraId="47D9FFBD" w14:textId="77777777" w:rsidR="00927CD8" w:rsidRDefault="00927CD8" w:rsidP="0040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78EC" w14:textId="77777777" w:rsidR="001724A3" w:rsidRDefault="001724A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3166D" w14:textId="77777777" w:rsidR="001724A3" w:rsidRDefault="001724A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561E" w14:textId="77777777" w:rsidR="001724A3" w:rsidRDefault="001724A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8D9"/>
    <w:multiLevelType w:val="hybridMultilevel"/>
    <w:tmpl w:val="EA5ECDC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1A571C"/>
    <w:multiLevelType w:val="hybridMultilevel"/>
    <w:tmpl w:val="1BFA917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0825004"/>
    <w:multiLevelType w:val="hybridMultilevel"/>
    <w:tmpl w:val="EA5ECD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D9610C"/>
    <w:multiLevelType w:val="hybridMultilevel"/>
    <w:tmpl w:val="BF20B6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4F91767"/>
    <w:multiLevelType w:val="hybridMultilevel"/>
    <w:tmpl w:val="0BEE14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6A0612"/>
    <w:multiLevelType w:val="singleLevel"/>
    <w:tmpl w:val="596A06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96A4A88"/>
    <w:multiLevelType w:val="singleLevel"/>
    <w:tmpl w:val="596A4A88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5A7E60D9"/>
    <w:multiLevelType w:val="hybridMultilevel"/>
    <w:tmpl w:val="75443E00"/>
    <w:lvl w:ilvl="0" w:tplc="0409000F">
      <w:start w:val="1"/>
      <w:numFmt w:val="decimal"/>
      <w:lvlText w:val="%1."/>
      <w:lvlJc w:val="left"/>
      <w:pPr>
        <w:ind w:left="858" w:hanging="440"/>
      </w:p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8" w15:restartNumberingAfterBreak="0">
    <w:nsid w:val="5D50117E"/>
    <w:multiLevelType w:val="hybridMultilevel"/>
    <w:tmpl w:val="66FC5282"/>
    <w:lvl w:ilvl="0" w:tplc="C562E6B0">
      <w:start w:val="1"/>
      <w:numFmt w:val="decimal"/>
      <w:lvlText w:val="%1."/>
      <w:lvlJc w:val="left"/>
      <w:pPr>
        <w:ind w:left="720" w:hanging="360"/>
      </w:pPr>
    </w:lvl>
    <w:lvl w:ilvl="1" w:tplc="7172B4EE">
      <w:start w:val="1"/>
      <w:numFmt w:val="decimal"/>
      <w:lvlText w:val="%2."/>
      <w:lvlJc w:val="left"/>
      <w:pPr>
        <w:ind w:left="720" w:hanging="360"/>
      </w:pPr>
    </w:lvl>
    <w:lvl w:ilvl="2" w:tplc="7DE41888">
      <w:start w:val="1"/>
      <w:numFmt w:val="decimal"/>
      <w:lvlText w:val="%3."/>
      <w:lvlJc w:val="left"/>
      <w:pPr>
        <w:ind w:left="720" w:hanging="360"/>
      </w:pPr>
    </w:lvl>
    <w:lvl w:ilvl="3" w:tplc="7EC48654">
      <w:start w:val="1"/>
      <w:numFmt w:val="decimal"/>
      <w:lvlText w:val="%4."/>
      <w:lvlJc w:val="left"/>
      <w:pPr>
        <w:ind w:left="720" w:hanging="360"/>
      </w:pPr>
    </w:lvl>
    <w:lvl w:ilvl="4" w:tplc="C55CD3AA">
      <w:start w:val="1"/>
      <w:numFmt w:val="decimal"/>
      <w:lvlText w:val="%5."/>
      <w:lvlJc w:val="left"/>
      <w:pPr>
        <w:ind w:left="720" w:hanging="360"/>
      </w:pPr>
    </w:lvl>
    <w:lvl w:ilvl="5" w:tplc="AD900022">
      <w:start w:val="1"/>
      <w:numFmt w:val="decimal"/>
      <w:lvlText w:val="%6."/>
      <w:lvlJc w:val="left"/>
      <w:pPr>
        <w:ind w:left="720" w:hanging="360"/>
      </w:pPr>
    </w:lvl>
    <w:lvl w:ilvl="6" w:tplc="8C4A57BC">
      <w:start w:val="1"/>
      <w:numFmt w:val="decimal"/>
      <w:lvlText w:val="%7."/>
      <w:lvlJc w:val="left"/>
      <w:pPr>
        <w:ind w:left="720" w:hanging="360"/>
      </w:pPr>
    </w:lvl>
    <w:lvl w:ilvl="7" w:tplc="1EA2A148">
      <w:start w:val="1"/>
      <w:numFmt w:val="decimal"/>
      <w:lvlText w:val="%8."/>
      <w:lvlJc w:val="left"/>
      <w:pPr>
        <w:ind w:left="720" w:hanging="360"/>
      </w:pPr>
    </w:lvl>
    <w:lvl w:ilvl="8" w:tplc="C6426670">
      <w:start w:val="1"/>
      <w:numFmt w:val="decimal"/>
      <w:lvlText w:val="%9."/>
      <w:lvlJc w:val="left"/>
      <w:pPr>
        <w:ind w:left="720" w:hanging="360"/>
      </w:pPr>
    </w:lvl>
  </w:abstractNum>
  <w:num w:numId="1" w16cid:durableId="2146120836">
    <w:abstractNumId w:val="5"/>
  </w:num>
  <w:num w:numId="2" w16cid:durableId="509756704">
    <w:abstractNumId w:val="6"/>
  </w:num>
  <w:num w:numId="3" w16cid:durableId="130946351">
    <w:abstractNumId w:val="2"/>
  </w:num>
  <w:num w:numId="4" w16cid:durableId="1735539826">
    <w:abstractNumId w:val="1"/>
  </w:num>
  <w:num w:numId="5" w16cid:durableId="375543585">
    <w:abstractNumId w:val="7"/>
  </w:num>
  <w:num w:numId="6" w16cid:durableId="46685525">
    <w:abstractNumId w:val="4"/>
  </w:num>
  <w:num w:numId="7" w16cid:durableId="430709146">
    <w:abstractNumId w:val="3"/>
  </w:num>
  <w:num w:numId="8" w16cid:durableId="1020160832">
    <w:abstractNumId w:val="0"/>
  </w:num>
  <w:num w:numId="9" w16cid:durableId="5351976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5D6034"/>
    <w:rsid w:val="00002F26"/>
    <w:rsid w:val="00020EBB"/>
    <w:rsid w:val="0002202C"/>
    <w:rsid w:val="000222CD"/>
    <w:rsid w:val="00022CC2"/>
    <w:rsid w:val="00032A70"/>
    <w:rsid w:val="000377D0"/>
    <w:rsid w:val="0005233D"/>
    <w:rsid w:val="00065554"/>
    <w:rsid w:val="00070AB8"/>
    <w:rsid w:val="00070DD6"/>
    <w:rsid w:val="0007262D"/>
    <w:rsid w:val="0007379D"/>
    <w:rsid w:val="00077C40"/>
    <w:rsid w:val="00080690"/>
    <w:rsid w:val="00081854"/>
    <w:rsid w:val="0008228B"/>
    <w:rsid w:val="00085294"/>
    <w:rsid w:val="00086172"/>
    <w:rsid w:val="00097893"/>
    <w:rsid w:val="000B0C61"/>
    <w:rsid w:val="000B19F7"/>
    <w:rsid w:val="000B5CE8"/>
    <w:rsid w:val="000B6442"/>
    <w:rsid w:val="000E02C9"/>
    <w:rsid w:val="000E28D8"/>
    <w:rsid w:val="000F57C0"/>
    <w:rsid w:val="00100F3B"/>
    <w:rsid w:val="001033CF"/>
    <w:rsid w:val="001045B3"/>
    <w:rsid w:val="001376A0"/>
    <w:rsid w:val="0014263F"/>
    <w:rsid w:val="001506F1"/>
    <w:rsid w:val="001564FF"/>
    <w:rsid w:val="0016073E"/>
    <w:rsid w:val="00163322"/>
    <w:rsid w:val="00167474"/>
    <w:rsid w:val="001724A3"/>
    <w:rsid w:val="00174410"/>
    <w:rsid w:val="001746FC"/>
    <w:rsid w:val="001778D5"/>
    <w:rsid w:val="00180944"/>
    <w:rsid w:val="00182584"/>
    <w:rsid w:val="001A6082"/>
    <w:rsid w:val="001B743F"/>
    <w:rsid w:val="001B7CB7"/>
    <w:rsid w:val="001C2890"/>
    <w:rsid w:val="001C7533"/>
    <w:rsid w:val="001D56CE"/>
    <w:rsid w:val="001E2805"/>
    <w:rsid w:val="001E730F"/>
    <w:rsid w:val="002009C5"/>
    <w:rsid w:val="002026E5"/>
    <w:rsid w:val="00210CAC"/>
    <w:rsid w:val="00212D55"/>
    <w:rsid w:val="00214F5A"/>
    <w:rsid w:val="00216927"/>
    <w:rsid w:val="00216D3E"/>
    <w:rsid w:val="00224F19"/>
    <w:rsid w:val="002250CC"/>
    <w:rsid w:val="002362CF"/>
    <w:rsid w:val="00241A46"/>
    <w:rsid w:val="00251E12"/>
    <w:rsid w:val="00284067"/>
    <w:rsid w:val="00292939"/>
    <w:rsid w:val="00293C10"/>
    <w:rsid w:val="002A33AB"/>
    <w:rsid w:val="002A63B3"/>
    <w:rsid w:val="002D5EF5"/>
    <w:rsid w:val="002F0650"/>
    <w:rsid w:val="002F3268"/>
    <w:rsid w:val="00312F72"/>
    <w:rsid w:val="00317BF0"/>
    <w:rsid w:val="0033703A"/>
    <w:rsid w:val="00343DEF"/>
    <w:rsid w:val="0034720E"/>
    <w:rsid w:val="00352B3E"/>
    <w:rsid w:val="003538BC"/>
    <w:rsid w:val="00353F76"/>
    <w:rsid w:val="0035429F"/>
    <w:rsid w:val="00354E60"/>
    <w:rsid w:val="0035505D"/>
    <w:rsid w:val="003558C1"/>
    <w:rsid w:val="003571C9"/>
    <w:rsid w:val="003701D0"/>
    <w:rsid w:val="0037364A"/>
    <w:rsid w:val="00374C0D"/>
    <w:rsid w:val="003753A0"/>
    <w:rsid w:val="00381D8B"/>
    <w:rsid w:val="00382A66"/>
    <w:rsid w:val="003847AB"/>
    <w:rsid w:val="003907D7"/>
    <w:rsid w:val="00393A91"/>
    <w:rsid w:val="00394850"/>
    <w:rsid w:val="003B4E3F"/>
    <w:rsid w:val="003B5611"/>
    <w:rsid w:val="003D2035"/>
    <w:rsid w:val="003E2843"/>
    <w:rsid w:val="003F0ADA"/>
    <w:rsid w:val="003F1750"/>
    <w:rsid w:val="003F51B8"/>
    <w:rsid w:val="003F7597"/>
    <w:rsid w:val="00400195"/>
    <w:rsid w:val="004028B0"/>
    <w:rsid w:val="00413271"/>
    <w:rsid w:val="00414849"/>
    <w:rsid w:val="00415EA8"/>
    <w:rsid w:val="0041672A"/>
    <w:rsid w:val="00420F0F"/>
    <w:rsid w:val="00421D29"/>
    <w:rsid w:val="00423C2B"/>
    <w:rsid w:val="00427EBE"/>
    <w:rsid w:val="00434EF5"/>
    <w:rsid w:val="00436D8A"/>
    <w:rsid w:val="00443824"/>
    <w:rsid w:val="00443922"/>
    <w:rsid w:val="00452595"/>
    <w:rsid w:val="004639A4"/>
    <w:rsid w:val="00465D6F"/>
    <w:rsid w:val="004734FE"/>
    <w:rsid w:val="004779C5"/>
    <w:rsid w:val="00482DC7"/>
    <w:rsid w:val="00494540"/>
    <w:rsid w:val="004A1081"/>
    <w:rsid w:val="004A2193"/>
    <w:rsid w:val="004A4271"/>
    <w:rsid w:val="004A7EDD"/>
    <w:rsid w:val="004B0097"/>
    <w:rsid w:val="004B0B33"/>
    <w:rsid w:val="004C0024"/>
    <w:rsid w:val="004C0D44"/>
    <w:rsid w:val="004C0D61"/>
    <w:rsid w:val="004C33F0"/>
    <w:rsid w:val="004D2163"/>
    <w:rsid w:val="004E0588"/>
    <w:rsid w:val="004E18C1"/>
    <w:rsid w:val="004E3A7F"/>
    <w:rsid w:val="004E5C7F"/>
    <w:rsid w:val="004F0820"/>
    <w:rsid w:val="004F5092"/>
    <w:rsid w:val="004F7401"/>
    <w:rsid w:val="00500C93"/>
    <w:rsid w:val="00516F73"/>
    <w:rsid w:val="0053376C"/>
    <w:rsid w:val="00536484"/>
    <w:rsid w:val="005432B9"/>
    <w:rsid w:val="00560099"/>
    <w:rsid w:val="00562004"/>
    <w:rsid w:val="005751CF"/>
    <w:rsid w:val="00582973"/>
    <w:rsid w:val="005863D3"/>
    <w:rsid w:val="00595C04"/>
    <w:rsid w:val="005A7F39"/>
    <w:rsid w:val="005C0835"/>
    <w:rsid w:val="005C3661"/>
    <w:rsid w:val="005C465D"/>
    <w:rsid w:val="005C7497"/>
    <w:rsid w:val="005D26E9"/>
    <w:rsid w:val="005D2B6B"/>
    <w:rsid w:val="005F32F7"/>
    <w:rsid w:val="00600A03"/>
    <w:rsid w:val="0060406B"/>
    <w:rsid w:val="00612973"/>
    <w:rsid w:val="00623682"/>
    <w:rsid w:val="0063197B"/>
    <w:rsid w:val="00634498"/>
    <w:rsid w:val="006354C0"/>
    <w:rsid w:val="006428EB"/>
    <w:rsid w:val="00674480"/>
    <w:rsid w:val="006751D1"/>
    <w:rsid w:val="006779C5"/>
    <w:rsid w:val="00684E01"/>
    <w:rsid w:val="0069700F"/>
    <w:rsid w:val="006A47CF"/>
    <w:rsid w:val="006B161A"/>
    <w:rsid w:val="006B1740"/>
    <w:rsid w:val="006B2DE7"/>
    <w:rsid w:val="006C33A7"/>
    <w:rsid w:val="006D6BC2"/>
    <w:rsid w:val="006E0CE9"/>
    <w:rsid w:val="006E2B9F"/>
    <w:rsid w:val="006F1FEC"/>
    <w:rsid w:val="006F5C6E"/>
    <w:rsid w:val="00703D5D"/>
    <w:rsid w:val="00704466"/>
    <w:rsid w:val="00705E29"/>
    <w:rsid w:val="0071227B"/>
    <w:rsid w:val="00714905"/>
    <w:rsid w:val="00714B6B"/>
    <w:rsid w:val="007200FF"/>
    <w:rsid w:val="00720EBA"/>
    <w:rsid w:val="007242A7"/>
    <w:rsid w:val="0073200C"/>
    <w:rsid w:val="00734B54"/>
    <w:rsid w:val="0073531A"/>
    <w:rsid w:val="00744559"/>
    <w:rsid w:val="00745C8E"/>
    <w:rsid w:val="007533B3"/>
    <w:rsid w:val="00761AC5"/>
    <w:rsid w:val="00762227"/>
    <w:rsid w:val="00772A86"/>
    <w:rsid w:val="00773140"/>
    <w:rsid w:val="00785E2E"/>
    <w:rsid w:val="00793B17"/>
    <w:rsid w:val="007950E4"/>
    <w:rsid w:val="007974CB"/>
    <w:rsid w:val="007A03DD"/>
    <w:rsid w:val="007A1246"/>
    <w:rsid w:val="007A1D24"/>
    <w:rsid w:val="007A7019"/>
    <w:rsid w:val="007B06EB"/>
    <w:rsid w:val="007B14B1"/>
    <w:rsid w:val="007C2AB0"/>
    <w:rsid w:val="007D1720"/>
    <w:rsid w:val="007D216E"/>
    <w:rsid w:val="007D30DA"/>
    <w:rsid w:val="007E0067"/>
    <w:rsid w:val="007E18C8"/>
    <w:rsid w:val="007E49CA"/>
    <w:rsid w:val="007E7D21"/>
    <w:rsid w:val="007F4494"/>
    <w:rsid w:val="007F57D1"/>
    <w:rsid w:val="007F7614"/>
    <w:rsid w:val="007F7D60"/>
    <w:rsid w:val="00801A02"/>
    <w:rsid w:val="008101BE"/>
    <w:rsid w:val="00820E99"/>
    <w:rsid w:val="0082250D"/>
    <w:rsid w:val="00831AFF"/>
    <w:rsid w:val="00835054"/>
    <w:rsid w:val="00844A4C"/>
    <w:rsid w:val="008766F3"/>
    <w:rsid w:val="0088179F"/>
    <w:rsid w:val="00881A5E"/>
    <w:rsid w:val="00881EA3"/>
    <w:rsid w:val="008864A6"/>
    <w:rsid w:val="00886C41"/>
    <w:rsid w:val="008A0519"/>
    <w:rsid w:val="008A4B64"/>
    <w:rsid w:val="008A5250"/>
    <w:rsid w:val="008B6F1E"/>
    <w:rsid w:val="008C3633"/>
    <w:rsid w:val="008C4E24"/>
    <w:rsid w:val="008C506C"/>
    <w:rsid w:val="008C614F"/>
    <w:rsid w:val="008C6761"/>
    <w:rsid w:val="008D0D77"/>
    <w:rsid w:val="008E182A"/>
    <w:rsid w:val="008E18FC"/>
    <w:rsid w:val="008F4340"/>
    <w:rsid w:val="00901F0C"/>
    <w:rsid w:val="00902767"/>
    <w:rsid w:val="0090700D"/>
    <w:rsid w:val="00907C69"/>
    <w:rsid w:val="00911AF6"/>
    <w:rsid w:val="009123D7"/>
    <w:rsid w:val="009176CF"/>
    <w:rsid w:val="00927CD8"/>
    <w:rsid w:val="00930472"/>
    <w:rsid w:val="00937179"/>
    <w:rsid w:val="0093764B"/>
    <w:rsid w:val="00951A43"/>
    <w:rsid w:val="00965390"/>
    <w:rsid w:val="00966129"/>
    <w:rsid w:val="0096780E"/>
    <w:rsid w:val="0097408B"/>
    <w:rsid w:val="009750EE"/>
    <w:rsid w:val="00975928"/>
    <w:rsid w:val="0097796F"/>
    <w:rsid w:val="00977D45"/>
    <w:rsid w:val="00981706"/>
    <w:rsid w:val="00984E93"/>
    <w:rsid w:val="009913FB"/>
    <w:rsid w:val="0099620E"/>
    <w:rsid w:val="00996A74"/>
    <w:rsid w:val="00996F47"/>
    <w:rsid w:val="009A3CDF"/>
    <w:rsid w:val="009A4336"/>
    <w:rsid w:val="009A7612"/>
    <w:rsid w:val="009B620B"/>
    <w:rsid w:val="009C23DC"/>
    <w:rsid w:val="009C3264"/>
    <w:rsid w:val="009C35D0"/>
    <w:rsid w:val="009D056F"/>
    <w:rsid w:val="009D5F69"/>
    <w:rsid w:val="009D5F8F"/>
    <w:rsid w:val="009E29CF"/>
    <w:rsid w:val="009F094A"/>
    <w:rsid w:val="00A013BC"/>
    <w:rsid w:val="00A03235"/>
    <w:rsid w:val="00A060FF"/>
    <w:rsid w:val="00A1102A"/>
    <w:rsid w:val="00A1164D"/>
    <w:rsid w:val="00A126DA"/>
    <w:rsid w:val="00A2449D"/>
    <w:rsid w:val="00A26465"/>
    <w:rsid w:val="00A336AE"/>
    <w:rsid w:val="00A443F8"/>
    <w:rsid w:val="00A46351"/>
    <w:rsid w:val="00A52333"/>
    <w:rsid w:val="00A6529D"/>
    <w:rsid w:val="00A708A0"/>
    <w:rsid w:val="00A7297C"/>
    <w:rsid w:val="00A7670E"/>
    <w:rsid w:val="00A7720F"/>
    <w:rsid w:val="00A777D1"/>
    <w:rsid w:val="00A87873"/>
    <w:rsid w:val="00A9324D"/>
    <w:rsid w:val="00A970F4"/>
    <w:rsid w:val="00AA502C"/>
    <w:rsid w:val="00AA6FC3"/>
    <w:rsid w:val="00AB536B"/>
    <w:rsid w:val="00AC58B4"/>
    <w:rsid w:val="00AC728E"/>
    <w:rsid w:val="00AC7B2E"/>
    <w:rsid w:val="00AD03E9"/>
    <w:rsid w:val="00AD0BC2"/>
    <w:rsid w:val="00AD0C9B"/>
    <w:rsid w:val="00AD2715"/>
    <w:rsid w:val="00AE34CC"/>
    <w:rsid w:val="00AF3518"/>
    <w:rsid w:val="00B030D5"/>
    <w:rsid w:val="00B13C99"/>
    <w:rsid w:val="00B27D0D"/>
    <w:rsid w:val="00B32A40"/>
    <w:rsid w:val="00B5057D"/>
    <w:rsid w:val="00B52181"/>
    <w:rsid w:val="00B634C1"/>
    <w:rsid w:val="00B72720"/>
    <w:rsid w:val="00BB3F42"/>
    <w:rsid w:val="00BC4990"/>
    <w:rsid w:val="00BE27A2"/>
    <w:rsid w:val="00BE55C7"/>
    <w:rsid w:val="00BE7991"/>
    <w:rsid w:val="00BF3DF8"/>
    <w:rsid w:val="00BF5D82"/>
    <w:rsid w:val="00C02DE1"/>
    <w:rsid w:val="00C05C2A"/>
    <w:rsid w:val="00C15CEF"/>
    <w:rsid w:val="00C229CB"/>
    <w:rsid w:val="00C22ADE"/>
    <w:rsid w:val="00C270F5"/>
    <w:rsid w:val="00C27ED8"/>
    <w:rsid w:val="00C33BE4"/>
    <w:rsid w:val="00C37B8C"/>
    <w:rsid w:val="00C433B9"/>
    <w:rsid w:val="00C43E74"/>
    <w:rsid w:val="00C46CD2"/>
    <w:rsid w:val="00C50889"/>
    <w:rsid w:val="00C54024"/>
    <w:rsid w:val="00C542C6"/>
    <w:rsid w:val="00C5637D"/>
    <w:rsid w:val="00C64FA1"/>
    <w:rsid w:val="00C72122"/>
    <w:rsid w:val="00C756B9"/>
    <w:rsid w:val="00C851A6"/>
    <w:rsid w:val="00CA297A"/>
    <w:rsid w:val="00CB2857"/>
    <w:rsid w:val="00CB694A"/>
    <w:rsid w:val="00CC41F0"/>
    <w:rsid w:val="00CD6910"/>
    <w:rsid w:val="00CE0544"/>
    <w:rsid w:val="00CE2CEA"/>
    <w:rsid w:val="00D0500D"/>
    <w:rsid w:val="00D062E4"/>
    <w:rsid w:val="00D10D0B"/>
    <w:rsid w:val="00D14340"/>
    <w:rsid w:val="00D16467"/>
    <w:rsid w:val="00D24130"/>
    <w:rsid w:val="00D2422A"/>
    <w:rsid w:val="00D25729"/>
    <w:rsid w:val="00D4036E"/>
    <w:rsid w:val="00D47D91"/>
    <w:rsid w:val="00D50D84"/>
    <w:rsid w:val="00D541D8"/>
    <w:rsid w:val="00D60DC0"/>
    <w:rsid w:val="00D61D47"/>
    <w:rsid w:val="00D65DBF"/>
    <w:rsid w:val="00D66619"/>
    <w:rsid w:val="00D70FC6"/>
    <w:rsid w:val="00D710CD"/>
    <w:rsid w:val="00D758CA"/>
    <w:rsid w:val="00D76CA7"/>
    <w:rsid w:val="00D83151"/>
    <w:rsid w:val="00D91399"/>
    <w:rsid w:val="00D960A7"/>
    <w:rsid w:val="00DA3844"/>
    <w:rsid w:val="00DA63C0"/>
    <w:rsid w:val="00DA7E1E"/>
    <w:rsid w:val="00DB24FE"/>
    <w:rsid w:val="00DD6EA4"/>
    <w:rsid w:val="00DD7347"/>
    <w:rsid w:val="00DE50CB"/>
    <w:rsid w:val="00DE593A"/>
    <w:rsid w:val="00DE661B"/>
    <w:rsid w:val="00DF2816"/>
    <w:rsid w:val="00DF4085"/>
    <w:rsid w:val="00DF460A"/>
    <w:rsid w:val="00DF58B6"/>
    <w:rsid w:val="00E07211"/>
    <w:rsid w:val="00E10F80"/>
    <w:rsid w:val="00E12A6C"/>
    <w:rsid w:val="00E1746C"/>
    <w:rsid w:val="00E2225D"/>
    <w:rsid w:val="00E224DA"/>
    <w:rsid w:val="00E2737D"/>
    <w:rsid w:val="00E378A3"/>
    <w:rsid w:val="00E470EF"/>
    <w:rsid w:val="00E54177"/>
    <w:rsid w:val="00E5586F"/>
    <w:rsid w:val="00E67F4D"/>
    <w:rsid w:val="00E7734B"/>
    <w:rsid w:val="00E81077"/>
    <w:rsid w:val="00E84833"/>
    <w:rsid w:val="00E9602E"/>
    <w:rsid w:val="00EB51E2"/>
    <w:rsid w:val="00EB73CB"/>
    <w:rsid w:val="00EB74C7"/>
    <w:rsid w:val="00ED476F"/>
    <w:rsid w:val="00EE2AE5"/>
    <w:rsid w:val="00EF1262"/>
    <w:rsid w:val="00EF5050"/>
    <w:rsid w:val="00F004E6"/>
    <w:rsid w:val="00F16FFB"/>
    <w:rsid w:val="00F17D13"/>
    <w:rsid w:val="00F2253D"/>
    <w:rsid w:val="00F340B8"/>
    <w:rsid w:val="00F43ED7"/>
    <w:rsid w:val="00F51001"/>
    <w:rsid w:val="00F60EA2"/>
    <w:rsid w:val="00F6110C"/>
    <w:rsid w:val="00F6620A"/>
    <w:rsid w:val="00F67751"/>
    <w:rsid w:val="00F70FAC"/>
    <w:rsid w:val="00F73C08"/>
    <w:rsid w:val="00F7455A"/>
    <w:rsid w:val="00F74861"/>
    <w:rsid w:val="00F75823"/>
    <w:rsid w:val="00F80E18"/>
    <w:rsid w:val="00F93BE4"/>
    <w:rsid w:val="00F9647F"/>
    <w:rsid w:val="00FD19F6"/>
    <w:rsid w:val="00FE1B8E"/>
    <w:rsid w:val="00FE7DD6"/>
    <w:rsid w:val="00FF0678"/>
    <w:rsid w:val="00FF6862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C81A22"/>
  <w15:docId w15:val="{262C86E7-ADD5-4FA6-B358-3B81ECD3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20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84067"/>
    <w:pPr>
      <w:keepNext/>
      <w:keepLines/>
      <w:outlineLvl w:val="0"/>
    </w:pPr>
    <w:rPr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03DD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styleId="HTML">
    <w:name w:val="HTML Preformatted"/>
    <w:basedOn w:val="a"/>
    <w:link w:val="HTML0"/>
    <w:uiPriority w:val="99"/>
    <w:semiHidden/>
    <w:unhideWhenUsed/>
    <w:rsid w:val="00E67F4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67F4D"/>
    <w:rPr>
      <w:rFonts w:ascii="Courier New" w:hAnsi="Courier New" w:cs="Courier New"/>
      <w:kern w:val="2"/>
    </w:rPr>
  </w:style>
  <w:style w:type="paragraph" w:styleId="aa">
    <w:name w:val="List Paragraph"/>
    <w:basedOn w:val="a"/>
    <w:uiPriority w:val="99"/>
    <w:rsid w:val="0005233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03DD"/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table" w:styleId="ab">
    <w:name w:val="Table Grid"/>
    <w:basedOn w:val="a1"/>
    <w:uiPriority w:val="39"/>
    <w:rsid w:val="00F75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284067"/>
    <w:rPr>
      <w:bCs/>
      <w:kern w:val="44"/>
      <w:sz w:val="28"/>
      <w:szCs w:val="44"/>
    </w:rPr>
  </w:style>
  <w:style w:type="character" w:styleId="ac">
    <w:name w:val="annotation reference"/>
    <w:basedOn w:val="a0"/>
    <w:uiPriority w:val="99"/>
    <w:semiHidden/>
    <w:unhideWhenUsed/>
    <w:rsid w:val="00AD0C9B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AD0C9B"/>
    <w:pPr>
      <w:jc w:val="left"/>
    </w:pPr>
  </w:style>
  <w:style w:type="character" w:customStyle="1" w:styleId="ae">
    <w:name w:val="批注文字 字符"/>
    <w:basedOn w:val="a0"/>
    <w:link w:val="ad"/>
    <w:uiPriority w:val="99"/>
    <w:rsid w:val="00AD0C9B"/>
    <w:rPr>
      <w:kern w:val="2"/>
      <w:sz w:val="21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D0C9B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AD0C9B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51DC193-16E6-4E8E-9C34-CF2877294E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简历-最新简历个人简历简洁简历个性简历创意简历x122.docx</Template>
  <TotalTime>2082</TotalTime>
  <Pages>1</Pages>
  <Words>509</Words>
  <Characters>662</Characters>
  <Application>Microsoft Office Word</Application>
  <DocSecurity>0</DocSecurity>
  <Lines>34</Lines>
  <Paragraphs>32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kedao</dc:creator>
  <cp:lastModifiedBy>ge lei</cp:lastModifiedBy>
  <cp:revision>333</cp:revision>
  <cp:lastPrinted>2026-02-26T11:29:00Z</cp:lastPrinted>
  <dcterms:created xsi:type="dcterms:W3CDTF">2017-07-14T08:26:00Z</dcterms:created>
  <dcterms:modified xsi:type="dcterms:W3CDTF">2026-02-26T11:30:00Z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