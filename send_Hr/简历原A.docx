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397218A" w14:textId="77C8EB20" w:rsidR="0034720E" w:rsidRPr="008C506C" w:rsidRDefault="008C3633" w:rsidP="0034720E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32FCE990" wp14:editId="54FC8D63">
                <wp:simplePos x="0" y="0"/>
                <wp:positionH relativeFrom="column">
                  <wp:posOffset>-786985</wp:posOffset>
                </wp:positionH>
                <wp:positionV relativeFrom="paragraph">
                  <wp:posOffset>-446405</wp:posOffset>
                </wp:positionV>
                <wp:extent cx="7709535" cy="2566035"/>
                <wp:effectExtent l="0" t="0" r="24765" b="43815"/>
                <wp:wrapNone/>
                <wp:docPr id="6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709535" cy="256603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92AA3" id="流程图: 手动输入 2" o:spid="_x0000_s1026" style="position:absolute;margin-left:-61.95pt;margin-top:-35.15pt;width:607.05pt;height:202.05pt;rotation:180;flip:x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" path="m,3036l10000,r,10000l,10000,,3036xe" fillcolor="#5290bf" strokecolor="#5290bf" strokeweight="1pt">
                <v:stroke joinstyle="miter"/>
                <v:path arrowok="t" o:connecttype="custom" o:connectlocs="0,779048;7709535,0;7709535,2566035;0,2566035;0,779048" o:connectangles="0,0,0,0,0"/>
              </v:shape>
            </w:pict>
          </mc:Fallback>
        </mc:AlternateContent>
      </w:r>
      <w:r w:rsidR="009D5F8F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BBE8C5" wp14:editId="77BBFA74">
                <wp:simplePos x="0" y="0"/>
                <wp:positionH relativeFrom="column">
                  <wp:posOffset>-369567</wp:posOffset>
                </wp:positionH>
                <wp:positionV relativeFrom="paragraph">
                  <wp:posOffset>-153658</wp:posOffset>
                </wp:positionV>
                <wp:extent cx="3324473" cy="14579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473" cy="1457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820379" w14:textId="204E8D3B" w:rsidR="0034720E" w:rsidRPr="00022CC2" w:rsidRDefault="0034720E" w:rsidP="0034720E"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我</w:t>
                            </w:r>
                            <w:r w:rsidR="00C5637D"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可以熟练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使用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0"/>
                                <w:szCs w:val="24"/>
                              </w:rPr>
                              <w:t>C语言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进行编程。</w:t>
                            </w:r>
                            <w:r w:rsidR="00C5637D"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有基础的电路分析能力，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较好的分析问题和解决问题的能力，也有相当不错的自学能力，工作认真，仔细，好学，会钻研，有团队意识</w:t>
                            </w:r>
                            <w:r w:rsidR="00C5637D"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。有做过完整的项目，从数据结构设计到，任务规划，数据发送，人机交互，制定协议，以及各种硬件的处理。</w:t>
                            </w:r>
                          </w:p>
                          <w:p w14:paraId="599C09AD" w14:textId="4592959A" w:rsidR="0034720E" w:rsidRDefault="0034720E" w:rsidP="0034720E"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BE8C5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-29.1pt;margin-top:-12.1pt;width:261.75pt;height:114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" filled="f" stroked="f" strokeweight=".5pt">
                <v:textbox>
                  <w:txbxContent>
                    <w:p w14:paraId="23820379" w14:textId="204E8D3B" w:rsidR="0034720E" w:rsidRPr="00022CC2" w:rsidRDefault="0034720E" w:rsidP="0034720E"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</w:pP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我</w:t>
                      </w:r>
                      <w:r w:rsidR="00C5637D"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可以熟练</w:t>
                      </w: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使用</w:t>
                      </w:r>
                      <w:r w:rsidRPr="00022CC2">
                        <w:rPr>
                          <w:rFonts w:ascii="微软雅黑" w:eastAsia="微软雅黑" w:hAnsi="微软雅黑"/>
                          <w:color w:val="FFFFFF" w:themeColor="background1"/>
                          <w:sz w:val="20"/>
                          <w:szCs w:val="24"/>
                        </w:rPr>
                        <w:t>C语言</w:t>
                      </w: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进行编程。</w:t>
                      </w:r>
                      <w:r w:rsidR="00C5637D"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有基础的电路分析能力，</w:t>
                      </w: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较好的分析问题和解决问题的能力，也有相当不错的自学能力，工作认真，仔细，好学，会钻研，有团队意识</w:t>
                      </w:r>
                      <w:r w:rsidR="00C5637D"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。有做过完整的项目，从数据结构设计到，任务规划，数据发送，人机交互，制定协议，以及各种硬件的处理。</w:t>
                      </w:r>
                    </w:p>
                    <w:p w14:paraId="599C09AD" w14:textId="4592959A" w:rsidR="0034720E" w:rsidRDefault="0034720E" w:rsidP="0034720E"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3C08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262238B" wp14:editId="667BCA2E">
                <wp:simplePos x="0" y="0"/>
                <wp:positionH relativeFrom="column">
                  <wp:posOffset>3261995</wp:posOffset>
                </wp:positionH>
                <wp:positionV relativeFrom="paragraph">
                  <wp:posOffset>119862</wp:posOffset>
                </wp:positionV>
                <wp:extent cx="1692068" cy="1183592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068" cy="1183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3BA8E9" w14:textId="77777777" w:rsidR="0034720E" w:rsidRDefault="0034720E" w:rsidP="0034720E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pacing w:val="40"/>
                                <w:sz w:val="44"/>
                              </w:rPr>
                              <w:t>仇磊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4"/>
                              </w:rPr>
                              <w:t xml:space="preserve">  </w:t>
                            </w:r>
                          </w:p>
                          <w:p w14:paraId="4CEC3EE8" w14:textId="0513137A" w:rsidR="0034720E" w:rsidRDefault="007A03DD" w:rsidP="00F80E18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嵌入式</w:t>
                            </w:r>
                            <w:r w:rsidR="0034720E" w:rsidRPr="006B2DE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软件开发</w:t>
                            </w:r>
                          </w:p>
                          <w:p w14:paraId="45CBA67F" w14:textId="254B1834" w:rsidR="0034720E" w:rsidRDefault="0034720E" w:rsidP="0034720E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2238B" id="文本框 60" o:spid="_x0000_s1027" type="#_x0000_t202" style="position:absolute;margin-left:256.85pt;margin-top:9.45pt;width:133.25pt;height:93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" filled="f" stroked="f" strokeweight=".5pt">
                <v:textbox>
                  <w:txbxContent>
                    <w:p w14:paraId="023BA8E9" w14:textId="77777777" w:rsidR="0034720E" w:rsidRDefault="0034720E" w:rsidP="0034720E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pacing w:val="40"/>
                          <w:sz w:val="44"/>
                        </w:rPr>
                        <w:t>仇磊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4"/>
                        </w:rPr>
                        <w:t xml:space="preserve">  </w:t>
                      </w:r>
                    </w:p>
                    <w:p w14:paraId="4CEC3EE8" w14:textId="0513137A" w:rsidR="0034720E" w:rsidRDefault="007A03DD" w:rsidP="00F80E18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嵌入式</w:t>
                      </w:r>
                      <w:r w:rsidR="0034720E" w:rsidRPr="006B2DE7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软件开发</w:t>
                      </w:r>
                    </w:p>
                    <w:p w14:paraId="45CBA67F" w14:textId="254B1834" w:rsidR="0034720E" w:rsidRDefault="0034720E" w:rsidP="0034720E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3C08">
        <w:rPr>
          <w:rFonts w:ascii="微软雅黑" w:eastAsia="微软雅黑" w:hAnsi="微软雅黑"/>
          <w:noProof/>
        </w:rPr>
        <w:drawing>
          <wp:anchor distT="0" distB="0" distL="114300" distR="114300" simplePos="0" relativeHeight="251731968" behindDoc="0" locked="0" layoutInCell="1" allowOverlap="1" wp14:anchorId="6820A7C6" wp14:editId="7FFE3339">
            <wp:simplePos x="0" y="0"/>
            <wp:positionH relativeFrom="margin">
              <wp:posOffset>5229470</wp:posOffset>
            </wp:positionH>
            <wp:positionV relativeFrom="paragraph">
              <wp:posOffset>3616</wp:posOffset>
            </wp:positionV>
            <wp:extent cx="1099185" cy="1398270"/>
            <wp:effectExtent l="95250" t="38100" r="43815" b="87630"/>
            <wp:wrapNone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041" r="-4"/>
                    <a:stretch/>
                  </pic:blipFill>
                  <pic:spPr bwMode="auto">
                    <a:xfrm>
                      <a:off x="0" y="0"/>
                      <a:ext cx="109918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C0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028F6A" wp14:editId="122E420B">
                <wp:simplePos x="0" y="0"/>
                <wp:positionH relativeFrom="column">
                  <wp:posOffset>2999254</wp:posOffset>
                </wp:positionH>
                <wp:positionV relativeFrom="paragraph">
                  <wp:posOffset>-172094</wp:posOffset>
                </wp:positionV>
                <wp:extent cx="0" cy="1405255"/>
                <wp:effectExtent l="0" t="0" r="38100" b="23495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525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892BA" id="直接连接符 61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15pt,-13.55pt" to="236.15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" strokecolor="window" strokeweight="1pt">
                <v:stroke joinstyle="miter"/>
              </v:line>
            </w:pict>
          </mc:Fallback>
        </mc:AlternateContent>
      </w:r>
      <w:r w:rsidR="0034720E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88C6758" wp14:editId="050AC9E3">
                <wp:simplePos x="0" y="0"/>
                <wp:positionH relativeFrom="column">
                  <wp:posOffset>-230757</wp:posOffset>
                </wp:positionH>
                <wp:positionV relativeFrom="paragraph">
                  <wp:posOffset>15652942</wp:posOffset>
                </wp:positionV>
                <wp:extent cx="5098691" cy="124079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8691" cy="1240790"/>
                          <a:chOff x="0" y="0"/>
                          <a:chExt cx="5098691" cy="1240790"/>
                        </a:xfrm>
                      </wpg:grpSpPr>
                      <wps:wsp>
                        <wps:cNvPr id="160" name="文本框 160"/>
                        <wps:cNvSpPr txBox="1"/>
                        <wps:spPr>
                          <a:xfrm>
                            <a:off x="0" y="0"/>
                            <a:ext cx="1422400" cy="1240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FE006AC" w14:textId="77777777" w:rsidR="0034720E" w:rsidRDefault="0034720E" w:rsidP="0034720E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软件技能</w:t>
                              </w:r>
                            </w:p>
                            <w:p w14:paraId="406CBB84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Word</w:t>
                              </w:r>
                            </w:p>
                            <w:p w14:paraId="26629849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Powerpoint</w:t>
                              </w:r>
                            </w:p>
                            <w:p w14:paraId="2F79007D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Excel</w:t>
                              </w:r>
                            </w:p>
                            <w:p w14:paraId="50147854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Xmind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1" name="文本框 161"/>
                        <wps:cNvSpPr txBox="1"/>
                        <wps:spPr>
                          <a:xfrm>
                            <a:off x="3676291" y="0"/>
                            <a:ext cx="1422400" cy="1240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CC25254" w14:textId="77777777" w:rsidR="0034720E" w:rsidRDefault="0034720E" w:rsidP="0034720E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商务技能</w:t>
                              </w:r>
                            </w:p>
                            <w:p w14:paraId="05DD3796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商务谈判</w:t>
                              </w:r>
                            </w:p>
                            <w:p w14:paraId="12AA2B85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营销策划</w:t>
                              </w:r>
                            </w:p>
                            <w:p w14:paraId="25543F5F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网络调研</w:t>
                              </w:r>
                            </w:p>
                            <w:p w14:paraId="2C0FDFE0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运营推广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C6758" id="组合 63" o:spid="_x0000_s1028" style="position:absolute;margin-left:-18.15pt;margin-top:1232.5pt;width:401.45pt;height:97.7pt;z-index:251730944" coordsize="50986,12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">
                <v:shape id="文本框 160" o:spid="_x0000_s1029" type="#_x0000_t202" style="position:absolute;width:14224;height:1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" filled="f" stroked="f" strokeweight=".5pt">
                  <v:textbox style="mso-fit-shape-to-text:t">
                    <w:txbxContent>
                      <w:p w14:paraId="2FE006AC" w14:textId="77777777" w:rsidR="0034720E" w:rsidRDefault="0034720E" w:rsidP="0034720E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  <w:t>软件技能</w:t>
                        </w:r>
                      </w:p>
                      <w:p w14:paraId="406CBB84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Word</w:t>
                        </w:r>
                      </w:p>
                      <w:p w14:paraId="26629849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Powerpoint</w:t>
                        </w:r>
                      </w:p>
                      <w:p w14:paraId="2F79007D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Excel</w:t>
                        </w:r>
                      </w:p>
                      <w:p w14:paraId="50147854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Xmind</w:t>
                        </w:r>
                      </w:p>
                    </w:txbxContent>
                  </v:textbox>
                </v:shape>
                <v:shape id="文本框 161" o:spid="_x0000_s1030" type="#_x0000_t202" style="position:absolute;left:36762;width:14224;height:1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" filled="f" stroked="f" strokeweight=".5pt">
                  <v:textbox style="mso-fit-shape-to-text:t">
                    <w:txbxContent>
                      <w:p w14:paraId="3CC25254" w14:textId="77777777" w:rsidR="0034720E" w:rsidRDefault="0034720E" w:rsidP="0034720E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  <w:t>商务技能</w:t>
                        </w:r>
                      </w:p>
                      <w:p w14:paraId="05DD3796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商务谈判</w:t>
                        </w:r>
                      </w:p>
                      <w:p w14:paraId="12AA2B85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营销策划</w:t>
                        </w:r>
                      </w:p>
                      <w:p w14:paraId="25543F5F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网络调研</w:t>
                        </w:r>
                      </w:p>
                      <w:p w14:paraId="2C0FDFE0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运营推广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EE8C3D" w14:textId="4A8AEA7C" w:rsidR="0034720E" w:rsidRDefault="0034720E" w:rsidP="0034720E">
      <w:pPr>
        <w:widowControl/>
        <w:tabs>
          <w:tab w:val="left" w:pos="5777"/>
        </w:tabs>
        <w:jc w:val="left"/>
        <w:rPr>
          <w:rFonts w:ascii="微软雅黑" w:eastAsia="微软雅黑" w:hAnsi="微软雅黑" w:hint="eastAsia"/>
        </w:rPr>
      </w:pPr>
    </w:p>
    <w:p w14:paraId="0C920A26" w14:textId="7D764F1E" w:rsidR="0034720E" w:rsidRDefault="00C74036" w:rsidP="0034720E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403FFB" wp14:editId="723DFC4B">
                <wp:simplePos x="0" y="0"/>
                <wp:positionH relativeFrom="column">
                  <wp:posOffset>-705394</wp:posOffset>
                </wp:positionH>
                <wp:positionV relativeFrom="paragraph">
                  <wp:posOffset>7646035</wp:posOffset>
                </wp:positionV>
                <wp:extent cx="7505700" cy="1985010"/>
                <wp:effectExtent l="38100" t="114300" r="133350" b="53340"/>
                <wp:wrapNone/>
                <wp:docPr id="209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05700" cy="198501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txbx>
                        <w:txbxContent>
                          <w:p w14:paraId="13483CBE" w14:textId="77777777" w:rsidR="0034720E" w:rsidRDefault="0034720E" w:rsidP="001724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03FFB" id="流程图: 手动输入 2" o:spid="_x0000_s1031" style="position:absolute;margin-left:-55.55pt;margin-top:602.05pt;width:591pt;height:156.3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" adj="-11796480,,5400" path="m,2286l10000,r,10000l,10000,,2286xe" fillcolor="#5290bf" strokecolor="#5290bf" strokeweight="1pt">
                <v:stroke joinstyle="miter"/>
                <v:shadow on="t" color="black" opacity="10485f" origin="-.5,.5" offset=".99781mm,-.99781mm"/>
                <v:formulas/>
                <v:path arrowok="t" o:connecttype="custom" o:connectlocs="0,453773;7505700,0;7505700,1985010;0,1985010;0,453773" o:connectangles="0,0,0,0,0" textboxrect="0,0,10000,10000"/>
                <v:textbox>
                  <w:txbxContent>
                    <w:p w14:paraId="13483CBE" w14:textId="77777777" w:rsidR="0034720E" w:rsidRDefault="0034720E" w:rsidP="001724A3"/>
                  </w:txbxContent>
                </v:textbox>
              </v:shape>
            </w:pict>
          </mc:Fallback>
        </mc:AlternateContent>
      </w:r>
      <w:r w:rsidR="009D5F8F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FE94003" wp14:editId="3EC62DFB">
                <wp:simplePos x="0" y="0"/>
                <wp:positionH relativeFrom="column">
                  <wp:posOffset>3952</wp:posOffset>
                </wp:positionH>
                <wp:positionV relativeFrom="paragraph">
                  <wp:posOffset>1588699</wp:posOffset>
                </wp:positionV>
                <wp:extent cx="6447247" cy="5803900"/>
                <wp:effectExtent l="0" t="0" r="0" b="25400"/>
                <wp:wrapNone/>
                <wp:docPr id="2047199817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247" cy="5803900"/>
                          <a:chOff x="0" y="0"/>
                          <a:chExt cx="6447848" cy="5803900"/>
                        </a:xfrm>
                      </wpg:grpSpPr>
                      <wpg:grpSp>
                        <wpg:cNvPr id="845807069" name="组合 845807069"/>
                        <wpg:cNvGrpSpPr/>
                        <wpg:grpSpPr>
                          <a:xfrm>
                            <a:off x="3200400" y="19050"/>
                            <a:ext cx="3247448" cy="5378970"/>
                            <a:chOff x="0" y="-25005"/>
                            <a:chExt cx="3918409" cy="6093511"/>
                          </a:xfrm>
                        </wpg:grpSpPr>
                        <wpg:grpSp>
                          <wpg:cNvPr id="1296834415" name="组合 1296834415"/>
                          <wpg:cNvGrpSpPr/>
                          <wpg:grpSpPr>
                            <a:xfrm>
                              <a:off x="0" y="-25005"/>
                              <a:ext cx="3708400" cy="2565949"/>
                              <a:chOff x="1" y="-29584"/>
                              <a:chExt cx="3709058" cy="3035842"/>
                            </a:xfrm>
                          </wpg:grpSpPr>
                          <wps:wsp>
                            <wps:cNvPr id="415746563" name="文本框 415746563"/>
                            <wps:cNvSpPr txBox="1"/>
                            <wps:spPr>
                              <a:xfrm>
                                <a:off x="1" y="461277"/>
                                <a:ext cx="3709058" cy="25449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1D336AB" w14:textId="77777777" w:rsid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2017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.09-20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21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 xml:space="preserve">.07     </w:t>
                                  </w:r>
                                </w:p>
                                <w:p w14:paraId="1074A76B" w14:textId="66C9ABDD" w:rsidR="0034720E" w:rsidRP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专业：电气工程及其自动化（本科）</w:t>
                                  </w:r>
                                </w:p>
                                <w:p w14:paraId="66475CEE" w14:textId="77777777" w:rsidR="0034720E" w:rsidRP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 xml:space="preserve">专业绩点 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3.90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/5</w:t>
                                  </w:r>
                                </w:p>
                                <w:p w14:paraId="5AC504FB" w14:textId="77777777" w:rsidR="0034720E" w:rsidRP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主修课程：高等数学，大学物理，电器制图与C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AD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，C语言课程设计，模拟电子技术，数字电子技术，工厂配电，电力电子技术，电路分析，单片机原理及应用，电气控制与P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LC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，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自动控制原理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，电机与电机拖动。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644909588" name="组合 644909588"/>
                            <wpg:cNvGrpSpPr/>
                            <wpg:grpSpPr>
                              <a:xfrm>
                                <a:off x="38099" y="-29584"/>
                                <a:ext cx="2407602" cy="437401"/>
                                <a:chOff x="10102" y="4463"/>
                                <a:chExt cx="3795" cy="547"/>
                              </a:xfrm>
                            </wpg:grpSpPr>
                            <wps:wsp>
                              <wps:cNvPr id="980024756" name="流程图: 手动输入 2"/>
                              <wps:cNvSpPr/>
                              <wps:spPr>
                                <a:xfrm flipH="1">
                                  <a:off x="10102" y="4500"/>
                                  <a:ext cx="3795" cy="5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290BF"/>
                                </a:solidFill>
                                <a:ln w="12700" cap="flat" cmpd="sng" algn="ctr">
                                  <a:solidFill>
                                    <a:srgbClr val="5290BF"/>
                                  </a:solidFill>
                                  <a:prstDash val="solid"/>
                                  <a:miter lim="800000"/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13692279" name="文本框 10"/>
                              <wps:cNvSpPr txBox="1"/>
                              <wps:spPr>
                                <a:xfrm>
                                  <a:off x="10721" y="4463"/>
                                  <a:ext cx="2475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E3B3C28" w14:textId="77777777" w:rsidR="0034720E" w:rsidRPr="00C27ED8" w:rsidRDefault="0034720E" w:rsidP="009C23DC">
                                    <w:pPr>
                                      <w:snapToGrid w:val="0"/>
                                      <w:spacing w:line="360" w:lineRule="exact"/>
                                      <w:jc w:val="left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C27ED8"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教育背景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0032143" name="学士帽"/>
                              <wps:cNvSpPr/>
                              <wps:spPr bwMode="auto">
                                <a:xfrm>
                                  <a:off x="10345" y="4604"/>
                                  <a:ext cx="426" cy="288"/>
                                </a:xfrm>
                                <a:custGeom>
                                  <a:avLst/>
                                  <a:gdLst>
                                    <a:gd name="T0" fmla="*/ 1395067 w 3931"/>
                                    <a:gd name="T1" fmla="*/ 589725 h 2392"/>
                                    <a:gd name="T2" fmla="*/ 928365 w 3931"/>
                                    <a:gd name="T3" fmla="*/ 389484 h 2392"/>
                                    <a:gd name="T4" fmla="*/ 403040 w 3931"/>
                                    <a:gd name="T5" fmla="*/ 589725 h 2392"/>
                                    <a:gd name="T6" fmla="*/ 256480 w 3931"/>
                                    <a:gd name="T7" fmla="*/ 528782 h 2392"/>
                                    <a:gd name="T8" fmla="*/ 256480 w 3931"/>
                                    <a:gd name="T9" fmla="*/ 708403 h 2392"/>
                                    <a:gd name="T10" fmla="*/ 296326 w 3931"/>
                                    <a:gd name="T11" fmla="*/ 763389 h 2392"/>
                                    <a:gd name="T12" fmla="*/ 255564 w 3931"/>
                                    <a:gd name="T13" fmla="*/ 818375 h 2392"/>
                                    <a:gd name="T14" fmla="*/ 299074 w 3931"/>
                                    <a:gd name="T15" fmla="*/ 1011742 h 2392"/>
                                    <a:gd name="T16" fmla="*/ 170834 w 3931"/>
                                    <a:gd name="T17" fmla="*/ 1011742 h 2392"/>
                                    <a:gd name="T18" fmla="*/ 214802 w 3931"/>
                                    <a:gd name="T19" fmla="*/ 817458 h 2392"/>
                                    <a:gd name="T20" fmla="*/ 179078 w 3931"/>
                                    <a:gd name="T21" fmla="*/ 763389 h 2392"/>
                                    <a:gd name="T22" fmla="*/ 213428 w 3931"/>
                                    <a:gd name="T23" fmla="*/ 709777 h 2392"/>
                                    <a:gd name="T24" fmla="*/ 213428 w 3931"/>
                                    <a:gd name="T25" fmla="*/ 510911 h 2392"/>
                                    <a:gd name="T26" fmla="*/ 0 w 3931"/>
                                    <a:gd name="T27" fmla="*/ 421559 h 2392"/>
                                    <a:gd name="T28" fmla="*/ 938899 w 3931"/>
                                    <a:gd name="T29" fmla="*/ 0 h 2392"/>
                                    <a:gd name="T30" fmla="*/ 1800397 w 3931"/>
                                    <a:gd name="T31" fmla="*/ 427058 h 2392"/>
                                    <a:gd name="T32" fmla="*/ 1395067 w 3931"/>
                                    <a:gd name="T33" fmla="*/ 589725 h 2392"/>
                                    <a:gd name="T34" fmla="*/ 917831 w 3931"/>
                                    <a:gd name="T35" fmla="*/ 491208 h 2392"/>
                                    <a:gd name="T36" fmla="*/ 1341481 w 3931"/>
                                    <a:gd name="T37" fmla="*/ 635088 h 2392"/>
                                    <a:gd name="T38" fmla="*/ 1341481 w 3931"/>
                                    <a:gd name="T39" fmla="*/ 983791 h 2392"/>
                                    <a:gd name="T40" fmla="*/ 896306 w 3931"/>
                                    <a:gd name="T41" fmla="*/ 1096054 h 2392"/>
                                    <a:gd name="T42" fmla="*/ 503342 w 3931"/>
                                    <a:gd name="T43" fmla="*/ 983791 h 2392"/>
                                    <a:gd name="T44" fmla="*/ 503342 w 3931"/>
                                    <a:gd name="T45" fmla="*/ 635088 h 2392"/>
                                    <a:gd name="T46" fmla="*/ 917831 w 3931"/>
                                    <a:gd name="T47" fmla="*/ 491208 h 2392"/>
                                    <a:gd name="T48" fmla="*/ 912335 w 3931"/>
                                    <a:gd name="T49" fmla="*/ 1031904 h 2392"/>
                                    <a:gd name="T50" fmla="*/ 1254003 w 3931"/>
                                    <a:gd name="T51" fmla="*/ 946675 h 2392"/>
                                    <a:gd name="T52" fmla="*/ 912335 w 3931"/>
                                    <a:gd name="T53" fmla="*/ 860989 h 2392"/>
                                    <a:gd name="T54" fmla="*/ 571126 w 3931"/>
                                    <a:gd name="T55" fmla="*/ 946675 h 2392"/>
                                    <a:gd name="T56" fmla="*/ 912335 w 3931"/>
                                    <a:gd name="T57" fmla="*/ 1031904 h 2392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</a:gdLst>
                                  <a:ahLst/>
                                  <a:cxnLst>
                                    <a:cxn ang="T58">
                                      <a:pos x="T0" y="T1"/>
                                    </a:cxn>
                                    <a:cxn ang="T59">
                                      <a:pos x="T2" y="T3"/>
                                    </a:cxn>
                                    <a:cxn ang="T60">
                                      <a:pos x="T4" y="T5"/>
                                    </a:cxn>
                                    <a:cxn ang="T61">
                                      <a:pos x="T6" y="T7"/>
                                    </a:cxn>
                                    <a:cxn ang="T62">
                                      <a:pos x="T8" y="T9"/>
                                    </a:cxn>
                                    <a:cxn ang="T63">
                                      <a:pos x="T10" y="T11"/>
                                    </a:cxn>
                                    <a:cxn ang="T64">
                                      <a:pos x="T12" y="T13"/>
                                    </a:cxn>
                                    <a:cxn ang="T65">
                                      <a:pos x="T14" y="T15"/>
                                    </a:cxn>
                                    <a:cxn ang="T66">
                                      <a:pos x="T16" y="T17"/>
                                    </a:cxn>
                                    <a:cxn ang="T67">
                                      <a:pos x="T18" y="T19"/>
                                    </a:cxn>
                                    <a:cxn ang="T68">
                                      <a:pos x="T20" y="T21"/>
                                    </a:cxn>
                                    <a:cxn ang="T69">
                                      <a:pos x="T22" y="T23"/>
                                    </a:cxn>
                                    <a:cxn ang="T70">
                                      <a:pos x="T24" y="T25"/>
                                    </a:cxn>
                                    <a:cxn ang="T71">
                                      <a:pos x="T26" y="T27"/>
                                    </a:cxn>
                                    <a:cxn ang="T72">
                                      <a:pos x="T28" y="T29"/>
                                    </a:cxn>
                                    <a:cxn ang="T73">
                                      <a:pos x="T30" y="T31"/>
                                    </a:cxn>
                                    <a:cxn ang="T74">
                                      <a:pos x="T32" y="T33"/>
                                    </a:cxn>
                                    <a:cxn ang="T75">
                                      <a:pos x="T34" y="T35"/>
                                    </a:cxn>
                                    <a:cxn ang="T76">
                                      <a:pos x="T36" y="T37"/>
                                    </a:cxn>
                                    <a:cxn ang="T77">
                                      <a:pos x="T38" y="T39"/>
                                    </a:cxn>
                                    <a:cxn ang="T78">
                                      <a:pos x="T40" y="T41"/>
                                    </a:cxn>
                                    <a:cxn ang="T79">
                                      <a:pos x="T42" y="T43"/>
                                    </a:cxn>
                                    <a:cxn ang="T80">
                                      <a:pos x="T44" y="T45"/>
                                    </a:cxn>
                                    <a:cxn ang="T81">
                                      <a:pos x="T46" y="T47"/>
                                    </a:cxn>
                                    <a:cxn ang="T82">
                                      <a:pos x="T48" y="T49"/>
                                    </a:cxn>
                                    <a:cxn ang="T83">
                                      <a:pos x="T50" y="T51"/>
                                    </a:cxn>
                                    <a:cxn ang="T84">
                                      <a:pos x="T52" y="T53"/>
                                    </a:cxn>
                                    <a:cxn ang="T85">
                                      <a:pos x="T54" y="T55"/>
                                    </a:cxn>
                                    <a:cxn ang="T86">
                                      <a:pos x="T56" y="T57"/>
                                    </a:cxn>
                                  </a:cxnLst>
                                  <a:rect l="0" t="0" r="r" b="b"/>
                                  <a:pathLst>
                                    <a:path w="3931" h="2392">
                                      <a:moveTo>
                                        <a:pt x="3046" y="1287"/>
                                      </a:moveTo>
                                      <a:cubicBezTo>
                                        <a:pt x="3046" y="1287"/>
                                        <a:pt x="2618" y="850"/>
                                        <a:pt x="2027" y="850"/>
                                      </a:cubicBezTo>
                                      <a:cubicBezTo>
                                        <a:pt x="1450" y="850"/>
                                        <a:pt x="880" y="1287"/>
                                        <a:pt x="880" y="1287"/>
                                      </a:cubicBezTo>
                                      <a:cubicBezTo>
                                        <a:pt x="560" y="1154"/>
                                        <a:pt x="560" y="1154"/>
                                        <a:pt x="560" y="1154"/>
                                      </a:cubicBezTo>
                                      <a:cubicBezTo>
                                        <a:pt x="560" y="1546"/>
                                        <a:pt x="560" y="1546"/>
                                        <a:pt x="560" y="1546"/>
                                      </a:cubicBezTo>
                                      <a:cubicBezTo>
                                        <a:pt x="610" y="1563"/>
                                        <a:pt x="647" y="1610"/>
                                        <a:pt x="647" y="1666"/>
                                      </a:cubicBezTo>
                                      <a:cubicBezTo>
                                        <a:pt x="647" y="1723"/>
                                        <a:pt x="609" y="1769"/>
                                        <a:pt x="558" y="1786"/>
                                      </a:cubicBezTo>
                                      <a:cubicBezTo>
                                        <a:pt x="653" y="2208"/>
                                        <a:pt x="653" y="2208"/>
                                        <a:pt x="653" y="2208"/>
                                      </a:cubicBezTo>
                                      <a:cubicBezTo>
                                        <a:pt x="373" y="2208"/>
                                        <a:pt x="373" y="2208"/>
                                        <a:pt x="373" y="2208"/>
                                      </a:cubicBezTo>
                                      <a:cubicBezTo>
                                        <a:pt x="469" y="1784"/>
                                        <a:pt x="469" y="1784"/>
                                        <a:pt x="469" y="1784"/>
                                      </a:cubicBezTo>
                                      <a:cubicBezTo>
                                        <a:pt x="423" y="1764"/>
                                        <a:pt x="391" y="1719"/>
                                        <a:pt x="391" y="1666"/>
                                      </a:cubicBezTo>
                                      <a:cubicBezTo>
                                        <a:pt x="391" y="1614"/>
                                        <a:pt x="422" y="1570"/>
                                        <a:pt x="466" y="1549"/>
                                      </a:cubicBezTo>
                                      <a:cubicBezTo>
                                        <a:pt x="466" y="1115"/>
                                        <a:pt x="466" y="1115"/>
                                        <a:pt x="466" y="1115"/>
                                      </a:cubicBezTo>
                                      <a:cubicBezTo>
                                        <a:pt x="0" y="920"/>
                                        <a:pt x="0" y="920"/>
                                        <a:pt x="0" y="920"/>
                                      </a:cubicBezTo>
                                      <a:cubicBezTo>
                                        <a:pt x="2050" y="0"/>
                                        <a:pt x="2050" y="0"/>
                                        <a:pt x="2050" y="0"/>
                                      </a:cubicBezTo>
                                      <a:cubicBezTo>
                                        <a:pt x="3931" y="932"/>
                                        <a:pt x="3931" y="932"/>
                                        <a:pt x="3931" y="932"/>
                                      </a:cubicBezTo>
                                      <a:lnTo>
                                        <a:pt x="3046" y="1287"/>
                                      </a:lnTo>
                                      <a:close/>
                                      <a:moveTo>
                                        <a:pt x="2004" y="1072"/>
                                      </a:moveTo>
                                      <a:cubicBezTo>
                                        <a:pt x="2598" y="1072"/>
                                        <a:pt x="2929" y="1386"/>
                                        <a:pt x="2929" y="1386"/>
                                      </a:cubicBezTo>
                                      <a:cubicBezTo>
                                        <a:pt x="2929" y="2147"/>
                                        <a:pt x="2929" y="2147"/>
                                        <a:pt x="2929" y="2147"/>
                                      </a:cubicBezTo>
                                      <a:cubicBezTo>
                                        <a:pt x="2929" y="2147"/>
                                        <a:pt x="2586" y="2392"/>
                                        <a:pt x="1957" y="2392"/>
                                      </a:cubicBezTo>
                                      <a:cubicBezTo>
                                        <a:pt x="1328" y="2392"/>
                                        <a:pt x="1099" y="2147"/>
                                        <a:pt x="1099" y="2147"/>
                                      </a:cubicBezTo>
                                      <a:cubicBezTo>
                                        <a:pt x="1099" y="1386"/>
                                        <a:pt x="1099" y="1386"/>
                                        <a:pt x="1099" y="1386"/>
                                      </a:cubicBezTo>
                                      <a:cubicBezTo>
                                        <a:pt x="1099" y="1386"/>
                                        <a:pt x="1410" y="1072"/>
                                        <a:pt x="2004" y="1072"/>
                                      </a:cubicBezTo>
                                      <a:close/>
                                      <a:moveTo>
                                        <a:pt x="1992" y="2252"/>
                                      </a:moveTo>
                                      <a:cubicBezTo>
                                        <a:pt x="2404" y="2252"/>
                                        <a:pt x="2738" y="2168"/>
                                        <a:pt x="2738" y="2066"/>
                                      </a:cubicBezTo>
                                      <a:cubicBezTo>
                                        <a:pt x="2738" y="1963"/>
                                        <a:pt x="2404" y="1879"/>
                                        <a:pt x="1992" y="1879"/>
                                      </a:cubicBezTo>
                                      <a:cubicBezTo>
                                        <a:pt x="1581" y="1879"/>
                                        <a:pt x="1247" y="1963"/>
                                        <a:pt x="1247" y="2066"/>
                                      </a:cubicBezTo>
                                      <a:cubicBezTo>
                                        <a:pt x="1247" y="2168"/>
                                        <a:pt x="1581" y="2252"/>
                                        <a:pt x="1992" y="225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>
                                  <a:noFill/>
                                </a:ln>
                              </wps:spPr>
                              <wps:bodyPr anchor="ctr" anchorCtr="1"/>
                            </wps:wsp>
                          </wpg:grpSp>
                        </wpg:grpSp>
                        <wpg:grpSp>
                          <wpg:cNvPr id="1948591548" name="组合 1948591548"/>
                          <wpg:cNvGrpSpPr/>
                          <wpg:grpSpPr>
                            <a:xfrm>
                              <a:off x="69074" y="2645743"/>
                              <a:ext cx="3849335" cy="3422763"/>
                              <a:chOff x="50034" y="646892"/>
                              <a:chExt cx="3850031" cy="3423130"/>
                            </a:xfrm>
                          </wpg:grpSpPr>
                          <wps:wsp>
                            <wps:cNvPr id="643535213" name="流程图: 手动输入 2"/>
                            <wps:cNvSpPr/>
                            <wps:spPr>
                              <a:xfrm flipH="1">
                                <a:off x="50034" y="659985"/>
                                <a:ext cx="2404122" cy="3967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90BF"/>
                              </a:solidFill>
                              <a:ln w="12700" cap="flat" cmpd="sng" algn="ctr">
                                <a:solidFill>
                                  <a:srgbClr val="5290BF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B0D4635" w14:textId="77777777" w:rsidR="0034720E" w:rsidRDefault="0034720E" w:rsidP="0034720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7241640" name="文本框 167241640"/>
                            <wps:cNvSpPr txBox="1"/>
                            <wps:spPr>
                              <a:xfrm>
                                <a:off x="493642" y="646892"/>
                                <a:ext cx="1488288" cy="3807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1BF3B7F" w14:textId="48B0C894" w:rsidR="0034720E" w:rsidRPr="00C27ED8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C27ED8"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10433329" name="文本框 110433329"/>
                            <wps:cNvSpPr txBox="1"/>
                            <wps:spPr>
                              <a:xfrm>
                                <a:off x="50034" y="1132164"/>
                                <a:ext cx="3850031" cy="29378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F904004" w14:textId="77777777" w:rsidR="0034720E" w:rsidRPr="00022CC2" w:rsidRDefault="0034720E" w:rsidP="0034720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Office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（有二级证书）</w:t>
                                  </w:r>
                                </w:p>
                                <w:p w14:paraId="69B40775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Git</w:t>
                                  </w:r>
                                </w:p>
                                <w:p w14:paraId="226B5983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Vscode</w:t>
                                  </w:r>
                                </w:p>
                                <w:p w14:paraId="70DFFA8B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Kei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l</w:t>
                                  </w:r>
                                </w:p>
                                <w:p w14:paraId="7AF2AE64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AutoCAD</w:t>
                                  </w:r>
                                </w:p>
                                <w:p w14:paraId="220A6DD7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Visual Studio2010</w:t>
                                  </w:r>
                                </w:p>
                                <w:p w14:paraId="6843942A" w14:textId="50EBAD22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Altium Designer</w:t>
                                  </w:r>
                                </w:p>
                                <w:p w14:paraId="6645B564" w14:textId="23B191FF" w:rsidR="001506F1" w:rsidRPr="00022CC2" w:rsidRDefault="0034720E" w:rsidP="001506F1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Xmind</w:t>
                                  </w:r>
                                </w:p>
                                <w:p w14:paraId="30CFC665" w14:textId="28978195" w:rsidR="00E10F80" w:rsidRPr="009D5F8F" w:rsidRDefault="006779C5" w:rsidP="009D5F8F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Shell （常见的简单指令）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404956092" name="公告栏"/>
                            <wps:cNvSpPr/>
                            <wps:spPr bwMode="auto">
                              <a:xfrm>
                                <a:off x="233590" y="734410"/>
                                <a:ext cx="230505" cy="210185"/>
                              </a:xfrm>
                              <a:custGeom>
                                <a:avLst/>
                                <a:gdLst>
                                  <a:gd name="T0" fmla="*/ 2147483646 w 5438"/>
                                  <a:gd name="T1" fmla="*/ 0 h 5494"/>
                                  <a:gd name="T2" fmla="*/ 0 w 5438"/>
                                  <a:gd name="T3" fmla="*/ 2147483646 h 5494"/>
                                  <a:gd name="T4" fmla="*/ 2147483646 w 5438"/>
                                  <a:gd name="T5" fmla="*/ 2147483646 h 5494"/>
                                  <a:gd name="T6" fmla="*/ 2147483646 w 5438"/>
                                  <a:gd name="T7" fmla="*/ 2147483646 h 5494"/>
                                  <a:gd name="T8" fmla="*/ 2147483646 w 5438"/>
                                  <a:gd name="T9" fmla="*/ 2147483646 h 5494"/>
                                  <a:gd name="T10" fmla="*/ 2147483646 w 5438"/>
                                  <a:gd name="T11" fmla="*/ 2147483646 h 5494"/>
                                  <a:gd name="T12" fmla="*/ 2147483646 w 5438"/>
                                  <a:gd name="T13" fmla="*/ 2147483646 h 5494"/>
                                  <a:gd name="T14" fmla="*/ 2147483646 w 5438"/>
                                  <a:gd name="T15" fmla="*/ 2147483646 h 5494"/>
                                  <a:gd name="T16" fmla="*/ 2147483646 w 5438"/>
                                  <a:gd name="T17" fmla="*/ 2147483646 h 5494"/>
                                  <a:gd name="T18" fmla="*/ 2147483646 w 5438"/>
                                  <a:gd name="T19" fmla="*/ 2147483646 h 5494"/>
                                  <a:gd name="T20" fmla="*/ 2147483646 w 5438"/>
                                  <a:gd name="T21" fmla="*/ 2147483646 h 5494"/>
                                  <a:gd name="T22" fmla="*/ 2147483646 w 5438"/>
                                  <a:gd name="T23" fmla="*/ 2147483646 h 5494"/>
                                  <a:gd name="T24" fmla="*/ 2147483646 w 5438"/>
                                  <a:gd name="T25" fmla="*/ 2147483646 h 5494"/>
                                  <a:gd name="T26" fmla="*/ 2147483646 w 5438"/>
                                  <a:gd name="T27" fmla="*/ 2147483646 h 5494"/>
                                  <a:gd name="T28" fmla="*/ 2147483646 w 5438"/>
                                  <a:gd name="T29" fmla="*/ 2147483646 h 5494"/>
                                  <a:gd name="T30" fmla="*/ 2147483646 w 5438"/>
                                  <a:gd name="T31" fmla="*/ 2147483646 h 5494"/>
                                  <a:gd name="T32" fmla="*/ 2147483646 w 5438"/>
                                  <a:gd name="T33" fmla="*/ 2147483646 h 5494"/>
                                  <a:gd name="T34" fmla="*/ 2147483646 w 5438"/>
                                  <a:gd name="T35" fmla="*/ 2147483646 h 5494"/>
                                  <a:gd name="T36" fmla="*/ 2147483646 w 5438"/>
                                  <a:gd name="T37" fmla="*/ 2147483646 h 5494"/>
                                  <a:gd name="T38" fmla="*/ 2147483646 w 5438"/>
                                  <a:gd name="T39" fmla="*/ 2147483646 h 5494"/>
                                  <a:gd name="T40" fmla="*/ 2147483646 w 5438"/>
                                  <a:gd name="T41" fmla="*/ 2147483646 h 5494"/>
                                  <a:gd name="T42" fmla="*/ 2147483646 w 5438"/>
                                  <a:gd name="T43" fmla="*/ 2147483646 h 5494"/>
                                  <a:gd name="T44" fmla="*/ 2147483646 w 5438"/>
                                  <a:gd name="T45" fmla="*/ 2147483646 h 5494"/>
                                  <a:gd name="T46" fmla="*/ 2147483646 w 5438"/>
                                  <a:gd name="T47" fmla="*/ 2147483646 h 5494"/>
                                  <a:gd name="T48" fmla="*/ 2147483646 w 5438"/>
                                  <a:gd name="T49" fmla="*/ 2147483646 h 5494"/>
                                  <a:gd name="T50" fmla="*/ 2147483646 w 5438"/>
                                  <a:gd name="T51" fmla="*/ 2147483646 h 5494"/>
                                  <a:gd name="T52" fmla="*/ 2147483646 w 5438"/>
                                  <a:gd name="T53" fmla="*/ 2147483646 h 5494"/>
                                  <a:gd name="T54" fmla="*/ 2147483646 w 5438"/>
                                  <a:gd name="T55" fmla="*/ 2147483646 h 5494"/>
                                  <a:gd name="T56" fmla="*/ 2147483646 w 5438"/>
                                  <a:gd name="T57" fmla="*/ 2147483646 h 5494"/>
                                  <a:gd name="T58" fmla="*/ 2147483646 w 5438"/>
                                  <a:gd name="T59" fmla="*/ 2147483646 h 5494"/>
                                  <a:gd name="T60" fmla="*/ 2147483646 w 5438"/>
                                  <a:gd name="T61" fmla="*/ 2147483646 h 5494"/>
                                  <a:gd name="T62" fmla="*/ 2147483646 w 5438"/>
                                  <a:gd name="T63" fmla="*/ 2147483646 h 5494"/>
                                  <a:gd name="T64" fmla="*/ 2147483646 w 5438"/>
                                  <a:gd name="T65" fmla="*/ 2147483646 h 5494"/>
                                  <a:gd name="T66" fmla="*/ 2147483646 w 5438"/>
                                  <a:gd name="T67" fmla="*/ 2147483646 h 5494"/>
                                  <a:gd name="T68" fmla="*/ 2147483646 w 5438"/>
                                  <a:gd name="T69" fmla="*/ 2147483646 h 5494"/>
                                  <a:gd name="T70" fmla="*/ 2147483646 w 5438"/>
                                  <a:gd name="T71" fmla="*/ 2147483646 h 5494"/>
                                  <a:gd name="T72" fmla="*/ 2147483646 w 5438"/>
                                  <a:gd name="T73" fmla="*/ 2147483646 h 5494"/>
                                  <a:gd name="T74" fmla="*/ 2147483646 w 5438"/>
                                  <a:gd name="T75" fmla="*/ 2147483646 h 5494"/>
                                  <a:gd name="T76" fmla="*/ 2147483646 w 5438"/>
                                  <a:gd name="T77" fmla="*/ 2147483646 h 5494"/>
                                  <a:gd name="T78" fmla="*/ 2147483646 w 5438"/>
                                  <a:gd name="T79" fmla="*/ 2147483646 h 5494"/>
                                  <a:gd name="T80" fmla="*/ 2147483646 w 5438"/>
                                  <a:gd name="T81" fmla="*/ 2147483646 h 5494"/>
                                  <a:gd name="T82" fmla="*/ 2147483646 w 5438"/>
                                  <a:gd name="T83" fmla="*/ 2147483646 h 5494"/>
                                  <a:gd name="T84" fmla="*/ 2147483646 w 5438"/>
                                  <a:gd name="T85" fmla="*/ 2147483646 h 5494"/>
                                  <a:gd name="T86" fmla="*/ 2147483646 w 5438"/>
                                  <a:gd name="T87" fmla="*/ 2147483646 h 5494"/>
                                  <a:gd name="T88" fmla="*/ 2147483646 w 5438"/>
                                  <a:gd name="T89" fmla="*/ 2147483646 h 5494"/>
                                  <a:gd name="T90" fmla="*/ 2147483646 w 5438"/>
                                  <a:gd name="T91" fmla="*/ 2147483646 h 5494"/>
                                  <a:gd name="T92" fmla="*/ 2147483646 w 5438"/>
                                  <a:gd name="T93" fmla="*/ 2147483646 h 5494"/>
                                  <a:gd name="T94" fmla="*/ 2147483646 w 5438"/>
                                  <a:gd name="T95" fmla="*/ 2147483646 h 5494"/>
                                  <a:gd name="T96" fmla="*/ 2147483646 w 5438"/>
                                  <a:gd name="T97" fmla="*/ 2147483646 h 5494"/>
                                  <a:gd name="T98" fmla="*/ 2147483646 w 5438"/>
                                  <a:gd name="T99" fmla="*/ 2147483646 h 5494"/>
                                  <a:gd name="T100" fmla="*/ 2147483646 w 5438"/>
                                  <a:gd name="T101" fmla="*/ 2147483646 h 5494"/>
                                  <a:gd name="T102" fmla="*/ 2147483646 w 5438"/>
                                  <a:gd name="T103" fmla="*/ 2147483646 h 5494"/>
                                  <a:gd name="T104" fmla="*/ 2147483646 w 5438"/>
                                  <a:gd name="T105" fmla="*/ 2147483646 h 5494"/>
                                  <a:gd name="T106" fmla="*/ 2147483646 w 5438"/>
                                  <a:gd name="T107" fmla="*/ 2147483646 h 5494"/>
                                  <a:gd name="T108" fmla="*/ 2147483646 w 5438"/>
                                  <a:gd name="T109" fmla="*/ 2147483646 h 5494"/>
                                  <a:gd name="T110" fmla="*/ 2147483646 w 5438"/>
                                  <a:gd name="T111" fmla="*/ 2147483646 h 5494"/>
                                  <a:gd name="T112" fmla="*/ 2147483646 w 5438"/>
                                  <a:gd name="T113" fmla="*/ 2147483646 h 5494"/>
                                  <a:gd name="T114" fmla="*/ 2147483646 w 5438"/>
                                  <a:gd name="T115" fmla="*/ 2147483646 h 5494"/>
                                  <a:gd name="T116" fmla="*/ 2147483646 w 5438"/>
                                  <a:gd name="T117" fmla="*/ 2147483646 h 5494"/>
                                  <a:gd name="T118" fmla="*/ 2147483646 w 5438"/>
                                  <a:gd name="T119" fmla="*/ 2147483646 h 5494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  <a:gd name="T177" fmla="*/ 0 60000 65536"/>
                                  <a:gd name="T178" fmla="*/ 0 60000 65536"/>
                                  <a:gd name="T179" fmla="*/ 0 60000 65536"/>
                                </a:gdLst>
                                <a:ahLst/>
                                <a:cxnLst>
                                  <a:cxn ang="T120">
                                    <a:pos x="T0" y="T1"/>
                                  </a:cxn>
                                  <a:cxn ang="T121">
                                    <a:pos x="T2" y="T3"/>
                                  </a:cxn>
                                  <a:cxn ang="T122">
                                    <a:pos x="T4" y="T5"/>
                                  </a:cxn>
                                  <a:cxn ang="T123">
                                    <a:pos x="T6" y="T7"/>
                                  </a:cxn>
                                  <a:cxn ang="T124">
                                    <a:pos x="T8" y="T9"/>
                                  </a:cxn>
                                  <a:cxn ang="T125">
                                    <a:pos x="T10" y="T11"/>
                                  </a:cxn>
                                  <a:cxn ang="T126">
                                    <a:pos x="T12" y="T13"/>
                                  </a:cxn>
                                  <a:cxn ang="T127">
                                    <a:pos x="T14" y="T15"/>
                                  </a:cxn>
                                  <a:cxn ang="T128">
                                    <a:pos x="T16" y="T17"/>
                                  </a:cxn>
                                  <a:cxn ang="T129">
                                    <a:pos x="T18" y="T19"/>
                                  </a:cxn>
                                  <a:cxn ang="T130">
                                    <a:pos x="T20" y="T21"/>
                                  </a:cxn>
                                  <a:cxn ang="T131">
                                    <a:pos x="T22" y="T23"/>
                                  </a:cxn>
                                  <a:cxn ang="T132">
                                    <a:pos x="T24" y="T25"/>
                                  </a:cxn>
                                  <a:cxn ang="T133">
                                    <a:pos x="T26" y="T27"/>
                                  </a:cxn>
                                  <a:cxn ang="T134">
                                    <a:pos x="T28" y="T29"/>
                                  </a:cxn>
                                  <a:cxn ang="T135">
                                    <a:pos x="T30" y="T31"/>
                                  </a:cxn>
                                  <a:cxn ang="T136">
                                    <a:pos x="T32" y="T33"/>
                                  </a:cxn>
                                  <a:cxn ang="T137">
                                    <a:pos x="T34" y="T35"/>
                                  </a:cxn>
                                  <a:cxn ang="T138">
                                    <a:pos x="T36" y="T37"/>
                                  </a:cxn>
                                  <a:cxn ang="T139">
                                    <a:pos x="T38" y="T39"/>
                                  </a:cxn>
                                  <a:cxn ang="T140">
                                    <a:pos x="T40" y="T41"/>
                                  </a:cxn>
                                  <a:cxn ang="T141">
                                    <a:pos x="T42" y="T43"/>
                                  </a:cxn>
                                  <a:cxn ang="T142">
                                    <a:pos x="T44" y="T45"/>
                                  </a:cxn>
                                  <a:cxn ang="T143">
                                    <a:pos x="T46" y="T47"/>
                                  </a:cxn>
                                  <a:cxn ang="T144">
                                    <a:pos x="T48" y="T49"/>
                                  </a:cxn>
                                  <a:cxn ang="T145">
                                    <a:pos x="T50" y="T51"/>
                                  </a:cxn>
                                  <a:cxn ang="T146">
                                    <a:pos x="T52" y="T53"/>
                                  </a:cxn>
                                  <a:cxn ang="T147">
                                    <a:pos x="T54" y="T55"/>
                                  </a:cxn>
                                  <a:cxn ang="T148">
                                    <a:pos x="T56" y="T57"/>
                                  </a:cxn>
                                  <a:cxn ang="T149">
                                    <a:pos x="T58" y="T59"/>
                                  </a:cxn>
                                  <a:cxn ang="T150">
                                    <a:pos x="T60" y="T61"/>
                                  </a:cxn>
                                  <a:cxn ang="T151">
                                    <a:pos x="T62" y="T63"/>
                                  </a:cxn>
                                  <a:cxn ang="T152">
                                    <a:pos x="T64" y="T65"/>
                                  </a:cxn>
                                  <a:cxn ang="T153">
                                    <a:pos x="T66" y="T67"/>
                                  </a:cxn>
                                  <a:cxn ang="T154">
                                    <a:pos x="T68" y="T69"/>
                                  </a:cxn>
                                  <a:cxn ang="T155">
                                    <a:pos x="T70" y="T71"/>
                                  </a:cxn>
                                  <a:cxn ang="T156">
                                    <a:pos x="T72" y="T73"/>
                                  </a:cxn>
                                  <a:cxn ang="T157">
                                    <a:pos x="T74" y="T75"/>
                                  </a:cxn>
                                  <a:cxn ang="T158">
                                    <a:pos x="T76" y="T77"/>
                                  </a:cxn>
                                  <a:cxn ang="T159">
                                    <a:pos x="T78" y="T79"/>
                                  </a:cxn>
                                  <a:cxn ang="T160">
                                    <a:pos x="T80" y="T81"/>
                                  </a:cxn>
                                  <a:cxn ang="T161">
                                    <a:pos x="T82" y="T83"/>
                                  </a:cxn>
                                  <a:cxn ang="T162">
                                    <a:pos x="T84" y="T85"/>
                                  </a:cxn>
                                  <a:cxn ang="T163">
                                    <a:pos x="T86" y="T87"/>
                                  </a:cxn>
                                  <a:cxn ang="T164">
                                    <a:pos x="T88" y="T89"/>
                                  </a:cxn>
                                  <a:cxn ang="T165">
                                    <a:pos x="T90" y="T91"/>
                                  </a:cxn>
                                  <a:cxn ang="T166">
                                    <a:pos x="T92" y="T93"/>
                                  </a:cxn>
                                  <a:cxn ang="T167">
                                    <a:pos x="T94" y="T95"/>
                                  </a:cxn>
                                  <a:cxn ang="T168">
                                    <a:pos x="T96" y="T97"/>
                                  </a:cxn>
                                  <a:cxn ang="T169">
                                    <a:pos x="T98" y="T99"/>
                                  </a:cxn>
                                  <a:cxn ang="T170">
                                    <a:pos x="T100" y="T101"/>
                                  </a:cxn>
                                  <a:cxn ang="T171">
                                    <a:pos x="T102" y="T103"/>
                                  </a:cxn>
                                  <a:cxn ang="T172">
                                    <a:pos x="T104" y="T105"/>
                                  </a:cxn>
                                  <a:cxn ang="T173">
                                    <a:pos x="T106" y="T107"/>
                                  </a:cxn>
                                  <a:cxn ang="T174">
                                    <a:pos x="T108" y="T109"/>
                                  </a:cxn>
                                  <a:cxn ang="T175">
                                    <a:pos x="T110" y="T111"/>
                                  </a:cxn>
                                  <a:cxn ang="T176">
                                    <a:pos x="T112" y="T113"/>
                                  </a:cxn>
                                  <a:cxn ang="T177">
                                    <a:pos x="T114" y="T115"/>
                                  </a:cxn>
                                  <a:cxn ang="T178">
                                    <a:pos x="T116" y="T117"/>
                                  </a:cxn>
                                  <a:cxn ang="T179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5438" h="5494">
                                    <a:moveTo>
                                      <a:pt x="2825" y="454"/>
                                    </a:moveTo>
                                    <a:lnTo>
                                      <a:pt x="2825" y="0"/>
                                    </a:lnTo>
                                    <a:lnTo>
                                      <a:pt x="2514" y="0"/>
                                    </a:lnTo>
                                    <a:lnTo>
                                      <a:pt x="2514" y="454"/>
                                    </a:lnTo>
                                    <a:lnTo>
                                      <a:pt x="0" y="454"/>
                                    </a:lnTo>
                                    <a:lnTo>
                                      <a:pt x="0" y="1259"/>
                                    </a:lnTo>
                                    <a:lnTo>
                                      <a:pt x="276" y="1259"/>
                                    </a:lnTo>
                                    <a:lnTo>
                                      <a:pt x="276" y="4295"/>
                                    </a:lnTo>
                                    <a:lnTo>
                                      <a:pt x="2197" y="4295"/>
                                    </a:lnTo>
                                    <a:lnTo>
                                      <a:pt x="1028" y="5252"/>
                                    </a:lnTo>
                                    <a:lnTo>
                                      <a:pt x="1225" y="5494"/>
                                    </a:lnTo>
                                    <a:lnTo>
                                      <a:pt x="2689" y="4295"/>
                                    </a:lnTo>
                                    <a:lnTo>
                                      <a:pt x="2699" y="4295"/>
                                    </a:lnTo>
                                    <a:lnTo>
                                      <a:pt x="4163" y="5494"/>
                                    </a:lnTo>
                                    <a:lnTo>
                                      <a:pt x="4360" y="5252"/>
                                    </a:lnTo>
                                    <a:lnTo>
                                      <a:pt x="3192" y="4295"/>
                                    </a:lnTo>
                                    <a:lnTo>
                                      <a:pt x="5105" y="4295"/>
                                    </a:lnTo>
                                    <a:lnTo>
                                      <a:pt x="5105" y="1259"/>
                                    </a:lnTo>
                                    <a:lnTo>
                                      <a:pt x="5438" y="1259"/>
                                    </a:lnTo>
                                    <a:lnTo>
                                      <a:pt x="5438" y="454"/>
                                    </a:lnTo>
                                    <a:lnTo>
                                      <a:pt x="2825" y="454"/>
                                    </a:lnTo>
                                    <a:close/>
                                    <a:moveTo>
                                      <a:pt x="4793" y="3983"/>
                                    </a:moveTo>
                                    <a:lnTo>
                                      <a:pt x="587" y="3983"/>
                                    </a:lnTo>
                                    <a:lnTo>
                                      <a:pt x="587" y="1259"/>
                                    </a:lnTo>
                                    <a:lnTo>
                                      <a:pt x="4793" y="1259"/>
                                    </a:lnTo>
                                    <a:lnTo>
                                      <a:pt x="4793" y="3983"/>
                                    </a:lnTo>
                                    <a:close/>
                                    <a:moveTo>
                                      <a:pt x="1611" y="3281"/>
                                    </a:moveTo>
                                    <a:lnTo>
                                      <a:pt x="1611" y="2471"/>
                                    </a:lnTo>
                                    <a:lnTo>
                                      <a:pt x="2422" y="2471"/>
                                    </a:lnTo>
                                    <a:lnTo>
                                      <a:pt x="2420" y="2429"/>
                                    </a:lnTo>
                                    <a:lnTo>
                                      <a:pt x="2417" y="2388"/>
                                    </a:lnTo>
                                    <a:lnTo>
                                      <a:pt x="2412" y="2347"/>
                                    </a:lnTo>
                                    <a:lnTo>
                                      <a:pt x="2405" y="2308"/>
                                    </a:lnTo>
                                    <a:lnTo>
                                      <a:pt x="2396" y="2268"/>
                                    </a:lnTo>
                                    <a:lnTo>
                                      <a:pt x="2385" y="2230"/>
                                    </a:lnTo>
                                    <a:lnTo>
                                      <a:pt x="2373" y="2192"/>
                                    </a:lnTo>
                                    <a:lnTo>
                                      <a:pt x="2358" y="2156"/>
                                    </a:lnTo>
                                    <a:lnTo>
                                      <a:pt x="2341" y="2120"/>
                                    </a:lnTo>
                                    <a:lnTo>
                                      <a:pt x="2324" y="2085"/>
                                    </a:lnTo>
                                    <a:lnTo>
                                      <a:pt x="2304" y="2051"/>
                                    </a:lnTo>
                                    <a:lnTo>
                                      <a:pt x="2284" y="2018"/>
                                    </a:lnTo>
                                    <a:lnTo>
                                      <a:pt x="2260" y="1986"/>
                                    </a:lnTo>
                                    <a:lnTo>
                                      <a:pt x="2237" y="1956"/>
                                    </a:lnTo>
                                    <a:lnTo>
                                      <a:pt x="2210" y="1926"/>
                                    </a:lnTo>
                                    <a:lnTo>
                                      <a:pt x="2184" y="1898"/>
                                    </a:lnTo>
                                    <a:lnTo>
                                      <a:pt x="2156" y="1871"/>
                                    </a:lnTo>
                                    <a:lnTo>
                                      <a:pt x="2126" y="1846"/>
                                    </a:lnTo>
                                    <a:lnTo>
                                      <a:pt x="2096" y="1822"/>
                                    </a:lnTo>
                                    <a:lnTo>
                                      <a:pt x="2064" y="1799"/>
                                    </a:lnTo>
                                    <a:lnTo>
                                      <a:pt x="2031" y="1778"/>
                                    </a:lnTo>
                                    <a:lnTo>
                                      <a:pt x="1997" y="1759"/>
                                    </a:lnTo>
                                    <a:lnTo>
                                      <a:pt x="1962" y="1741"/>
                                    </a:lnTo>
                                    <a:lnTo>
                                      <a:pt x="1926" y="1724"/>
                                    </a:lnTo>
                                    <a:lnTo>
                                      <a:pt x="1890" y="1710"/>
                                    </a:lnTo>
                                    <a:lnTo>
                                      <a:pt x="1852" y="1697"/>
                                    </a:lnTo>
                                    <a:lnTo>
                                      <a:pt x="1814" y="1686"/>
                                    </a:lnTo>
                                    <a:lnTo>
                                      <a:pt x="1774" y="1677"/>
                                    </a:lnTo>
                                    <a:lnTo>
                                      <a:pt x="1735" y="1670"/>
                                    </a:lnTo>
                                    <a:lnTo>
                                      <a:pt x="1694" y="1665"/>
                                    </a:lnTo>
                                    <a:lnTo>
                                      <a:pt x="1653" y="1662"/>
                                    </a:lnTo>
                                    <a:lnTo>
                                      <a:pt x="1611" y="1660"/>
                                    </a:lnTo>
                                    <a:lnTo>
                                      <a:pt x="1569" y="1662"/>
                                    </a:lnTo>
                                    <a:lnTo>
                                      <a:pt x="1528" y="1665"/>
                                    </a:lnTo>
                                    <a:lnTo>
                                      <a:pt x="1487" y="1670"/>
                                    </a:lnTo>
                                    <a:lnTo>
                                      <a:pt x="1448" y="1677"/>
                                    </a:lnTo>
                                    <a:lnTo>
                                      <a:pt x="1408" y="1686"/>
                                    </a:lnTo>
                                    <a:lnTo>
                                      <a:pt x="1369" y="1697"/>
                                    </a:lnTo>
                                    <a:lnTo>
                                      <a:pt x="1332" y="1710"/>
                                    </a:lnTo>
                                    <a:lnTo>
                                      <a:pt x="1295" y="1724"/>
                                    </a:lnTo>
                                    <a:lnTo>
                                      <a:pt x="1260" y="1741"/>
                                    </a:lnTo>
                                    <a:lnTo>
                                      <a:pt x="1224" y="1759"/>
                                    </a:lnTo>
                                    <a:lnTo>
                                      <a:pt x="1191" y="1778"/>
                                    </a:lnTo>
                                    <a:lnTo>
                                      <a:pt x="1157" y="1799"/>
                                    </a:lnTo>
                                    <a:lnTo>
                                      <a:pt x="1126" y="1822"/>
                                    </a:lnTo>
                                    <a:lnTo>
                                      <a:pt x="1096" y="1846"/>
                                    </a:lnTo>
                                    <a:lnTo>
                                      <a:pt x="1066" y="1871"/>
                                    </a:lnTo>
                                    <a:lnTo>
                                      <a:pt x="1038" y="1898"/>
                                    </a:lnTo>
                                    <a:lnTo>
                                      <a:pt x="1011" y="1926"/>
                                    </a:lnTo>
                                    <a:lnTo>
                                      <a:pt x="986" y="1956"/>
                                    </a:lnTo>
                                    <a:lnTo>
                                      <a:pt x="962" y="1986"/>
                                    </a:lnTo>
                                    <a:lnTo>
                                      <a:pt x="939" y="2018"/>
                                    </a:lnTo>
                                    <a:lnTo>
                                      <a:pt x="918" y="2051"/>
                                    </a:lnTo>
                                    <a:lnTo>
                                      <a:pt x="899" y="2085"/>
                                    </a:lnTo>
                                    <a:lnTo>
                                      <a:pt x="881" y="2120"/>
                                    </a:lnTo>
                                    <a:lnTo>
                                      <a:pt x="864" y="2156"/>
                                    </a:lnTo>
                                    <a:lnTo>
                                      <a:pt x="850" y="2192"/>
                                    </a:lnTo>
                                    <a:lnTo>
                                      <a:pt x="837" y="2230"/>
                                    </a:lnTo>
                                    <a:lnTo>
                                      <a:pt x="826" y="2268"/>
                                    </a:lnTo>
                                    <a:lnTo>
                                      <a:pt x="817" y="2308"/>
                                    </a:lnTo>
                                    <a:lnTo>
                                      <a:pt x="809" y="2347"/>
                                    </a:lnTo>
                                    <a:lnTo>
                                      <a:pt x="804" y="2388"/>
                                    </a:lnTo>
                                    <a:lnTo>
                                      <a:pt x="801" y="2429"/>
                                    </a:lnTo>
                                    <a:lnTo>
                                      <a:pt x="800" y="2471"/>
                                    </a:lnTo>
                                    <a:lnTo>
                                      <a:pt x="801" y="2513"/>
                                    </a:lnTo>
                                    <a:lnTo>
                                      <a:pt x="804" y="2554"/>
                                    </a:lnTo>
                                    <a:lnTo>
                                      <a:pt x="809" y="2595"/>
                                    </a:lnTo>
                                    <a:lnTo>
                                      <a:pt x="817" y="2634"/>
                                    </a:lnTo>
                                    <a:lnTo>
                                      <a:pt x="826" y="2674"/>
                                    </a:lnTo>
                                    <a:lnTo>
                                      <a:pt x="837" y="2712"/>
                                    </a:lnTo>
                                    <a:lnTo>
                                      <a:pt x="850" y="2750"/>
                                    </a:lnTo>
                                    <a:lnTo>
                                      <a:pt x="864" y="2786"/>
                                    </a:lnTo>
                                    <a:lnTo>
                                      <a:pt x="881" y="2822"/>
                                    </a:lnTo>
                                    <a:lnTo>
                                      <a:pt x="899" y="2857"/>
                                    </a:lnTo>
                                    <a:lnTo>
                                      <a:pt x="918" y="2891"/>
                                    </a:lnTo>
                                    <a:lnTo>
                                      <a:pt x="939" y="2924"/>
                                    </a:lnTo>
                                    <a:lnTo>
                                      <a:pt x="962" y="2956"/>
                                    </a:lnTo>
                                    <a:lnTo>
                                      <a:pt x="986" y="2986"/>
                                    </a:lnTo>
                                    <a:lnTo>
                                      <a:pt x="1011" y="3016"/>
                                    </a:lnTo>
                                    <a:lnTo>
                                      <a:pt x="1038" y="3044"/>
                                    </a:lnTo>
                                    <a:lnTo>
                                      <a:pt x="1066" y="3070"/>
                                    </a:lnTo>
                                    <a:lnTo>
                                      <a:pt x="1096" y="3097"/>
                                    </a:lnTo>
                                    <a:lnTo>
                                      <a:pt x="1126" y="3120"/>
                                    </a:lnTo>
                                    <a:lnTo>
                                      <a:pt x="1157" y="3144"/>
                                    </a:lnTo>
                                    <a:lnTo>
                                      <a:pt x="1191" y="3164"/>
                                    </a:lnTo>
                                    <a:lnTo>
                                      <a:pt x="1224" y="3184"/>
                                    </a:lnTo>
                                    <a:lnTo>
                                      <a:pt x="1260" y="3201"/>
                                    </a:lnTo>
                                    <a:lnTo>
                                      <a:pt x="1295" y="3218"/>
                                    </a:lnTo>
                                    <a:lnTo>
                                      <a:pt x="1332" y="3233"/>
                                    </a:lnTo>
                                    <a:lnTo>
                                      <a:pt x="1369" y="3245"/>
                                    </a:lnTo>
                                    <a:lnTo>
                                      <a:pt x="1408" y="3256"/>
                                    </a:lnTo>
                                    <a:lnTo>
                                      <a:pt x="1448" y="3265"/>
                                    </a:lnTo>
                                    <a:lnTo>
                                      <a:pt x="1487" y="3272"/>
                                    </a:lnTo>
                                    <a:lnTo>
                                      <a:pt x="1528" y="3277"/>
                                    </a:lnTo>
                                    <a:lnTo>
                                      <a:pt x="1569" y="3280"/>
                                    </a:lnTo>
                                    <a:lnTo>
                                      <a:pt x="1611" y="3281"/>
                                    </a:lnTo>
                                    <a:close/>
                                    <a:moveTo>
                                      <a:pt x="1838" y="3503"/>
                                    </a:moveTo>
                                    <a:lnTo>
                                      <a:pt x="1838" y="3503"/>
                                    </a:lnTo>
                                    <a:lnTo>
                                      <a:pt x="1881" y="3502"/>
                                    </a:lnTo>
                                    <a:lnTo>
                                      <a:pt x="1921" y="3499"/>
                                    </a:lnTo>
                                    <a:lnTo>
                                      <a:pt x="1962" y="3493"/>
                                    </a:lnTo>
                                    <a:lnTo>
                                      <a:pt x="2002" y="3486"/>
                                    </a:lnTo>
                                    <a:lnTo>
                                      <a:pt x="2041" y="3477"/>
                                    </a:lnTo>
                                    <a:lnTo>
                                      <a:pt x="2080" y="3466"/>
                                    </a:lnTo>
                                    <a:lnTo>
                                      <a:pt x="2117" y="3453"/>
                                    </a:lnTo>
                                    <a:lnTo>
                                      <a:pt x="2154" y="3439"/>
                                    </a:lnTo>
                                    <a:lnTo>
                                      <a:pt x="2190" y="3422"/>
                                    </a:lnTo>
                                    <a:lnTo>
                                      <a:pt x="2225" y="3404"/>
                                    </a:lnTo>
                                    <a:lnTo>
                                      <a:pt x="2259" y="3385"/>
                                    </a:lnTo>
                                    <a:lnTo>
                                      <a:pt x="2292" y="3364"/>
                                    </a:lnTo>
                                    <a:lnTo>
                                      <a:pt x="2323" y="3341"/>
                                    </a:lnTo>
                                    <a:lnTo>
                                      <a:pt x="2355" y="3317"/>
                                    </a:lnTo>
                                    <a:lnTo>
                                      <a:pt x="2384" y="3292"/>
                                    </a:lnTo>
                                    <a:lnTo>
                                      <a:pt x="2411" y="3265"/>
                                    </a:lnTo>
                                    <a:lnTo>
                                      <a:pt x="2439" y="3237"/>
                                    </a:lnTo>
                                    <a:lnTo>
                                      <a:pt x="2464" y="3207"/>
                                    </a:lnTo>
                                    <a:lnTo>
                                      <a:pt x="2488" y="3177"/>
                                    </a:lnTo>
                                    <a:lnTo>
                                      <a:pt x="2511" y="3146"/>
                                    </a:lnTo>
                                    <a:lnTo>
                                      <a:pt x="2532" y="3112"/>
                                    </a:lnTo>
                                    <a:lnTo>
                                      <a:pt x="2551" y="3079"/>
                                    </a:lnTo>
                                    <a:lnTo>
                                      <a:pt x="2570" y="3043"/>
                                    </a:lnTo>
                                    <a:lnTo>
                                      <a:pt x="2586" y="3008"/>
                                    </a:lnTo>
                                    <a:lnTo>
                                      <a:pt x="2600" y="2971"/>
                                    </a:lnTo>
                                    <a:lnTo>
                                      <a:pt x="2612" y="2933"/>
                                    </a:lnTo>
                                    <a:lnTo>
                                      <a:pt x="2623" y="2895"/>
                                    </a:lnTo>
                                    <a:lnTo>
                                      <a:pt x="2633" y="2855"/>
                                    </a:lnTo>
                                    <a:lnTo>
                                      <a:pt x="2640" y="2816"/>
                                    </a:lnTo>
                                    <a:lnTo>
                                      <a:pt x="2645" y="2775"/>
                                    </a:lnTo>
                                    <a:lnTo>
                                      <a:pt x="2648" y="2734"/>
                                    </a:lnTo>
                                    <a:lnTo>
                                      <a:pt x="2649" y="2692"/>
                                    </a:lnTo>
                                    <a:lnTo>
                                      <a:pt x="1838" y="2692"/>
                                    </a:lnTo>
                                    <a:lnTo>
                                      <a:pt x="1838" y="3503"/>
                                    </a:lnTo>
                                    <a:close/>
                                    <a:moveTo>
                                      <a:pt x="4318" y="1839"/>
                                    </a:moveTo>
                                    <a:lnTo>
                                      <a:pt x="3281" y="1839"/>
                                    </a:lnTo>
                                    <a:lnTo>
                                      <a:pt x="3281" y="2150"/>
                                    </a:lnTo>
                                    <a:lnTo>
                                      <a:pt x="4318" y="2150"/>
                                    </a:lnTo>
                                    <a:lnTo>
                                      <a:pt x="4318" y="1839"/>
                                    </a:lnTo>
                                    <a:close/>
                                    <a:moveTo>
                                      <a:pt x="4318" y="2411"/>
                                    </a:moveTo>
                                    <a:lnTo>
                                      <a:pt x="3281" y="2411"/>
                                    </a:lnTo>
                                    <a:lnTo>
                                      <a:pt x="3281" y="2723"/>
                                    </a:lnTo>
                                    <a:lnTo>
                                      <a:pt x="4318" y="2723"/>
                                    </a:lnTo>
                                    <a:lnTo>
                                      <a:pt x="4318" y="2411"/>
                                    </a:lnTo>
                                    <a:close/>
                                    <a:moveTo>
                                      <a:pt x="4318" y="2983"/>
                                    </a:moveTo>
                                    <a:lnTo>
                                      <a:pt x="3281" y="2983"/>
                                    </a:lnTo>
                                    <a:lnTo>
                                      <a:pt x="3281" y="3295"/>
                                    </a:lnTo>
                                    <a:lnTo>
                                      <a:pt x="4318" y="3295"/>
                                    </a:lnTo>
                                    <a:lnTo>
                                      <a:pt x="4318" y="29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1180437464" name="组合 1180437464"/>
                        <wpg:cNvGrpSpPr/>
                        <wpg:grpSpPr>
                          <a:xfrm>
                            <a:off x="0" y="0"/>
                            <a:ext cx="2346960" cy="5803900"/>
                            <a:chOff x="6350" y="0"/>
                            <a:chExt cx="2325354" cy="4840676"/>
                          </a:xfrm>
                        </wpg:grpSpPr>
                        <wpg:grpSp>
                          <wpg:cNvPr id="93661502" name="组合 93661502"/>
                          <wpg:cNvGrpSpPr/>
                          <wpg:grpSpPr>
                            <a:xfrm>
                              <a:off x="6350" y="0"/>
                              <a:ext cx="2255355" cy="457505"/>
                              <a:chOff x="10307" y="4738"/>
                              <a:chExt cx="3552" cy="514"/>
                            </a:xfrm>
                          </wpg:grpSpPr>
                          <wps:wsp>
                            <wps:cNvPr id="456882909" name="文本框 5"/>
                            <wps:cNvSpPr txBox="1"/>
                            <wps:spPr>
                              <a:xfrm>
                                <a:off x="10307" y="4738"/>
                                <a:ext cx="3360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01823B7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54222622" name="直接连接符 254222622"/>
                            <wps:cNvCnPr/>
                            <wps:spPr>
                              <a:xfrm>
                                <a:off x="10457" y="5194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759515303" name="组合 1759515303"/>
                          <wpg:cNvGrpSpPr/>
                          <wpg:grpSpPr>
                            <a:xfrm>
                              <a:off x="19675" y="604790"/>
                              <a:ext cx="2254261" cy="539594"/>
                              <a:chOff x="8614" y="5913"/>
                              <a:chExt cx="3552" cy="443"/>
                            </a:xfrm>
                          </wpg:grpSpPr>
                          <wps:wsp>
                            <wps:cNvPr id="2069236199" name="直接连接符 2069236199"/>
                            <wps:cNvCnPr/>
                            <wps:spPr>
                              <a:xfrm>
                                <a:off x="8764" y="6324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59184047" name="文本框 5"/>
                            <wps:cNvSpPr txBox="1"/>
                            <wps:spPr>
                              <a:xfrm>
                                <a:off x="8614" y="5913"/>
                                <a:ext cx="3360" cy="4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156ED97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出生年月</w:t>
                                  </w:r>
                                </w:p>
                                <w:p w14:paraId="7EE57306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1998.5.6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39294369" name="组合 39294369"/>
                          <wpg:cNvGrpSpPr/>
                          <wpg:grpSpPr>
                            <a:xfrm>
                              <a:off x="20307" y="1762802"/>
                              <a:ext cx="2276465" cy="576627"/>
                              <a:chOff x="10339" y="7363"/>
                              <a:chExt cx="3587" cy="474"/>
                            </a:xfrm>
                          </wpg:grpSpPr>
                          <wps:wsp>
                            <wps:cNvPr id="1174089444" name="直接连接符 30"/>
                            <wps:cNvCnPr/>
                            <wps:spPr>
                              <a:xfrm>
                                <a:off x="10524" y="7837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14514363" name="文本框 5"/>
                            <wps:cNvSpPr txBox="1"/>
                            <wps:spPr>
                              <a:xfrm>
                                <a:off x="10339" y="7363"/>
                                <a:ext cx="3360" cy="4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201A0D7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现居</w:t>
                                  </w:r>
                                </w:p>
                                <w:p w14:paraId="238441C2" w14:textId="4AFECB42" w:rsidR="0034720E" w:rsidRPr="003F1750" w:rsidRDefault="003F1750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贵州省遵义市仁怀市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45652255" name="组合 445652255"/>
                          <wpg:cNvGrpSpPr/>
                          <wpg:grpSpPr>
                            <a:xfrm>
                              <a:off x="19679" y="1149057"/>
                              <a:ext cx="2277105" cy="547745"/>
                              <a:chOff x="8624" y="7078"/>
                              <a:chExt cx="3587" cy="367"/>
                            </a:xfrm>
                          </wpg:grpSpPr>
                          <wps:wsp>
                            <wps:cNvPr id="562739802" name="直接连接符 562739802"/>
                            <wps:cNvCnPr/>
                            <wps:spPr>
                              <a:xfrm>
                                <a:off x="8809" y="7445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0841848" name="文本框 5"/>
                            <wps:cNvSpPr txBox="1"/>
                            <wps:spPr>
                              <a:xfrm>
                                <a:off x="8624" y="7078"/>
                                <a:ext cx="3360" cy="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16B4D0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籍贯</w:t>
                                  </w:r>
                                </w:p>
                                <w:p w14:paraId="0923601D" w14:textId="77777777" w:rsidR="0034720E" w:rsidRPr="008C506C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贵州省遵义市仁怀市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2101102911" name="组合 2101102911"/>
                          <wpg:cNvGrpSpPr/>
                          <wpg:grpSpPr>
                            <a:xfrm>
                              <a:off x="20942" y="3027787"/>
                              <a:ext cx="2297415" cy="584088"/>
                              <a:chOff x="10340" y="6847"/>
                              <a:chExt cx="3620" cy="480"/>
                            </a:xfrm>
                          </wpg:grpSpPr>
                          <wps:wsp>
                            <wps:cNvPr id="1960668540" name="直接连接符 30"/>
                            <wps:cNvCnPr/>
                            <wps:spPr>
                              <a:xfrm>
                                <a:off x="10558" y="7327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058448" name="文本框 5"/>
                            <wps:cNvSpPr txBox="1"/>
                            <wps:spPr>
                              <a:xfrm>
                                <a:off x="10340" y="6847"/>
                                <a:ext cx="3360" cy="4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4310F4D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政治面貌</w:t>
                                  </w:r>
                                </w:p>
                                <w:p w14:paraId="4924E978" w14:textId="376A0420" w:rsidR="0034720E" w:rsidRDefault="00831AFF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群众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744750492" name="组合 744750492"/>
                          <wpg:cNvGrpSpPr/>
                          <wpg:grpSpPr>
                            <a:xfrm>
                              <a:off x="7629" y="3665525"/>
                              <a:ext cx="2324075" cy="538053"/>
                              <a:chOff x="10289" y="6487"/>
                              <a:chExt cx="3662" cy="442"/>
                            </a:xfrm>
                          </wpg:grpSpPr>
                          <wps:wsp>
                            <wps:cNvPr id="524961874" name="直接连接符 30"/>
                            <wps:cNvCnPr/>
                            <wps:spPr>
                              <a:xfrm>
                                <a:off x="10549" y="6929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08192494" name="文本框 5"/>
                            <wps:cNvSpPr txBox="1"/>
                            <wps:spPr>
                              <a:xfrm>
                                <a:off x="10289" y="6487"/>
                                <a:ext cx="3360" cy="4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E05C4F7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电话</w:t>
                                  </w:r>
                                </w:p>
                                <w:p w14:paraId="0E61F028" w14:textId="0C85E5DF" w:rsidR="0034720E" w:rsidRDefault="00E10F80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13222010506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71803461" name="组合 471803461"/>
                          <wpg:cNvGrpSpPr/>
                          <wpg:grpSpPr>
                            <a:xfrm>
                              <a:off x="19686" y="4252674"/>
                              <a:ext cx="2298690" cy="588002"/>
                              <a:chOff x="10308" y="6171"/>
                              <a:chExt cx="3621" cy="483"/>
                            </a:xfrm>
                          </wpg:grpSpPr>
                          <wps:wsp>
                            <wps:cNvPr id="823893480" name="直接连接符 30"/>
                            <wps:cNvCnPr/>
                            <wps:spPr>
                              <a:xfrm>
                                <a:off x="10527" y="6654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75556115" name="文本框 5"/>
                            <wps:cNvSpPr txBox="1"/>
                            <wps:spPr>
                              <a:xfrm>
                                <a:off x="10308" y="6171"/>
                                <a:ext cx="3426" cy="4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F0EA745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邮箱</w:t>
                                  </w:r>
                                </w:p>
                                <w:p w14:paraId="5033E904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3046476712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@qq.com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302434646" name="组合 302434646"/>
                          <wpg:cNvGrpSpPr/>
                          <wpg:grpSpPr>
                            <a:xfrm>
                              <a:off x="20317" y="2402087"/>
                              <a:ext cx="2298687" cy="551236"/>
                              <a:chOff x="10309" y="7113"/>
                              <a:chExt cx="3621" cy="453"/>
                            </a:xfrm>
                          </wpg:grpSpPr>
                          <wps:wsp>
                            <wps:cNvPr id="525768627" name="直接连接符 30"/>
                            <wps:cNvCnPr/>
                            <wps:spPr>
                              <a:xfrm>
                                <a:off x="10528" y="7566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21634489" name="文本框 5"/>
                            <wps:cNvSpPr txBox="1"/>
                            <wps:spPr>
                              <a:xfrm>
                                <a:off x="10309" y="7113"/>
                                <a:ext cx="3360" cy="4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20E0E6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面试岗位</w:t>
                                  </w:r>
                                </w:p>
                                <w:p w14:paraId="536C2F2D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嵌入式软件开发</w:t>
                                  </w:r>
                                </w:p>
                                <w:p w14:paraId="4C609A9D" w14:textId="4C40222E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E94003" id="组合 41" o:spid="_x0000_s1032" style="position:absolute;margin-left:.3pt;margin-top:125.1pt;width:507.65pt;height:457pt;z-index:251735040;mso-width-relative:margin" coordsize="64478,58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">
                <v:group id="组合 845807069" o:spid="_x0000_s1033" style="position:absolute;left:32004;top:190;width:32474;height:53790" coordorigin=",-250" coordsize="39184,6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">
                  <v:group id="组合 1296834415" o:spid="_x0000_s1034" style="position:absolute;top:-250;width:37084;height:25659" coordorigin=",-295" coordsize="37090,30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">
                    <v:shape id="文本框 415746563" o:spid="_x0000_s1035" type="#_x0000_t202" style="position:absolute;top:4612;width:37090;height:2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" filled="f" stroked="f" strokeweight=".5pt">
                      <v:textbox>
                        <w:txbxContent>
                          <w:p w14:paraId="61D336AB" w14:textId="77777777" w:rsid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28"/>
                              </w:rPr>
                              <w:t>2017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.09-20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28"/>
                              </w:rPr>
                              <w:t>21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.07     </w:t>
                            </w:r>
                          </w:p>
                          <w:p w14:paraId="1074A76B" w14:textId="66C9ABDD" w:rsidR="0034720E" w:rsidRP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专业：电气工程及其自动化（本科）</w:t>
                            </w:r>
                          </w:p>
                          <w:p w14:paraId="66475CEE" w14:textId="77777777" w:rsidR="0034720E" w:rsidRP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专业绩点 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3.90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/5</w:t>
                            </w:r>
                          </w:p>
                          <w:p w14:paraId="5AC504FB" w14:textId="77777777" w:rsidR="0034720E" w:rsidRP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主修课程：高等数学，大学物理，电器制图与C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AD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，C语言课程设计，模拟电子技术，数字电子技术，工厂配电，电力电子技术，电路分析，单片机原理及应用，电气控制与P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LC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，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自动控制原理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，电机与电机拖动。</w:t>
                            </w:r>
                          </w:p>
                        </w:txbxContent>
                      </v:textbox>
                    </v:shape>
                    <v:group id="组合 644909588" o:spid="_x0000_s1036" style="position:absolute;left:380;top:-295;width:24077;height:4373" coordorigin="10102,4463" coordsize="3795,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">
                      <v:rect id="_x0000_s1037" style="position:absolute;left:10102;top:4500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" fillcolor="#5290bf" strokecolor="#5290bf" strokeweight="1pt">
                        <v:shadow on="t" color="black" opacity="26214f" origin="-.5,-.5" offset=".74836mm,.74836mm"/>
                      </v:rect>
                      <v:shape id="文本框 10" o:spid="_x0000_s1038" type="#_x0000_t202" style="position:absolute;left:10721;top:4463;width:247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" filled="f" stroked="f" strokeweight=".5pt">
                        <v:textbox>
                          <w:txbxContent>
                            <w:p w14:paraId="2E3B3C28" w14:textId="77777777" w:rsidR="0034720E" w:rsidRPr="00C27ED8" w:rsidRDefault="0034720E" w:rsidP="009C23DC">
                              <w:pPr>
                                <w:snapToGrid w:val="0"/>
                                <w:spacing w:line="36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C27ED8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v:textbox>
                      </v:shape>
                      <v:shape id="学士帽" o:spid="_x0000_s1039" style="position:absolute;left:10345;top:4604;width:426;height:288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indow" stroked="f">
                        <v:path arrowok="t" o:connecttype="custom" o:connectlocs="151183,71004;100606,46894;43677,71004;27795,63666;27795,85293;32113,91913;27695,98533;32410,121815;18513,121815;23278,98423;19407,91913;23129,85458;23129,61514;0,50756;101748,0;195108,51418;151183,71004;99465,59142;145375,76465;145375,118450;97132,131966;54547,118450;54547,76465;99465,59142;98869,124243;135896,113981;98869,103664;61893,113981;98869,124243" o:connectangles="0,0,0,0,0,0,0,0,0,0,0,0,0,0,0,0,0,0,0,0,0,0,0,0,0,0,0,0,0"/>
                      </v:shape>
                    </v:group>
                  </v:group>
                  <v:group id="组合 1948591548" o:spid="_x0000_s1040" style="position:absolute;left:690;top:26457;width:38494;height:34228" coordorigin="500,6468" coordsize="38500,34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">
                    <v:rect id="_x0000_s1041" style="position:absolute;left:500;top:6599;width:24041;height:39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" fillcolor="#5290bf" strokecolor="#5290bf" strokeweight="1pt">
                      <v:shadow on="t" color="black" opacity="26214f" origin="-.5,-.5" offset=".74836mm,.74836mm"/>
                      <v:textbox>
                        <w:txbxContent>
                          <w:p w14:paraId="7B0D4635" w14:textId="77777777" w:rsidR="0034720E" w:rsidRDefault="0034720E" w:rsidP="0034720E"/>
                        </w:txbxContent>
                      </v:textbox>
                    </v:rect>
                    <v:shape id="文本框 167241640" o:spid="_x0000_s1042" type="#_x0000_t202" style="position:absolute;left:4936;top:6468;width:14883;height:3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" filled="f" stroked="f" strokeweight=".5pt">
                      <v:textbox>
                        <w:txbxContent>
                          <w:p w14:paraId="31BF3B7F" w14:textId="48B0C894" w:rsidR="0034720E" w:rsidRPr="00C27ED8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27ED8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工作技能</w:t>
                            </w:r>
                          </w:p>
                        </w:txbxContent>
                      </v:textbox>
                    </v:shape>
                    <v:shape id="文本框 110433329" o:spid="_x0000_s1043" type="#_x0000_t202" style="position:absolute;left:500;top:11321;width:38500;height:29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" filled="f" stroked="f" strokeweight=".5pt">
                      <v:textbox>
                        <w:txbxContent>
                          <w:p w14:paraId="1F904004" w14:textId="77777777" w:rsidR="0034720E" w:rsidRPr="00022CC2" w:rsidRDefault="0034720E" w:rsidP="0034720E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Office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（有二级证书）</w:t>
                            </w:r>
                          </w:p>
                          <w:p w14:paraId="69B40775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Git</w:t>
                            </w:r>
                          </w:p>
                          <w:p w14:paraId="226B5983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Vscode</w:t>
                            </w:r>
                          </w:p>
                          <w:p w14:paraId="70DFFA8B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Kei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l</w:t>
                            </w:r>
                          </w:p>
                          <w:p w14:paraId="7AF2AE64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AutoCAD</w:t>
                            </w:r>
                          </w:p>
                          <w:p w14:paraId="220A6DD7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Visual Studio2010</w:t>
                            </w:r>
                          </w:p>
                          <w:p w14:paraId="6843942A" w14:textId="50EBAD22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Altium Designer</w:t>
                            </w:r>
                          </w:p>
                          <w:p w14:paraId="6645B564" w14:textId="23B191FF" w:rsidR="001506F1" w:rsidRPr="00022CC2" w:rsidRDefault="0034720E" w:rsidP="001506F1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Xmind</w:t>
                            </w:r>
                          </w:p>
                          <w:p w14:paraId="30CFC665" w14:textId="28978195" w:rsidR="00E10F80" w:rsidRPr="009D5F8F" w:rsidRDefault="006779C5" w:rsidP="009D5F8F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Shell （常见的简单指令）</w:t>
                            </w:r>
                          </w:p>
                        </w:txbxContent>
                      </v:textbox>
                    </v:shape>
                    <v:shape id="公告栏" o:spid="_x0000_s1044" style="position:absolute;left:2335;top:7344;width:2305;height:2101;visibility:visible;mso-wrap-style:square;v-text-anchor:middle" coordsize="5438,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" path="m2825,454l2825,,2514,r,454l,454r,805l276,1259r,3036l2197,4295,1028,5252r197,242l2689,4295r10,l4163,5494r197,-242l3192,4295r1913,l5105,1259r333,l5438,454r-2613,xm4793,3983r-4206,l587,1259r4206,l4793,3983xm1611,3281r,-810l2422,2471r-2,-42l2417,2388r-5,-41l2405,2308r-9,-40l2385,2230r-12,-38l2358,2156r-17,-36l2324,2085r-20,-34l2284,2018r-24,-32l2237,1956r-27,-30l2184,1898r-28,-27l2126,1846r-30,-24l2064,1799r-33,-21l1997,1759r-35,-18l1926,1724r-36,-14l1852,1697r-38,-11l1774,1677r-39,-7l1694,1665r-41,-3l1611,1660r-42,2l1528,1665r-41,5l1448,1677r-40,9l1369,1697r-37,13l1295,1724r-35,17l1224,1759r-33,19l1157,1799r-31,23l1096,1846r-30,25l1038,1898r-27,28l986,1956r-24,30l939,2018r-21,33l899,2085r-18,35l864,2156r-14,36l837,2230r-11,38l817,2308r-8,39l804,2388r-3,41l800,2471r1,42l804,2554r5,41l817,2634r9,40l837,2712r13,38l864,2786r17,36l899,2857r19,34l939,2924r23,32l986,2986r25,30l1038,3044r28,26l1096,3097r30,23l1157,3144r34,20l1224,3184r36,17l1295,3218r37,15l1369,3245r39,11l1448,3265r39,7l1528,3277r41,3l1611,3281xm1838,3503r,l1881,3502r40,-3l1962,3493r40,-7l2041,3477r39,-11l2117,3453r37,-14l2190,3422r35,-18l2259,3385r33,-21l2323,3341r32,-24l2384,3292r27,-27l2439,3237r25,-30l2488,3177r23,-31l2532,3112r19,-33l2570,3043r16,-35l2600,2971r12,-38l2623,2895r10,-40l2640,2816r5,-41l2648,2734r1,-42l1838,2692r,811xm4318,1839r-1037,l3281,2150r1037,l4318,1839xm4318,2411r-1037,l3281,2723r1037,l4318,2411xm4318,2983r-1037,l3281,3295r1037,l4318,2983xe" fillcolor="window" stroked="f">
                      <v:path arrowok="t" o:connecttype="custom" o:connectlocs="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</v:shape>
                  </v:group>
                </v:group>
                <v:group id="组合 1180437464" o:spid="_x0000_s1045" style="position:absolute;width:23469;height:58039" coordorigin="63" coordsize="23253,48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">
                  <v:group id="组合 93661502" o:spid="_x0000_s1046" style="position:absolute;left:63;width:22554;height:4575" coordorigin="10307,4738" coordsize="3552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">
                    <v:shape id="文本框 5" o:spid="_x0000_s1047" type="#_x0000_t202" style="position:absolute;left:10307;top:4738;width:336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" filled="f" stroked="f" strokeweight=".5pt">
                      <v:textbox>
                        <w:txbxContent>
                          <w:p w14:paraId="101823B7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基本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line id="直接连接符 254222622" o:spid="_x0000_s1048" style="position:absolute;visibility:visible;mso-wrap-style:square" from="10457,5194" to="13859,5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" strokecolor="#7f7f7f" strokeweight="1pt">
                      <v:stroke dashstyle="dash" joinstyle="miter"/>
                    </v:line>
                  </v:group>
                  <v:group id="组合 1759515303" o:spid="_x0000_s1049" style="position:absolute;left:196;top:6047;width:22543;height:5396" coordorigin="8614,5913" coordsize="3552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">
                    <v:line id="直接连接符 2069236199" o:spid="_x0000_s1050" style="position:absolute;visibility:visible;mso-wrap-style:square" from="8764,6324" to="12166,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51" type="#_x0000_t202" style="position:absolute;left:8614;top:5913;width:3360;height: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" filled="f" stroked="f" strokeweight=".5pt">
                      <v:textbox>
                        <w:txbxContent>
                          <w:p w14:paraId="0156ED97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出生年月</w:t>
                            </w:r>
                          </w:p>
                          <w:p w14:paraId="7EE57306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1998.5.6</w:t>
                            </w:r>
                          </w:p>
                        </w:txbxContent>
                      </v:textbox>
                    </v:shape>
                  </v:group>
                  <v:group id="组合 39294369" o:spid="_x0000_s1052" style="position:absolute;left:203;top:17628;width:22764;height:5766" coordorigin="10339,7363" coordsize="3587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">
                    <v:line id="直接连接符 30" o:spid="_x0000_s1053" style="position:absolute;visibility:visible;mso-wrap-style:square" from="10524,7837" to="13926,7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" strokecolor="#7f7f7f" strokeweight="1pt">
                      <v:stroke dashstyle="dash" joinstyle="miter"/>
                    </v:line>
                    <v:shape id="文本框 5" o:spid="_x0000_s1054" type="#_x0000_t202" style="position:absolute;left:10339;top:7363;width:3360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" filled="f" stroked="f" strokeweight=".5pt">
                      <v:textbox>
                        <w:txbxContent>
                          <w:p w14:paraId="5201A0D7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现居</w:t>
                            </w:r>
                          </w:p>
                          <w:p w14:paraId="238441C2" w14:textId="4AFECB42" w:rsidR="0034720E" w:rsidRPr="003F1750" w:rsidRDefault="003F1750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贵州省遵义市仁怀市</w:t>
                            </w:r>
                          </w:p>
                        </w:txbxContent>
                      </v:textbox>
                    </v:shape>
                  </v:group>
                  <v:group id="组合 445652255" o:spid="_x0000_s1055" style="position:absolute;left:196;top:11490;width:22771;height:5478" coordorigin="8624,7078" coordsize="3587,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">
                    <v:line id="直接连接符 562739802" o:spid="_x0000_s1056" style="position:absolute;visibility:visible;mso-wrap-style:square" from="8809,7445" to="12211,7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57" type="#_x0000_t202" style="position:absolute;left:8624;top:7078;width:336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" filled="f" stroked="f" strokeweight=".5pt">
                      <v:textbox>
                        <w:txbxContent>
                          <w:p w14:paraId="3316B4D0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籍贯</w:t>
                            </w:r>
                          </w:p>
                          <w:p w14:paraId="0923601D" w14:textId="77777777" w:rsidR="0034720E" w:rsidRPr="008C506C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贵州省遵义市仁怀市</w:t>
                            </w:r>
                          </w:p>
                        </w:txbxContent>
                      </v:textbox>
                    </v:shape>
                  </v:group>
                  <v:group id="组合 2101102911" o:spid="_x0000_s1058" style="position:absolute;left:209;top:30277;width:22974;height:5841" coordorigin="10340,6847" coordsize="36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">
                    <v:line id="直接连接符 30" o:spid="_x0000_s1059" style="position:absolute;visibility:visible;mso-wrap-style:square" from="10558,7327" to="13960,7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60" type="#_x0000_t202" style="position:absolute;left:10340;top:6847;width:3360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" filled="f" stroked="f" strokeweight=".5pt">
                      <v:textbox>
                        <w:txbxContent>
                          <w:p w14:paraId="64310F4D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政治面貌</w:t>
                            </w:r>
                          </w:p>
                          <w:p w14:paraId="4924E978" w14:textId="376A0420" w:rsidR="0034720E" w:rsidRDefault="00831AFF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群众</w:t>
                            </w:r>
                          </w:p>
                        </w:txbxContent>
                      </v:textbox>
                    </v:shape>
                  </v:group>
                  <v:group id="组合 744750492" o:spid="_x0000_s1061" style="position:absolute;left:76;top:36655;width:23241;height:5380" coordorigin="10289,6487" coordsize="3662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">
                    <v:line id="直接连接符 30" o:spid="_x0000_s1062" style="position:absolute;visibility:visible;mso-wrap-style:square" from="10549,6929" to="13951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63" type="#_x0000_t202" style="position:absolute;left:10289;top:6487;width:3360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" filled="f" stroked="f" strokeweight=".5pt">
                      <v:textbox>
                        <w:txbxContent>
                          <w:p w14:paraId="0E05C4F7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电话</w:t>
                            </w:r>
                          </w:p>
                          <w:p w14:paraId="0E61F028" w14:textId="0C85E5DF" w:rsidR="0034720E" w:rsidRDefault="00E10F80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13222010506</w:t>
                            </w:r>
                          </w:p>
                        </w:txbxContent>
                      </v:textbox>
                    </v:shape>
                  </v:group>
                  <v:group id="组合 471803461" o:spid="_x0000_s1064" style="position:absolute;left:196;top:42526;width:22987;height:5880" coordorigin="10308,6171" coordsize="3621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">
                    <v:line id="直接连接符 30" o:spid="_x0000_s1065" style="position:absolute;visibility:visible;mso-wrap-style:square" from="10527,6654" to="13929,6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" strokecolor="#7f7f7f" strokeweight="1pt">
                      <v:stroke dashstyle="dash" joinstyle="miter"/>
                    </v:line>
                    <v:shape id="文本框 5" o:spid="_x0000_s1066" type="#_x0000_t202" style="position:absolute;left:10308;top:6171;width:3426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" filled="f" stroked="f" strokeweight=".5pt">
                      <v:textbox>
                        <w:txbxContent>
                          <w:p w14:paraId="5F0EA745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邮箱</w:t>
                            </w:r>
                          </w:p>
                          <w:p w14:paraId="5033E904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3046476712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v:textbox>
                    </v:shape>
                  </v:group>
                  <v:group id="组合 302434646" o:spid="_x0000_s1067" style="position:absolute;left:203;top:24020;width:22987;height:5513" coordorigin="10309,7113" coordsize="3621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">
                    <v:line id="直接连接符 30" o:spid="_x0000_s1068" style="position:absolute;visibility:visible;mso-wrap-style:square" from="10528,7566" to="13930,7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" strokecolor="#7f7f7f" strokeweight="1pt">
                      <v:stroke dashstyle="dash" joinstyle="miter"/>
                    </v:line>
                    <v:shape id="文本框 5" o:spid="_x0000_s1069" type="#_x0000_t202" style="position:absolute;left:10309;top:7113;width:3360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" filled="f" stroked="f" strokeweight=".5pt">
                      <v:textbox>
                        <w:txbxContent>
                          <w:p w14:paraId="1420E0E6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面试岗位</w:t>
                            </w:r>
                          </w:p>
                          <w:p w14:paraId="536C2F2D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嵌入式软件开发</w:t>
                            </w:r>
                          </w:p>
                          <w:p w14:paraId="4C609A9D" w14:textId="4C40222E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34720E">
        <w:rPr>
          <w:rFonts w:ascii="微软雅黑" w:eastAsia="微软雅黑" w:hAnsi="微软雅黑"/>
        </w:rPr>
        <w:br w:type="page"/>
      </w:r>
    </w:p>
    <w:p w14:paraId="53C42F1C" w14:textId="7F3DB683" w:rsidR="008E182A" w:rsidRDefault="008E182A" w:rsidP="00284067">
      <w:pPr>
        <w:pStyle w:val="1"/>
        <w:rPr>
          <w:color w:val="FFFFFF" w:themeColor="background1"/>
        </w:rPr>
      </w:pPr>
      <w:r w:rsidRPr="0028406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0478A63" wp14:editId="39B2C75F">
                <wp:simplePos x="0" y="0"/>
                <wp:positionH relativeFrom="column">
                  <wp:posOffset>142962</wp:posOffset>
                </wp:positionH>
                <wp:positionV relativeFrom="paragraph">
                  <wp:posOffset>111107</wp:posOffset>
                </wp:positionV>
                <wp:extent cx="194310" cy="150495"/>
                <wp:effectExtent l="0" t="0" r="0" b="0"/>
                <wp:wrapNone/>
                <wp:docPr id="1121958914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B249B" id="文件夹" o:spid="_x0000_s1026" style="position:absolute;margin-left:11.25pt;margin-top:8.75pt;width:15.3pt;height:11.85pt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 w:rsidRPr="008E182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956B943" wp14:editId="7A563B7B">
                <wp:simplePos x="0" y="0"/>
                <wp:positionH relativeFrom="column">
                  <wp:posOffset>358968</wp:posOffset>
                </wp:positionH>
                <wp:positionV relativeFrom="paragraph">
                  <wp:posOffset>79787</wp:posOffset>
                </wp:positionV>
                <wp:extent cx="1282700" cy="302895"/>
                <wp:effectExtent l="0" t="0" r="0" b="1905"/>
                <wp:wrapNone/>
                <wp:docPr id="77714021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ACB96B5" w14:textId="62E111E6" w:rsidR="008E182A" w:rsidRDefault="008E182A" w:rsidP="008E182A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6B943" id="文本框 1" o:spid="_x0000_s1070" type="#_x0000_t202" style="position:absolute;left:0;text-align:left;margin-left:28.25pt;margin-top:6.3pt;width:101pt;height:23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" filled="f" stroked="f" strokeweight=".5pt">
                <v:textbox>
                  <w:txbxContent>
                    <w:p w14:paraId="2ACB96B5" w14:textId="62E111E6" w:rsidR="008E182A" w:rsidRDefault="008E182A" w:rsidP="008E182A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Pr="008E182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7B6258" wp14:editId="211A18B0">
                <wp:simplePos x="0" y="0"/>
                <wp:positionH relativeFrom="column">
                  <wp:posOffset>46376</wp:posOffset>
                </wp:positionH>
                <wp:positionV relativeFrom="paragraph">
                  <wp:posOffset>53340</wp:posOffset>
                </wp:positionV>
                <wp:extent cx="1991995" cy="297815"/>
                <wp:effectExtent l="38100" t="38100" r="122555" b="121285"/>
                <wp:wrapNone/>
                <wp:docPr id="714130611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199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BEE0CE0" w14:textId="77777777" w:rsidR="008E182A" w:rsidRDefault="008E182A" w:rsidP="008E18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B6258" id="_x0000_s1071" style="position:absolute;left:0;text-align:left;margin-left:3.65pt;margin-top:4.2pt;width:156.85pt;height:23.45pt;flip:x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7BEE0CE0" w14:textId="77777777" w:rsidR="008E182A" w:rsidRDefault="008E182A" w:rsidP="008E182A"/>
                  </w:txbxContent>
                </v:textbox>
              </v:rect>
            </w:pict>
          </mc:Fallback>
        </mc:AlternateContent>
      </w:r>
      <w:r w:rsidRPr="008E182A">
        <w:rPr>
          <w:rFonts w:hint="eastAsia"/>
          <w:color w:val="FFFFFF" w:themeColor="background1"/>
        </w:rPr>
        <w:t>专业技能</w:t>
      </w:r>
    </w:p>
    <w:p w14:paraId="39C661CB" w14:textId="77777777" w:rsidR="00D2422A" w:rsidRPr="00251E12" w:rsidRDefault="0016073E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熟悉使用CAD</w:t>
      </w:r>
      <w:r w:rsidR="00D2422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office shell Git Keill VScode 等软件</w:t>
      </w:r>
    </w:p>
    <w:p w14:paraId="3D7A710D" w14:textId="1550EB3D" w:rsidR="00D2422A" w:rsidRPr="00251E12" w:rsidRDefault="00D2422A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熟悉使用 </w:t>
      </w:r>
      <w:r w:rsidR="009750E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51、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STM32单片机的GPIO TIM EXIT UART SPI IIC</w:t>
      </w:r>
      <w:r w:rsidR="00DD7347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flash eeprom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等外设</w:t>
      </w:r>
    </w:p>
    <w:p w14:paraId="69F6F0DC" w14:textId="55DF8ECC" w:rsidR="00353F76" w:rsidRPr="00251E12" w:rsidRDefault="00D2422A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使用过</w:t>
      </w:r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NB UDP TCP CoAP </w:t>
      </w:r>
      <w:r w:rsidR="008C3633">
        <w:rPr>
          <w:rFonts w:ascii="微软雅黑" w:eastAsia="微软雅黑" w:hAnsi="微软雅黑" w:hint="eastAsia"/>
          <w:color w:val="595959" w:themeColor="text1" w:themeTint="A6"/>
          <w:sz w:val="22"/>
        </w:rPr>
        <w:t>MQTT</w:t>
      </w:r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等协议连过</w:t>
      </w:r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CTWing OneNET </w:t>
      </w:r>
      <w:r w:rsidR="00D25729">
        <w:rPr>
          <w:rFonts w:ascii="微软雅黑" w:eastAsia="微软雅黑" w:hAnsi="微软雅黑" w:hint="eastAsia"/>
          <w:color w:val="595959" w:themeColor="text1" w:themeTint="A6"/>
          <w:sz w:val="22"/>
        </w:rPr>
        <w:t>平台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以及第三方服务器</w:t>
      </w:r>
    </w:p>
    <w:p w14:paraId="0C96A72F" w14:textId="558A4E68" w:rsidR="00BE27A2" w:rsidRPr="00251E12" w:rsidRDefault="00353F76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了解Shell 的一些常用命令</w:t>
      </w:r>
      <w:r w:rsidR="006B161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，做过简单的shell和 linux 应用开发</w:t>
      </w:r>
    </w:p>
    <w:p w14:paraId="39DBA504" w14:textId="340CBB20" w:rsidR="00D91399" w:rsidRPr="00251E12" w:rsidRDefault="00D91399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独立完成过基于FreeRTOS开发的，使用 RS485 RS232 MBUS 等协议通信的数据采集设备</w:t>
      </w:r>
    </w:p>
    <w:p w14:paraId="05AE8429" w14:textId="7A6D7E11" w:rsidR="00251E12" w:rsidRPr="00251E12" w:rsidRDefault="00251E12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做过基于</w:t>
      </w:r>
      <w:r w:rsidR="00D91399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WIfi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模块实现的局域网配置程序，简单了解</w:t>
      </w:r>
      <w:r w:rsidR="00D91399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HTTP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协议和 JavaScript 语法</w:t>
      </w:r>
    </w:p>
    <w:p w14:paraId="0BB8BEDC" w14:textId="77777777" w:rsidR="008E182A" w:rsidRPr="008E182A" w:rsidRDefault="008E182A" w:rsidP="008E182A"/>
    <w:p w14:paraId="2BE61884" w14:textId="58F9B911" w:rsidR="00C5637D" w:rsidRPr="00284067" w:rsidRDefault="00A336AE" w:rsidP="00284067">
      <w:pPr>
        <w:pStyle w:val="1"/>
      </w:pPr>
      <w:r w:rsidRPr="0028406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363D82" wp14:editId="1D908D4C">
                <wp:simplePos x="0" y="0"/>
                <wp:positionH relativeFrom="column">
                  <wp:posOffset>142122</wp:posOffset>
                </wp:positionH>
                <wp:positionV relativeFrom="paragraph">
                  <wp:posOffset>129540</wp:posOffset>
                </wp:positionV>
                <wp:extent cx="194310" cy="150495"/>
                <wp:effectExtent l="0" t="0" r="0" b="0"/>
                <wp:wrapNone/>
                <wp:docPr id="2060256282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236B6" id="文件夹" o:spid="_x0000_s1026" style="position:absolute;margin-left:11.2pt;margin-top:10.2pt;width:15.3pt;height:11.85pt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24A7C4A" wp14:editId="66E095C6">
                <wp:simplePos x="0" y="0"/>
                <wp:positionH relativeFrom="column">
                  <wp:posOffset>46863</wp:posOffset>
                </wp:positionH>
                <wp:positionV relativeFrom="paragraph">
                  <wp:posOffset>62230</wp:posOffset>
                </wp:positionV>
                <wp:extent cx="1991995" cy="297815"/>
                <wp:effectExtent l="38100" t="38100" r="122555" b="121285"/>
                <wp:wrapNone/>
                <wp:docPr id="1876136708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199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02F1B57" w14:textId="77777777" w:rsidR="00284067" w:rsidRDefault="00284067" w:rsidP="002840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A7C4A" id="_x0000_s1072" style="position:absolute;left:0;text-align:left;margin-left:3.7pt;margin-top:4.9pt;width:156.85pt;height:23.45pt;flip:x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202F1B57" w14:textId="77777777" w:rsidR="00284067" w:rsidRDefault="00284067" w:rsidP="00284067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F4DB6" wp14:editId="5E772D0C">
                <wp:simplePos x="0" y="0"/>
                <wp:positionH relativeFrom="column">
                  <wp:posOffset>359242</wp:posOffset>
                </wp:positionH>
                <wp:positionV relativeFrom="paragraph">
                  <wp:posOffset>85725</wp:posOffset>
                </wp:positionV>
                <wp:extent cx="1233170" cy="259819"/>
                <wp:effectExtent l="0" t="0" r="0" b="6985"/>
                <wp:wrapNone/>
                <wp:docPr id="1655689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598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38AE66" w14:textId="0D7130D2" w:rsidR="00284067" w:rsidRDefault="00284067" w:rsidP="00284067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284067"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8"/>
                              </w:rPr>
                              <w:t>工作案例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F4DB6" id="_x0000_s1073" type="#_x0000_t202" style="position:absolute;left:0;text-align:left;margin-left:28.3pt;margin-top:6.75pt;width:97.1pt;height:20.4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" filled="f" stroked="f" strokeweight=".5pt">
                <v:textbox>
                  <w:txbxContent>
                    <w:p w14:paraId="4A38AE66" w14:textId="0D7130D2" w:rsidR="00284067" w:rsidRDefault="00284067" w:rsidP="00284067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4"/>
                        </w:rPr>
                      </w:pPr>
                      <w:r w:rsidRPr="00284067">
                        <w:rPr>
                          <w:rFonts w:hint="eastAsia"/>
                          <w:color w:val="FFFFFF" w:themeColor="background1"/>
                          <w:sz w:val="24"/>
                          <w:szCs w:val="28"/>
                        </w:rPr>
                        <w:t>工作案例</w:t>
                      </w:r>
                    </w:p>
                  </w:txbxContent>
                </v:textbox>
              </v:shape>
            </w:pict>
          </mc:Fallback>
        </mc:AlternateContent>
      </w:r>
      <w:r w:rsidR="00284067" w:rsidRPr="00284067">
        <w:tab/>
      </w:r>
      <w:r w:rsidR="00284067" w:rsidRPr="00284067">
        <w:rPr>
          <w:rFonts w:hint="eastAsia"/>
          <w:color w:val="FFFFFF" w:themeColor="background1"/>
        </w:rPr>
        <w:t>工作案例</w:t>
      </w:r>
    </w:p>
    <w:p w14:paraId="5EF0F63C" w14:textId="1682EEA4" w:rsidR="008E182A" w:rsidRDefault="008E182A" w:rsidP="005863D3">
      <w:pPr>
        <w:pStyle w:val="2"/>
        <w:rPr>
          <w:sz w:val="30"/>
          <w:szCs w:val="30"/>
        </w:rPr>
      </w:pPr>
      <w:r w:rsidRPr="005863D3">
        <w:rPr>
          <w:rFonts w:hint="eastAsia"/>
          <w:sz w:val="30"/>
          <w:szCs w:val="30"/>
        </w:rPr>
        <w:t>迈拓仪表股份有限公司</w:t>
      </w:r>
      <w:r w:rsidR="00251E12" w:rsidRPr="005863D3">
        <w:rPr>
          <w:rFonts w:hint="eastAsia"/>
          <w:sz w:val="30"/>
          <w:szCs w:val="30"/>
        </w:rPr>
        <w:t>：</w:t>
      </w:r>
      <w:r w:rsidR="00251E12" w:rsidRPr="005863D3">
        <w:rPr>
          <w:rFonts w:hint="eastAsia"/>
          <w:sz w:val="30"/>
          <w:szCs w:val="30"/>
        </w:rPr>
        <w:t xml:space="preserve">2021.06 </w:t>
      </w:r>
      <w:r w:rsidR="00251E12" w:rsidRPr="005863D3">
        <w:rPr>
          <w:rFonts w:hint="eastAsia"/>
          <w:sz w:val="30"/>
          <w:szCs w:val="30"/>
        </w:rPr>
        <w:t>—</w:t>
      </w:r>
      <w:r w:rsidR="00251E12" w:rsidRPr="005863D3">
        <w:rPr>
          <w:rFonts w:hint="eastAsia"/>
          <w:sz w:val="30"/>
          <w:szCs w:val="30"/>
        </w:rPr>
        <w:t xml:space="preserve"> 2022.07</w:t>
      </w:r>
    </w:p>
    <w:p w14:paraId="16CD2F58" w14:textId="31B85CFC" w:rsidR="007200FF" w:rsidRPr="007200FF" w:rsidRDefault="007200FF" w:rsidP="007200FF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依据</w:t>
      </w:r>
      <w:r w:rsidR="00835054" w:rsidRPr="00835054">
        <w:rPr>
          <w:rFonts w:ascii="微软雅黑" w:eastAsia="微软雅黑" w:hAnsi="微软雅黑" w:hint="eastAsia"/>
          <w:color w:val="595959" w:themeColor="text1" w:themeTint="A6"/>
          <w:sz w:val="22"/>
        </w:rPr>
        <w:t>不同通信协议（LwM2M，UDP，TCP，CoAP ）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采集并传输数据</w:t>
      </w:r>
      <w:r w:rsidR="00835054" w:rsidRPr="00835054">
        <w:rPr>
          <w:rFonts w:ascii="微软雅黑" w:eastAsia="微软雅黑" w:hAnsi="微软雅黑" w:hint="eastAsia"/>
          <w:color w:val="595959" w:themeColor="text1" w:themeTint="A6"/>
          <w:sz w:val="22"/>
        </w:rPr>
        <w:t>的 NB 超声波水表</w:t>
      </w:r>
    </w:p>
    <w:p w14:paraId="4D94D622" w14:textId="24FEB38B" w:rsidR="005863D3" w:rsidRDefault="005C3661" w:rsidP="003D203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做过</w:t>
      </w:r>
      <w:r w:rsidR="008864A6">
        <w:rPr>
          <w:rFonts w:ascii="微软雅黑" w:eastAsia="微软雅黑" w:hAnsi="微软雅黑" w:hint="eastAsia"/>
          <w:color w:val="595959" w:themeColor="text1" w:themeTint="A6"/>
          <w:sz w:val="22"/>
        </w:rPr>
        <w:t>一个</w:t>
      </w:r>
      <w:r w:rsidR="005863D3" w:rsidRPr="005863D3">
        <w:rPr>
          <w:rFonts w:ascii="微软雅黑" w:eastAsia="微软雅黑" w:hAnsi="微软雅黑"/>
          <w:color w:val="595959" w:themeColor="text1" w:themeTint="A6"/>
          <w:sz w:val="22"/>
        </w:rPr>
        <w:t>电机的控制程序和一个基于霍尔元件的测试工具，用于计算 PWM 占空比和频率</w:t>
      </w:r>
    </w:p>
    <w:p w14:paraId="42405FF7" w14:textId="77777777" w:rsidR="007200FF" w:rsidRDefault="007200FF" w:rsidP="003D203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4A7EDD">
        <w:rPr>
          <w:rFonts w:ascii="微软雅黑" w:eastAsia="微软雅黑" w:hAnsi="微软雅黑" w:hint="eastAsia"/>
          <w:color w:val="595959" w:themeColor="text1" w:themeTint="A6"/>
          <w:sz w:val="22"/>
        </w:rPr>
        <w:t>一种根据定时器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任务框架</w:t>
      </w:r>
      <w:r w:rsidRPr="004A7EDD">
        <w:rPr>
          <w:rFonts w:ascii="微软雅黑" w:eastAsia="微软雅黑" w:hAnsi="微软雅黑" w:hint="eastAsia"/>
          <w:color w:val="595959" w:themeColor="text1" w:themeTint="A6"/>
          <w:sz w:val="22"/>
        </w:rPr>
        <w:t>实现的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串口接收机制</w:t>
      </w:r>
    </w:p>
    <w:p w14:paraId="6A83BA94" w14:textId="69E0CF42" w:rsidR="0007262D" w:rsidRDefault="007200FF" w:rsidP="001778D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有过复杂项目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的</w:t>
      </w: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重构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经验</w:t>
      </w: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，为不同</w:t>
      </w:r>
      <w:r w:rsidRPr="00352B3E">
        <w:rPr>
          <w:rFonts w:ascii="微软雅黑" w:eastAsia="微软雅黑" w:hAnsi="微软雅黑" w:hint="eastAsia"/>
          <w:color w:val="595959" w:themeColor="text1" w:themeTint="A6"/>
          <w:sz w:val="22"/>
        </w:rPr>
        <w:t>NB 模组</w:t>
      </w: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设计过通用的运行框架，将一个高耦合的程序，通过对模组的抽象，和对应接口的设计实现统一的调用方式，将项目模块化结构化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，提供不同模组的通用性</w:t>
      </w:r>
      <w:r w:rsidR="0007262D">
        <w:rPr>
          <w:rFonts w:ascii="微软雅黑" w:eastAsia="微软雅黑" w:hAnsi="微软雅黑" w:hint="eastAsia"/>
          <w:color w:val="595959" w:themeColor="text1" w:themeTint="A6"/>
          <w:sz w:val="22"/>
        </w:rPr>
        <w:t>api</w:t>
      </w:r>
    </w:p>
    <w:p w14:paraId="5E9E6A6A" w14:textId="4AA67B56" w:rsidR="001778D5" w:rsidRPr="001778D5" w:rsidRDefault="001778D5" w:rsidP="001778D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参与</w:t>
      </w:r>
      <w:r w:rsidR="0035429F">
        <w:rPr>
          <w:rFonts w:ascii="微软雅黑" w:eastAsia="微软雅黑" w:hAnsi="微软雅黑" w:hint="eastAsia"/>
          <w:color w:val="595959" w:themeColor="text1" w:themeTint="A6"/>
          <w:sz w:val="22"/>
        </w:rPr>
        <w:t>制定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了公司的通用协议规范。</w:t>
      </w:r>
    </w:p>
    <w:p w14:paraId="2D6BBCE2" w14:textId="2D12FDE3" w:rsidR="00251E12" w:rsidRDefault="00251E12" w:rsidP="005863D3">
      <w:pPr>
        <w:pStyle w:val="2"/>
        <w:rPr>
          <w:sz w:val="30"/>
          <w:szCs w:val="30"/>
        </w:rPr>
      </w:pPr>
      <w:r w:rsidRPr="005863D3">
        <w:rPr>
          <w:rFonts w:hint="eastAsia"/>
          <w:sz w:val="30"/>
          <w:szCs w:val="30"/>
        </w:rPr>
        <w:t>南京汇云仪表设备有限公司：</w:t>
      </w:r>
      <w:r w:rsidRPr="005863D3">
        <w:rPr>
          <w:rFonts w:hint="eastAsia"/>
          <w:sz w:val="30"/>
          <w:szCs w:val="30"/>
        </w:rPr>
        <w:t xml:space="preserve">2024.03 </w:t>
      </w:r>
      <w:r w:rsidRPr="005863D3">
        <w:rPr>
          <w:rFonts w:hint="eastAsia"/>
          <w:sz w:val="30"/>
          <w:szCs w:val="30"/>
        </w:rPr>
        <w:t>——</w:t>
      </w:r>
      <w:r w:rsidRPr="005863D3">
        <w:rPr>
          <w:rFonts w:hint="eastAsia"/>
          <w:sz w:val="30"/>
          <w:szCs w:val="30"/>
        </w:rPr>
        <w:t xml:space="preserve"> </w:t>
      </w:r>
      <w:r w:rsidR="00A26465">
        <w:rPr>
          <w:rFonts w:hint="eastAsia"/>
          <w:sz w:val="30"/>
          <w:szCs w:val="30"/>
        </w:rPr>
        <w:t>2025.10</w:t>
      </w:r>
    </w:p>
    <w:p w14:paraId="2EA4D726" w14:textId="26DD82F8" w:rsidR="00DD6EA4" w:rsidRDefault="00DD6EA4" w:rsidP="00DD6EA4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重新设计了远程OTA升级的架构，极大提高了升级的效率和速度</w:t>
      </w:r>
    </w:p>
    <w:p w14:paraId="3F147A57" w14:textId="77777777" w:rsidR="007200FF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设计过一个用于不同设备或平台与设备间通信的协议（高扩展性，但比较浪费字节数）</w:t>
      </w:r>
    </w:p>
    <w:p w14:paraId="72F90F24" w14:textId="6085350E" w:rsidR="007200FF" w:rsidRPr="00F6110C" w:rsidRDefault="00A03235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一款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通过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连接第三方服务器、电信 CTWing 平台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或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移动 OneNET 平台</w:t>
      </w:r>
      <w:r w:rsidR="004A2193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的NB测温设备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，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分别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使用 mqtt 通信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或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自定义的透传协议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上传数据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的</w:t>
      </w:r>
    </w:p>
    <w:p w14:paraId="57C6C266" w14:textId="0BC88686" w:rsidR="007200FF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一种基于定时器实现的高效任务框架，根据用户给定的最大值，在计数器达到后自行调用或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置位独立的标记位</w:t>
      </w:r>
    </w:p>
    <w:p w14:paraId="7F1CB9AA" w14:textId="5AB7A46D" w:rsidR="007200FF" w:rsidRPr="00E67F4D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一个实时在线的 mqtt 网关设备，实现数据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采集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的实时上传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与交互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，使用 json 作为控制指令实现通过不同 key 与 </w:t>
      </w:r>
      <w:r w:rsidRPr="00E67F4D">
        <w:rPr>
          <w:rFonts w:ascii="微软雅黑" w:eastAsia="微软雅黑" w:hAnsi="微软雅黑"/>
          <w:color w:val="595959" w:themeColor="text1" w:themeTint="A6"/>
          <w:sz w:val="22"/>
        </w:rPr>
        <w:t>value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控制网关或修改网关的参数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，并提供一个linux环境下的mqtt设置工具和windows环境下的串口设置工具。</w:t>
      </w:r>
    </w:p>
    <w:p w14:paraId="0C0B9D35" w14:textId="77777777" w:rsidR="007200FF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一个</w:t>
      </w: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使用 FreeRTOS 实现的一个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简单</w:t>
      </w: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数据采集设备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和</w:t>
      </w: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一个温度压力监控设备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，通过 无线433 进行数据通信</w:t>
      </w:r>
    </w:p>
    <w:p w14:paraId="5223C433" w14:textId="6D90FDC3" w:rsidR="00F73C08" w:rsidRPr="001778D5" w:rsidRDefault="007200FF" w:rsidP="001778D5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一个类似与路由器配置页面的 WIFI 配置程序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，用于mqtt网关，方便非专业人员在网关做维护时的简单控制和配置信息的查询</w:t>
      </w:r>
    </w:p>
    <w:p w14:paraId="36F20BA6" w14:textId="3BC5A6D3" w:rsidR="00886C41" w:rsidRPr="00831AFF" w:rsidRDefault="002D5EF5" w:rsidP="00831A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一个</w:t>
      </w:r>
      <w:r w:rsidR="00A87873">
        <w:rPr>
          <w:rFonts w:ascii="微软雅黑" w:eastAsia="微软雅黑" w:hAnsi="微软雅黑" w:hint="eastAsia"/>
          <w:color w:val="595959" w:themeColor="text1" w:themeTint="A6"/>
          <w:sz w:val="22"/>
        </w:rPr>
        <w:t>在linux平台下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使用C语言编写的 </w:t>
      </w:r>
      <w:r w:rsidR="00D062E4">
        <w:rPr>
          <w:rFonts w:ascii="微软雅黑" w:eastAsia="微软雅黑" w:hAnsi="微软雅黑" w:hint="eastAsia"/>
          <w:color w:val="595959" w:themeColor="text1" w:themeTint="A6"/>
          <w:sz w:val="22"/>
        </w:rPr>
        <w:t>ai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应用，</w:t>
      </w:r>
      <w:r w:rsidR="008A4B64">
        <w:rPr>
          <w:rFonts w:ascii="微软雅黑" w:eastAsia="微软雅黑" w:hAnsi="微软雅黑" w:hint="eastAsia"/>
          <w:color w:val="595959" w:themeColor="text1" w:themeTint="A6"/>
          <w:sz w:val="22"/>
        </w:rPr>
        <w:t>通过调用</w:t>
      </w:r>
      <w:r w:rsidR="00EB73CB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AI api </w:t>
      </w:r>
      <w:r w:rsidR="00A7297C">
        <w:rPr>
          <w:rFonts w:ascii="微软雅黑" w:eastAsia="微软雅黑" w:hAnsi="微软雅黑" w:hint="eastAsia"/>
          <w:color w:val="595959" w:themeColor="text1" w:themeTint="A6"/>
          <w:sz w:val="22"/>
        </w:rPr>
        <w:t>实现自然语言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交互</w:t>
      </w:r>
      <w:r w:rsidR="00C270F5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式</w:t>
      </w:r>
      <w:r w:rsidR="00A7297C">
        <w:rPr>
          <w:rFonts w:ascii="微软雅黑" w:eastAsia="微软雅黑" w:hAnsi="微软雅黑" w:hint="eastAsia"/>
          <w:color w:val="595959" w:themeColor="text1" w:themeTint="A6"/>
          <w:sz w:val="22"/>
        </w:rPr>
        <w:t>的命令行ai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助手</w:t>
      </w:r>
      <w:r w:rsidR="00886C41">
        <w:rPr>
          <w:rFonts w:ascii="微软雅黑" w:eastAsia="微软雅黑" w:hAnsi="微软雅黑" w:hint="eastAsia"/>
          <w:color w:val="595959" w:themeColor="text1" w:themeTint="A6"/>
          <w:sz w:val="22"/>
        </w:rPr>
        <w:t>。</w:t>
      </w:r>
    </w:p>
    <w:p w14:paraId="0DDC4BF4" w14:textId="77777777" w:rsidR="00C5637D" w:rsidRDefault="00C5637D" w:rsidP="00436D8A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p w14:paraId="78CA9F23" w14:textId="207C1220" w:rsidR="0005233D" w:rsidRPr="006F1FEC" w:rsidRDefault="00A336AE" w:rsidP="006F1FEC">
      <w:pPr>
        <w:pStyle w:val="1"/>
        <w:spacing w:line="240" w:lineRule="atLeast"/>
        <w:jc w:val="left"/>
        <w:textAlignment w:val="top"/>
        <w:rPr>
          <w:color w:val="FFFFFF" w:themeColor="background1"/>
        </w:rPr>
      </w:pPr>
      <w:r w:rsidRPr="0028406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A3AB0DC" wp14:editId="76175AF8">
                <wp:simplePos x="0" y="0"/>
                <wp:positionH relativeFrom="column">
                  <wp:posOffset>141408</wp:posOffset>
                </wp:positionH>
                <wp:positionV relativeFrom="paragraph">
                  <wp:posOffset>147320</wp:posOffset>
                </wp:positionV>
                <wp:extent cx="194310" cy="150495"/>
                <wp:effectExtent l="0" t="0" r="0" b="0"/>
                <wp:wrapNone/>
                <wp:docPr id="1776880792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0E483" id="文件夹" o:spid="_x0000_s1026" style="position:absolute;margin-left:11.15pt;margin-top:11.6pt;width:15.3pt;height:11.85pt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102919" wp14:editId="156CAC5F">
                <wp:simplePos x="0" y="0"/>
                <wp:positionH relativeFrom="column">
                  <wp:posOffset>27129</wp:posOffset>
                </wp:positionH>
                <wp:positionV relativeFrom="paragraph">
                  <wp:posOffset>76200</wp:posOffset>
                </wp:positionV>
                <wp:extent cx="1980025" cy="297815"/>
                <wp:effectExtent l="38100" t="38100" r="115570" b="121285"/>
                <wp:wrapNone/>
                <wp:docPr id="1645101169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2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C56E2B9" w14:textId="77777777" w:rsidR="006F1FEC" w:rsidRDefault="006F1FEC" w:rsidP="006F1F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02919" id="_x0000_s1074" style="position:absolute;margin-left:2.15pt;margin-top:6pt;width:155.9pt;height:23.45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7C56E2B9" w14:textId="77777777" w:rsidR="006F1FEC" w:rsidRDefault="006F1FEC" w:rsidP="006F1FEC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601A05" wp14:editId="69105C53">
                <wp:simplePos x="0" y="0"/>
                <wp:positionH relativeFrom="column">
                  <wp:posOffset>334430</wp:posOffset>
                </wp:positionH>
                <wp:positionV relativeFrom="paragraph">
                  <wp:posOffset>82458</wp:posOffset>
                </wp:positionV>
                <wp:extent cx="1671701" cy="305682"/>
                <wp:effectExtent l="0" t="0" r="0" b="0"/>
                <wp:wrapNone/>
                <wp:docPr id="61627240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701" cy="3056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63958D" w14:textId="77777777" w:rsidR="006F1FEC" w:rsidRPr="00C27ED8" w:rsidRDefault="006F1FEC" w:rsidP="006F1FEC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27ED8"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典型案例的详细介绍</w:t>
                            </w:r>
                          </w:p>
                          <w:p w14:paraId="2C44C0CB" w14:textId="3BEEC0B4" w:rsidR="006F1FEC" w:rsidRDefault="006F1FEC" w:rsidP="006F1FEC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01A05" id="_x0000_s1075" type="#_x0000_t202" style="position:absolute;margin-left:26.35pt;margin-top:6.5pt;width:131.65pt;height:24.0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" filled="f" stroked="f" strokeweight=".5pt">
                <v:textbox>
                  <w:txbxContent>
                    <w:p w14:paraId="5163958D" w14:textId="77777777" w:rsidR="006F1FEC" w:rsidRPr="00C27ED8" w:rsidRDefault="006F1FEC" w:rsidP="006F1FEC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C27ED8">
                        <w:rPr>
                          <w:rFonts w:hint="eastAsia"/>
                          <w:color w:val="FFFFFF" w:themeColor="background1"/>
                          <w:sz w:val="24"/>
                          <w:szCs w:val="24"/>
                        </w:rPr>
                        <w:t>典型案例的详细介绍</w:t>
                      </w:r>
                    </w:p>
                    <w:p w14:paraId="2C44C0CB" w14:textId="3BEEC0B4" w:rsidR="006F1FEC" w:rsidRDefault="006F1FEC" w:rsidP="006F1FEC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1FEC" w:rsidRPr="003F51B8">
        <w:rPr>
          <w:rFonts w:hint="eastAsia"/>
          <w:color w:val="FFFFFF" w:themeColor="background1"/>
        </w:rPr>
        <w:t>典型案例的详细介绍</w:t>
      </w:r>
    </w:p>
    <w:p w14:paraId="7C28DF27" w14:textId="01569CAD" w:rsidR="00984E93" w:rsidRPr="00E07211" w:rsidRDefault="00984E93" w:rsidP="007A03DD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OTA</w:t>
      </w:r>
      <w:r w:rsidRPr="00E07211">
        <w:rPr>
          <w:rFonts w:hint="eastAsia"/>
          <w:sz w:val="30"/>
          <w:szCs w:val="30"/>
        </w:rPr>
        <w:t>升级</w:t>
      </w:r>
    </w:p>
    <w:p w14:paraId="5B62DAD8" w14:textId="55F61DEA" w:rsidR="00AA502C" w:rsidRDefault="00B32A40" w:rsidP="00C15CEF">
      <w:pPr>
        <w:jc w:val="left"/>
      </w:pPr>
      <w:r>
        <w:tab/>
      </w:r>
      <w:r>
        <w:rPr>
          <w:rFonts w:hint="eastAsia"/>
        </w:rPr>
        <w:t>远程升级在多个项目都有涉及，底层代码或升级机制都是一致的，只是传输协议不一样而已。详细升级流程如下：</w:t>
      </w:r>
    </w:p>
    <w:p w14:paraId="69A9B14D" w14:textId="77777777" w:rsidR="008B6F1E" w:rsidRDefault="00B32A40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设备上线等待服务器指令，服务器监控到设备已上线，立即下发升级起始指令：</w:t>
      </w:r>
      <w:r w:rsidRPr="00B32A40">
        <w:t>{"PackLen":128}</w:t>
      </w:r>
    </w:p>
    <w:p w14:paraId="1162FB79" w14:textId="77777777" w:rsidR="008B6F1E" w:rsidRDefault="00951A43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设备接收到升级开始的指令，回复</w:t>
      </w:r>
      <w:r w:rsidR="00582973">
        <w:rPr>
          <w:rFonts w:hint="eastAsia"/>
        </w:rPr>
        <w:t>：</w:t>
      </w:r>
      <w:r w:rsidR="00582973">
        <w:rPr>
          <w:rFonts w:hint="eastAsia"/>
        </w:rPr>
        <w:t>{</w:t>
      </w:r>
      <w:r w:rsidRPr="00951A43">
        <w:t>"upgrades</w:t>
      </w:r>
      <w:r w:rsidR="00BB3F42" w:rsidRPr="00951A43">
        <w:t>"</w:t>
      </w:r>
      <w:r w:rsidRPr="00951A43">
        <w:t>: "start"</w:t>
      </w:r>
      <w:r w:rsidR="00582973">
        <w:rPr>
          <w:rFonts w:hint="eastAsia"/>
        </w:rPr>
        <w:t>}</w:t>
      </w:r>
      <w:r w:rsidR="0093764B">
        <w:rPr>
          <w:rFonts w:hint="eastAsia"/>
        </w:rPr>
        <w:t>，非实时在线的固定等待一段时间</w:t>
      </w:r>
    </w:p>
    <w:p w14:paraId="6D53195D" w14:textId="63F3A89B" w:rsidR="00B32A40" w:rsidRDefault="008B6F1E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服务将收到</w:t>
      </w:r>
      <w:r>
        <w:rPr>
          <w:rFonts w:hint="eastAsia"/>
        </w:rPr>
        <w:t xml:space="preserve"> start </w:t>
      </w:r>
      <w:r>
        <w:rPr>
          <w:rFonts w:hint="eastAsia"/>
        </w:rPr>
        <w:t>信息后，将</w:t>
      </w:r>
      <w:r>
        <w:rPr>
          <w:rFonts w:hint="eastAsia"/>
        </w:rPr>
        <w:t>bin</w:t>
      </w:r>
      <w:r>
        <w:rPr>
          <w:rFonts w:hint="eastAsia"/>
        </w:rPr>
        <w:t>文件拆分成一个</w:t>
      </w:r>
      <w:r>
        <w:rPr>
          <w:rFonts w:hint="eastAsia"/>
        </w:rPr>
        <w:t xml:space="preserve"> &lt;List&gt; </w:t>
      </w:r>
      <w:r>
        <w:rPr>
          <w:rFonts w:hint="eastAsia"/>
        </w:rPr>
        <w:t>然后发送：</w:t>
      </w:r>
      <w:r>
        <w:br/>
      </w:r>
      <w:r>
        <w:rPr>
          <w:rFonts w:hint="eastAsia"/>
        </w:rPr>
        <w:t>{</w:t>
      </w:r>
      <w:r w:rsidRPr="008B6F1E">
        <w:t>"NowPackNum":0,"Code":"11223344556677889900","CsCheckNum":114}</w:t>
      </w:r>
    </w:p>
    <w:p w14:paraId="51880514" w14:textId="40046C4D" w:rsidR="00C15CEF" w:rsidRDefault="00C15CEF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设备收到后，缓存包序号和包长度，设备先依据校验数校验数据，若无误则根据长度和序号信息将</w:t>
      </w:r>
      <w:r>
        <w:rPr>
          <w:rFonts w:hint="eastAsia"/>
        </w:rPr>
        <w:t xml:space="preserve"> </w:t>
      </w:r>
      <w:r w:rsidRPr="008B6F1E">
        <w:t>Code</w:t>
      </w:r>
      <w:r>
        <w:rPr>
          <w:rFonts w:hint="eastAsia"/>
        </w:rPr>
        <w:t xml:space="preserve"> </w:t>
      </w:r>
      <w:r>
        <w:rPr>
          <w:rFonts w:hint="eastAsia"/>
        </w:rPr>
        <w:t>信息写入缓存区，等待凑满一页后再写入</w:t>
      </w:r>
      <w:r>
        <w:rPr>
          <w:rFonts w:hint="eastAsia"/>
        </w:rPr>
        <w:t>flash</w:t>
      </w:r>
      <w:r>
        <w:rPr>
          <w:rFonts w:hint="eastAsia"/>
        </w:rPr>
        <w:t>。同时设备回复服务器：</w:t>
      </w:r>
      <w:r>
        <w:rPr>
          <w:rFonts w:hint="eastAsia"/>
        </w:rPr>
        <w:t>{</w:t>
      </w:r>
      <w:r w:rsidRPr="00C15CEF">
        <w:t>"upgrades", "</w:t>
      </w:r>
      <w:r>
        <w:rPr>
          <w:rFonts w:hint="eastAsia"/>
        </w:rPr>
        <w:t>OK</w:t>
      </w:r>
      <w:r w:rsidRPr="00C15CEF">
        <w:t>"</w:t>
      </w:r>
      <w:r>
        <w:rPr>
          <w:rFonts w:hint="eastAsia"/>
        </w:rPr>
        <w:t>,</w:t>
      </w:r>
      <w:r w:rsidRPr="00C15CEF">
        <w:t>"NowPackNum:</w:t>
      </w:r>
      <w:r>
        <w:rPr>
          <w:rFonts w:hint="eastAsia"/>
        </w:rPr>
        <w:t>0}</w:t>
      </w:r>
    </w:p>
    <w:p w14:paraId="60931344" w14:textId="09734E88" w:rsidR="00C15CEF" w:rsidRDefault="00C15CEF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若升级中有某种原因导致设备没有回复，服务器判断某一包升级不成功，可最后补发或断点续传。</w:t>
      </w:r>
    </w:p>
    <w:p w14:paraId="3417F5C6" w14:textId="20894084" w:rsidR="0053376C" w:rsidRDefault="00C15CEF" w:rsidP="00214F5A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服务器判断全部升级结束后，发送结束指令：</w:t>
      </w:r>
      <w:r w:rsidRPr="00C15CEF">
        <w:t>{"upDataFlag":true,"CsCheckNum":90,"pageNum":10}</w:t>
      </w:r>
      <w:r>
        <w:rPr>
          <w:rFonts w:hint="eastAsia"/>
        </w:rPr>
        <w:t>。包含校验信息和总页数，总页数由服务器更加升级固件和</w:t>
      </w:r>
      <w:r>
        <w:rPr>
          <w:rFonts w:hint="eastAsia"/>
        </w:rPr>
        <w:t xml:space="preserve">flash </w:t>
      </w:r>
      <w:r>
        <w:rPr>
          <w:rFonts w:hint="eastAsia"/>
        </w:rPr>
        <w:t>页大小计算得来。</w:t>
      </w:r>
    </w:p>
    <w:p w14:paraId="6C7C2B19" w14:textId="487DEB3A" w:rsidR="00C15CEF" w:rsidRDefault="00C15CEF" w:rsidP="00214F5A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升级结束后，设备重启，由</w:t>
      </w:r>
      <w:r>
        <w:rPr>
          <w:rFonts w:hint="eastAsia"/>
        </w:rPr>
        <w:t>bootloader</w:t>
      </w:r>
      <w:r>
        <w:rPr>
          <w:rFonts w:hint="eastAsia"/>
        </w:rPr>
        <w:t>将升级后的数据</w:t>
      </w:r>
      <w:r w:rsidR="006D6BC2">
        <w:rPr>
          <w:rFonts w:hint="eastAsia"/>
        </w:rPr>
        <w:t>复制到运行区后跳转运行。</w:t>
      </w:r>
    </w:p>
    <w:p w14:paraId="0853D0DA" w14:textId="547D61F8" w:rsidR="006428EB" w:rsidRDefault="006428EB" w:rsidP="00214F5A"/>
    <w:p w14:paraId="086D1FEF" w14:textId="58FA4273" w:rsidR="006D6BC2" w:rsidRDefault="00D61D47" w:rsidP="00214F5A">
      <w:r>
        <w:tab/>
      </w:r>
      <w:commentRangeStart w:id="0"/>
      <w:r w:rsidRPr="00A26465">
        <w:rPr>
          <w:rFonts w:hint="eastAsia"/>
          <w:b/>
          <w:bCs/>
        </w:rPr>
        <w:t>特别的，在升级的时候，不仅需要关注升级的交互流程与逻辑问题，</w:t>
      </w:r>
      <w:r w:rsidR="00A26465">
        <w:rPr>
          <w:rFonts w:hint="eastAsia"/>
          <w:b/>
          <w:bCs/>
        </w:rPr>
        <w:t>还需要考虑</w:t>
      </w:r>
      <w:r w:rsidRPr="00A26465">
        <w:rPr>
          <w:rFonts w:hint="eastAsia"/>
          <w:b/>
          <w:bCs/>
        </w:rPr>
        <w:t>升级的流畅性问题，以及升级的效率问题</w:t>
      </w:r>
      <w:r>
        <w:rPr>
          <w:rFonts w:hint="eastAsia"/>
        </w:rPr>
        <w:t>。</w:t>
      </w:r>
      <w:commentRangeEnd w:id="0"/>
      <w:r w:rsidR="00AD0C9B">
        <w:rPr>
          <w:rStyle w:val="ac"/>
          <w:szCs w:val="22"/>
        </w:rPr>
        <w:commentReference w:id="0"/>
      </w:r>
    </w:p>
    <w:p w14:paraId="343EAF64" w14:textId="77777777" w:rsidR="00443922" w:rsidRDefault="00443922" w:rsidP="00443922">
      <w:pPr>
        <w:rPr>
          <w:sz w:val="22"/>
        </w:rPr>
      </w:pPr>
    </w:p>
    <w:p w14:paraId="55BBA074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测温设备连接移动</w:t>
      </w:r>
      <w:r w:rsidRPr="00E07211">
        <w:rPr>
          <w:rFonts w:hint="eastAsia"/>
          <w:sz w:val="30"/>
          <w:szCs w:val="30"/>
        </w:rPr>
        <w:t xml:space="preserve"> OneNET </w:t>
      </w:r>
      <w:r w:rsidRPr="00E07211">
        <w:rPr>
          <w:rFonts w:hint="eastAsia"/>
          <w:sz w:val="30"/>
          <w:szCs w:val="30"/>
        </w:rPr>
        <w:t>平台</w:t>
      </w:r>
    </w:p>
    <w:p w14:paraId="1A077768" w14:textId="77777777" w:rsidR="00443922" w:rsidRPr="009C23DC" w:rsidRDefault="00443922" w:rsidP="00443922">
      <w:pPr>
        <w:rPr>
          <w:sz w:val="22"/>
        </w:rPr>
      </w:pPr>
      <w:r w:rsidRPr="009C23DC">
        <w:rPr>
          <w:sz w:val="22"/>
        </w:rPr>
        <w:tab/>
      </w:r>
      <w:r w:rsidRPr="009C23DC">
        <w:rPr>
          <w:rFonts w:hint="eastAsia"/>
          <w:sz w:val="22"/>
        </w:rPr>
        <w:t>接入</w:t>
      </w:r>
      <w:r w:rsidRPr="009C23DC">
        <w:rPr>
          <w:rFonts w:hint="eastAsia"/>
          <w:sz w:val="22"/>
        </w:rPr>
        <w:t xml:space="preserve"> OneNET </w:t>
      </w:r>
      <w:r w:rsidRPr="009C23DC">
        <w:rPr>
          <w:rFonts w:hint="eastAsia"/>
          <w:sz w:val="22"/>
        </w:rPr>
        <w:t>平台需要按照</w:t>
      </w:r>
      <w:r w:rsidRPr="009C23DC">
        <w:rPr>
          <w:rFonts w:hint="eastAsia"/>
          <w:sz w:val="22"/>
        </w:rPr>
        <w:t xml:space="preserve">OneNET </w:t>
      </w:r>
      <w:r w:rsidRPr="009C23DC">
        <w:rPr>
          <w:rFonts w:hint="eastAsia"/>
          <w:sz w:val="22"/>
        </w:rPr>
        <w:t>约定的方式上传数据，但是为了尽可能使用之前开发完的项目代码，我所做项目采用的是透传自定义协议，设备端依然向平台传输类似</w:t>
      </w:r>
      <w:r w:rsidRPr="009C23DC">
        <w:rPr>
          <w:rFonts w:hint="eastAsia"/>
          <w:sz w:val="22"/>
        </w:rPr>
        <w:t>6855xxxx</w:t>
      </w:r>
      <w:r w:rsidRPr="009C23DC">
        <w:rPr>
          <w:rFonts w:hint="eastAsia"/>
          <w:sz w:val="22"/>
        </w:rPr>
        <w:t>的数据串，再由事先在</w:t>
      </w:r>
      <w:r w:rsidRPr="009C23DC">
        <w:rPr>
          <w:rFonts w:hint="eastAsia"/>
          <w:sz w:val="22"/>
        </w:rPr>
        <w:t xml:space="preserve"> OneNET</w:t>
      </w:r>
      <w:r w:rsidRPr="009C23DC">
        <w:rPr>
          <w:rFonts w:hint="eastAsia"/>
          <w:sz w:val="22"/>
        </w:rPr>
        <w:t>平台上准备好的</w:t>
      </w:r>
      <w:r w:rsidRPr="009C23DC">
        <w:rPr>
          <w:rFonts w:hint="eastAsia"/>
          <w:sz w:val="22"/>
        </w:rPr>
        <w:t xml:space="preserve"> js </w:t>
      </w:r>
      <w:r w:rsidRPr="009C23DC">
        <w:rPr>
          <w:rFonts w:hint="eastAsia"/>
          <w:sz w:val="22"/>
        </w:rPr>
        <w:t>脚本对数据串进行解析，再将解析完的数据按实现准备好的物模型数据格式传递到</w:t>
      </w:r>
      <w:r w:rsidRPr="009C23DC">
        <w:rPr>
          <w:rFonts w:hint="eastAsia"/>
          <w:sz w:val="22"/>
        </w:rPr>
        <w:t>OneNET</w:t>
      </w:r>
      <w:r w:rsidRPr="009C23DC">
        <w:rPr>
          <w:rFonts w:hint="eastAsia"/>
          <w:sz w:val="22"/>
        </w:rPr>
        <w:t>再又</w:t>
      </w:r>
      <w:r w:rsidRPr="009C23DC">
        <w:rPr>
          <w:rFonts w:hint="eastAsia"/>
          <w:sz w:val="22"/>
        </w:rPr>
        <w:t>OneNET</w:t>
      </w:r>
      <w:r w:rsidRPr="009C23DC">
        <w:rPr>
          <w:rFonts w:hint="eastAsia"/>
          <w:sz w:val="22"/>
        </w:rPr>
        <w:t>平台将解析后的数据推送到第三方服务器。</w:t>
      </w:r>
    </w:p>
    <w:p w14:paraId="2B7C8E86" w14:textId="77777777" w:rsidR="00443922" w:rsidRPr="009C23DC" w:rsidRDefault="00443922" w:rsidP="00443922">
      <w:pPr>
        <w:rPr>
          <w:sz w:val="22"/>
        </w:rPr>
      </w:pPr>
      <w:r w:rsidRPr="009C23DC">
        <w:rPr>
          <w:noProof/>
          <w:sz w:val="22"/>
        </w:rPr>
        <w:drawing>
          <wp:inline distT="0" distB="0" distL="0" distR="0" wp14:anchorId="3EC470FE" wp14:editId="35B554F4">
            <wp:extent cx="6107398" cy="3107267"/>
            <wp:effectExtent l="0" t="0" r="8255" b="0"/>
            <wp:docPr id="134063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898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99" t="12448" r="17524" b="1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285" cy="3133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9C9B7" w14:textId="32EDF064" w:rsidR="00443922" w:rsidRDefault="00443922" w:rsidP="00443922">
      <w:pPr>
        <w:jc w:val="center"/>
        <w:rPr>
          <w:sz w:val="22"/>
        </w:rPr>
      </w:pPr>
      <w:r w:rsidRPr="009C23DC">
        <w:rPr>
          <w:rFonts w:hint="eastAsia"/>
          <w:sz w:val="22"/>
        </w:rPr>
        <w:t>图</w:t>
      </w:r>
      <w:r w:rsidRPr="009C23DC">
        <w:rPr>
          <w:rFonts w:hint="eastAsia"/>
          <w:sz w:val="22"/>
        </w:rPr>
        <w:t>2</w:t>
      </w:r>
    </w:p>
    <w:p w14:paraId="0693C8FB" w14:textId="6E920A31" w:rsidR="0002342B" w:rsidRDefault="0002342B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14:paraId="6430ABEB" w14:textId="77777777" w:rsidR="00AD0C9B" w:rsidRDefault="00443922" w:rsidP="00443922">
      <w:pPr>
        <w:pStyle w:val="2"/>
        <w:rPr>
          <w:sz w:val="30"/>
          <w:szCs w:val="30"/>
        </w:rPr>
        <w:sectPr w:rsidR="00AD0C9B" w:rsidSect="009C23D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 w:code="9"/>
          <w:pgMar w:top="720" w:right="1133" w:bottom="720" w:left="1134" w:header="454" w:footer="567" w:gutter="0"/>
          <w:pgNumType w:start="0"/>
          <w:cols w:space="425"/>
          <w:docGrid w:type="lines" w:linePitch="312"/>
        </w:sectPr>
      </w:pPr>
      <w:r w:rsidRPr="00E07211">
        <w:rPr>
          <w:rFonts w:hint="eastAsia"/>
          <w:sz w:val="30"/>
          <w:szCs w:val="30"/>
        </w:rPr>
        <w:lastRenderedPageBreak/>
        <w:t>基于</w:t>
      </w:r>
      <w:r w:rsidRPr="00E07211">
        <w:rPr>
          <w:rFonts w:hint="eastAsia"/>
          <w:sz w:val="30"/>
          <w:szCs w:val="30"/>
        </w:rPr>
        <w:t>http</w:t>
      </w:r>
      <w:r w:rsidRPr="00E07211">
        <w:rPr>
          <w:rFonts w:hint="eastAsia"/>
          <w:sz w:val="30"/>
          <w:szCs w:val="30"/>
        </w:rPr>
        <w:t>实现的</w:t>
      </w:r>
      <w:r w:rsidRPr="00E07211">
        <w:rPr>
          <w:rFonts w:hint="eastAsia"/>
          <w:sz w:val="30"/>
          <w:szCs w:val="30"/>
        </w:rPr>
        <w:t>wifi</w:t>
      </w:r>
      <w:r w:rsidRPr="00E07211">
        <w:rPr>
          <w:rFonts w:hint="eastAsia"/>
          <w:sz w:val="30"/>
          <w:szCs w:val="30"/>
        </w:rPr>
        <w:t>配置页面</w:t>
      </w:r>
    </w:p>
    <w:p w14:paraId="53287A4E" w14:textId="77777777" w:rsidR="00443922" w:rsidRPr="009C23DC" w:rsidRDefault="00443922" w:rsidP="00443922">
      <w:pPr>
        <w:ind w:firstLine="420"/>
        <w:rPr>
          <w:sz w:val="22"/>
        </w:rPr>
      </w:pPr>
      <w:r w:rsidRPr="009C23DC">
        <w:rPr>
          <w:rFonts w:hint="eastAsia"/>
          <w:sz w:val="22"/>
        </w:rPr>
        <w:t>上电后，该产品发送固定的信息向网关获取必要的参数信息，如果没有获取到定时每分钟询问一次，直到获取成功，信息获取成功后启动使用对应信息配置</w:t>
      </w:r>
      <w:r w:rsidRPr="009C23DC">
        <w:rPr>
          <w:rFonts w:hint="eastAsia"/>
          <w:sz w:val="22"/>
        </w:rPr>
        <w:t>wifi</w:t>
      </w:r>
      <w:r w:rsidRPr="009C23DC">
        <w:rPr>
          <w:rFonts w:hint="eastAsia"/>
          <w:sz w:val="22"/>
        </w:rPr>
        <w:t>热点。当有其他设备连接该热点，并打开</w:t>
      </w:r>
      <w:r w:rsidRPr="009C23DC">
        <w:rPr>
          <w:rFonts w:hint="eastAsia"/>
          <w:sz w:val="22"/>
        </w:rPr>
        <w:t>192.168.3.1</w:t>
      </w:r>
      <w:r w:rsidRPr="009C23DC">
        <w:rPr>
          <w:rFonts w:hint="eastAsia"/>
          <w:sz w:val="22"/>
        </w:rPr>
        <w:t>时，该产品通过</w:t>
      </w:r>
      <w:r w:rsidRPr="009C23DC">
        <w:rPr>
          <w:rFonts w:hint="eastAsia"/>
          <w:sz w:val="22"/>
        </w:rPr>
        <w:t>wifi</w:t>
      </w:r>
      <w:r w:rsidRPr="009C23DC">
        <w:rPr>
          <w:rFonts w:hint="eastAsia"/>
          <w:sz w:val="22"/>
        </w:rPr>
        <w:t>模组向发起</w:t>
      </w:r>
      <w:r w:rsidRPr="009C23DC">
        <w:rPr>
          <w:rFonts w:hint="eastAsia"/>
          <w:sz w:val="22"/>
        </w:rPr>
        <w:t>http</w:t>
      </w:r>
      <w:r w:rsidRPr="009C23DC">
        <w:rPr>
          <w:rFonts w:hint="eastAsia"/>
          <w:sz w:val="22"/>
        </w:rPr>
        <w:t>请求的设备发送一个</w:t>
      </w:r>
      <w:r w:rsidRPr="009C23DC">
        <w:rPr>
          <w:rFonts w:hint="eastAsia"/>
          <w:sz w:val="22"/>
        </w:rPr>
        <w:t>html</w:t>
      </w:r>
      <w:r w:rsidRPr="009C23DC">
        <w:rPr>
          <w:rFonts w:hint="eastAsia"/>
          <w:sz w:val="22"/>
        </w:rPr>
        <w:t>页面，页面中内嵌了</w:t>
      </w:r>
      <w:r w:rsidRPr="009C23DC">
        <w:rPr>
          <w:rFonts w:hint="eastAsia"/>
          <w:sz w:val="22"/>
        </w:rPr>
        <w:t>js</w:t>
      </w:r>
      <w:r w:rsidRPr="009C23DC">
        <w:rPr>
          <w:rFonts w:hint="eastAsia"/>
          <w:sz w:val="22"/>
        </w:rPr>
        <w:t>，当设备加载完成后，</w:t>
      </w:r>
      <w:r w:rsidRPr="009C23DC">
        <w:rPr>
          <w:rFonts w:hint="eastAsia"/>
          <w:sz w:val="22"/>
        </w:rPr>
        <w:t>js</w:t>
      </w:r>
      <w:r w:rsidRPr="009C23DC">
        <w:rPr>
          <w:rFonts w:hint="eastAsia"/>
          <w:sz w:val="22"/>
        </w:rPr>
        <w:t>再向该产品请求参数，参数按</w:t>
      </w:r>
      <w:r w:rsidRPr="009C23DC">
        <w:rPr>
          <w:rFonts w:hint="eastAsia"/>
          <w:sz w:val="22"/>
        </w:rPr>
        <w:t>json</w:t>
      </w:r>
      <w:r w:rsidRPr="009C23DC">
        <w:rPr>
          <w:rFonts w:hint="eastAsia"/>
          <w:sz w:val="22"/>
        </w:rPr>
        <w:t>格式通过</w:t>
      </w:r>
      <w:r w:rsidRPr="009C23DC">
        <w:rPr>
          <w:rFonts w:hint="eastAsia"/>
          <w:sz w:val="22"/>
        </w:rPr>
        <w:t>http</w:t>
      </w:r>
      <w:r w:rsidRPr="009C23DC">
        <w:rPr>
          <w:rFonts w:hint="eastAsia"/>
          <w:sz w:val="22"/>
        </w:rPr>
        <w:t>协议发送到请求端设备。然后请求端自行渲染并运行定时器，定期向该产品获取网关运行的</w:t>
      </w:r>
      <w:r w:rsidRPr="009C23DC">
        <w:rPr>
          <w:rFonts w:hint="eastAsia"/>
          <w:sz w:val="22"/>
        </w:rPr>
        <w:t>debug</w:t>
      </w:r>
      <w:r w:rsidRPr="009C23DC">
        <w:rPr>
          <w:rFonts w:hint="eastAsia"/>
          <w:sz w:val="22"/>
        </w:rPr>
        <w:t>信息，</w:t>
      </w:r>
      <w:r w:rsidRPr="009C23DC">
        <w:rPr>
          <w:rFonts w:hint="eastAsia"/>
          <w:sz w:val="22"/>
        </w:rPr>
        <w:t>debug</w:t>
      </w:r>
      <w:r w:rsidRPr="009C23DC">
        <w:rPr>
          <w:rFonts w:hint="eastAsia"/>
          <w:sz w:val="22"/>
        </w:rPr>
        <w:t>信息将通过</w:t>
      </w:r>
      <w:r w:rsidRPr="009C23DC">
        <w:rPr>
          <w:rFonts w:hint="eastAsia"/>
          <w:sz w:val="22"/>
        </w:rPr>
        <w:t>LPUart</w:t>
      </w:r>
      <w:r w:rsidRPr="009C23DC">
        <w:rPr>
          <w:rFonts w:hint="eastAsia"/>
          <w:sz w:val="22"/>
        </w:rPr>
        <w:t>输出到该产品，并缓存到对应的循环队列中，当前有设备请求该信息时再全部推出到请求端，请求端网页再运行</w:t>
      </w:r>
      <w:r w:rsidRPr="009C23DC">
        <w:rPr>
          <w:rFonts w:hint="eastAsia"/>
          <w:sz w:val="22"/>
        </w:rPr>
        <w:t>js</w:t>
      </w:r>
      <w:r w:rsidRPr="009C23DC">
        <w:rPr>
          <w:rFonts w:hint="eastAsia"/>
          <w:sz w:val="22"/>
        </w:rPr>
        <w:t>刷新页面的</w:t>
      </w:r>
      <w:r w:rsidRPr="009C23DC">
        <w:rPr>
          <w:rFonts w:hint="eastAsia"/>
          <w:sz w:val="22"/>
        </w:rPr>
        <w:t>debug</w:t>
      </w:r>
      <w:r w:rsidRPr="009C23DC">
        <w:rPr>
          <w:rFonts w:hint="eastAsia"/>
          <w:sz w:val="22"/>
        </w:rPr>
        <w:t>信息</w:t>
      </w:r>
    </w:p>
    <w:p w14:paraId="52E8ECCF" w14:textId="77777777" w:rsidR="00443922" w:rsidRDefault="00443922" w:rsidP="00443922">
      <w:pPr>
        <w:rPr>
          <w:sz w:val="22"/>
        </w:rPr>
      </w:pPr>
      <w:r w:rsidRPr="009C23DC">
        <w:rPr>
          <w:noProof/>
          <w:sz w:val="22"/>
        </w:rPr>
        <w:drawing>
          <wp:inline distT="0" distB="0" distL="0" distR="0" wp14:anchorId="66EDE219" wp14:editId="78FB91D8">
            <wp:extent cx="2159635" cy="2518972"/>
            <wp:effectExtent l="133350" t="114300" r="126365" b="167640"/>
            <wp:docPr id="122097415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563" cy="25643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210FB" w14:textId="77777777" w:rsidR="00AD0C9B" w:rsidRDefault="00AD0C9B" w:rsidP="00443922">
      <w:pPr>
        <w:rPr>
          <w:sz w:val="22"/>
        </w:rPr>
        <w:sectPr w:rsidR="00AD0C9B" w:rsidSect="00AD0C9B">
          <w:type w:val="continuous"/>
          <w:pgSz w:w="11906" w:h="16838" w:code="9"/>
          <w:pgMar w:top="720" w:right="1133" w:bottom="720" w:left="1134" w:header="454" w:footer="567" w:gutter="0"/>
          <w:pgNumType w:start="0"/>
          <w:cols w:num="2" w:space="425"/>
          <w:docGrid w:type="lines" w:linePitch="312"/>
        </w:sectPr>
      </w:pPr>
    </w:p>
    <w:p w14:paraId="76185D04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基于</w:t>
      </w:r>
      <w:r w:rsidRPr="00E07211">
        <w:rPr>
          <w:rFonts w:hint="eastAsia"/>
          <w:sz w:val="30"/>
          <w:szCs w:val="30"/>
        </w:rPr>
        <w:t>FreeRTOS</w:t>
      </w:r>
      <w:r w:rsidRPr="00E07211">
        <w:rPr>
          <w:rFonts w:hint="eastAsia"/>
          <w:sz w:val="30"/>
          <w:szCs w:val="30"/>
        </w:rPr>
        <w:t>的采集设备</w:t>
      </w:r>
    </w:p>
    <w:p w14:paraId="1FB55911" w14:textId="77777777" w:rsidR="00443922" w:rsidRDefault="00443922" w:rsidP="00443922">
      <w:r>
        <w:tab/>
      </w:r>
      <w:r>
        <w:rPr>
          <w:rFonts w:hint="eastAsia"/>
        </w:rPr>
        <w:t>该</w:t>
      </w:r>
      <w:r w:rsidRPr="009A7612">
        <w:rPr>
          <w:rFonts w:hint="eastAsia"/>
        </w:rPr>
        <w:t>采集设备</w:t>
      </w:r>
      <w:r>
        <w:rPr>
          <w:rFonts w:hint="eastAsia"/>
        </w:rPr>
        <w:t>是监控温压系统的一部分，主要分为</w:t>
      </w:r>
      <w:r>
        <w:rPr>
          <w:rFonts w:hint="eastAsia"/>
        </w:rPr>
        <w:t>3</w:t>
      </w:r>
      <w:r>
        <w:rPr>
          <w:rFonts w:hint="eastAsia"/>
        </w:rPr>
        <w:t>块，</w:t>
      </w:r>
      <w:r w:rsidRPr="00216927">
        <w:rPr>
          <w:rFonts w:hint="eastAsia"/>
          <w:b/>
          <w:bCs/>
          <w:u w:val="single"/>
        </w:rPr>
        <w:t>上板</w:t>
      </w:r>
      <w:r>
        <w:rPr>
          <w:rFonts w:hint="eastAsia"/>
        </w:rPr>
        <w:t>用于显示和按键控制，是低功耗裸机程序，与下板主要通过</w:t>
      </w:r>
      <w:r>
        <w:rPr>
          <w:rFonts w:hint="eastAsia"/>
        </w:rPr>
        <w:t>Uart</w:t>
      </w:r>
      <w:r>
        <w:rPr>
          <w:rFonts w:hint="eastAsia"/>
        </w:rPr>
        <w:t>传输信息。</w:t>
      </w:r>
      <w:r>
        <w:rPr>
          <w:rFonts w:hint="eastAsia"/>
          <w:b/>
          <w:bCs/>
          <w:u w:val="single"/>
        </w:rPr>
        <w:t>下</w:t>
      </w:r>
      <w:r w:rsidRPr="00216927">
        <w:rPr>
          <w:rFonts w:hint="eastAsia"/>
          <w:b/>
          <w:bCs/>
          <w:u w:val="single"/>
        </w:rPr>
        <w:t>板</w:t>
      </w:r>
      <w:r>
        <w:rPr>
          <w:rFonts w:hint="eastAsia"/>
        </w:rPr>
        <w:t>用与测量数据并定时向采集设备汇报数据，同时响应网关和上板的通信。上下板封装在一个设备里，由电池供电。</w:t>
      </w:r>
    </w:p>
    <w:p w14:paraId="0B26A956" w14:textId="77777777" w:rsidR="00443922" w:rsidRDefault="00443922" w:rsidP="00443922">
      <w:pPr>
        <w:ind w:firstLine="420"/>
      </w:pPr>
      <w:r>
        <w:rPr>
          <w:rFonts w:hint="eastAsia"/>
        </w:rPr>
        <w:t>采集设备，运行</w:t>
      </w:r>
      <w:r>
        <w:rPr>
          <w:rFonts w:hint="eastAsia"/>
        </w:rPr>
        <w:t>RTOS</w:t>
      </w:r>
      <w:r>
        <w:rPr>
          <w:rFonts w:hint="eastAsia"/>
        </w:rPr>
        <w:t>，需要实时响应并处理下位机随时发过来的信息。再转发出去。其中最主要的</w:t>
      </w:r>
      <w:r>
        <w:rPr>
          <w:rFonts w:hint="eastAsia"/>
        </w:rPr>
        <w:t>3</w:t>
      </w:r>
      <w:r>
        <w:rPr>
          <w:rFonts w:hint="eastAsia"/>
        </w:rPr>
        <w:t>个任务是周期读取</w:t>
      </w:r>
      <w:r>
        <w:rPr>
          <w:rFonts w:hint="eastAsia"/>
        </w:rPr>
        <w:t>eeprom</w:t>
      </w:r>
      <w:r>
        <w:rPr>
          <w:rFonts w:hint="eastAsia"/>
        </w:rPr>
        <w:t>，接收</w:t>
      </w:r>
      <w:r>
        <w:rPr>
          <w:rFonts w:hint="eastAsia"/>
        </w:rPr>
        <w:t>RS485</w:t>
      </w:r>
      <w:r>
        <w:rPr>
          <w:rFonts w:hint="eastAsia"/>
        </w:rPr>
        <w:t>接口的数据和无线</w:t>
      </w:r>
      <w:r>
        <w:rPr>
          <w:rFonts w:hint="eastAsia"/>
        </w:rPr>
        <w:t>433</w:t>
      </w:r>
      <w:r>
        <w:rPr>
          <w:rFonts w:hint="eastAsia"/>
        </w:rPr>
        <w:t>的数据并回复，以及响应用户使用</w:t>
      </w:r>
      <w:r>
        <w:rPr>
          <w:rFonts w:hint="eastAsia"/>
        </w:rPr>
        <w:t>Uart</w:t>
      </w:r>
      <w:r>
        <w:rPr>
          <w:rFonts w:hint="eastAsia"/>
        </w:rPr>
        <w:t>串口的配置指令。</w:t>
      </w:r>
    </w:p>
    <w:p w14:paraId="0EAC5D83" w14:textId="77777777" w:rsidR="001778D5" w:rsidRDefault="001778D5" w:rsidP="00443922">
      <w:pPr>
        <w:ind w:firstLine="420"/>
      </w:pPr>
    </w:p>
    <w:p w14:paraId="19FC12D4" w14:textId="0C4FF74F" w:rsidR="00443922" w:rsidRPr="007D30DA" w:rsidRDefault="00443922" w:rsidP="00443922">
      <w:pPr>
        <w:pStyle w:val="1"/>
        <w:spacing w:line="240" w:lineRule="atLeast"/>
        <w:jc w:val="left"/>
        <w:textAlignment w:val="top"/>
        <w:rPr>
          <w:color w:val="FFFFFF" w:themeColor="background1"/>
        </w:rPr>
      </w:pPr>
      <w:r w:rsidRPr="0028406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8111AC1" wp14:editId="433C4C42">
                <wp:simplePos x="0" y="0"/>
                <wp:positionH relativeFrom="column">
                  <wp:posOffset>141408</wp:posOffset>
                </wp:positionH>
                <wp:positionV relativeFrom="paragraph">
                  <wp:posOffset>147320</wp:posOffset>
                </wp:positionV>
                <wp:extent cx="194310" cy="150495"/>
                <wp:effectExtent l="0" t="0" r="0" b="0"/>
                <wp:wrapNone/>
                <wp:docPr id="764997645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E57FD" id="文件夹" o:spid="_x0000_s1026" style="position:absolute;margin-left:11.15pt;margin-top:11.6pt;width:15.3pt;height:11.8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B465A69" wp14:editId="55077790">
                <wp:simplePos x="0" y="0"/>
                <wp:positionH relativeFrom="column">
                  <wp:posOffset>27129</wp:posOffset>
                </wp:positionH>
                <wp:positionV relativeFrom="paragraph">
                  <wp:posOffset>76200</wp:posOffset>
                </wp:positionV>
                <wp:extent cx="1980025" cy="297815"/>
                <wp:effectExtent l="38100" t="38100" r="115570" b="121285"/>
                <wp:wrapNone/>
                <wp:docPr id="320290050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2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9DBFAE4" w14:textId="77777777" w:rsidR="00443922" w:rsidRDefault="00443922" w:rsidP="004439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65A69" id="_x0000_s1076" style="position:absolute;margin-left:2.15pt;margin-top:6pt;width:155.9pt;height:23.45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69DBFAE4" w14:textId="77777777" w:rsidR="00443922" w:rsidRDefault="00443922" w:rsidP="00443922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A82AE40" wp14:editId="2263860C">
                <wp:simplePos x="0" y="0"/>
                <wp:positionH relativeFrom="column">
                  <wp:posOffset>334430</wp:posOffset>
                </wp:positionH>
                <wp:positionV relativeFrom="paragraph">
                  <wp:posOffset>82458</wp:posOffset>
                </wp:positionV>
                <wp:extent cx="1671701" cy="305682"/>
                <wp:effectExtent l="0" t="0" r="0" b="0"/>
                <wp:wrapNone/>
                <wp:docPr id="87583068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701" cy="3056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801D3B" w14:textId="77777777" w:rsidR="00443922" w:rsidRPr="00C27ED8" w:rsidRDefault="00443922" w:rsidP="00443922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27ED8"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附件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2AE40" id="_x0000_s1077" type="#_x0000_t202" style="position:absolute;margin-left:26.35pt;margin-top:6.5pt;width:131.65pt;height:24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" filled="f" stroked="f" strokeweight=".5pt">
                <v:textbox>
                  <w:txbxContent>
                    <w:p w14:paraId="05801D3B" w14:textId="77777777" w:rsidR="00443922" w:rsidRPr="00C27ED8" w:rsidRDefault="00443922" w:rsidP="00443922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C27ED8">
                        <w:rPr>
                          <w:rFonts w:hint="eastAsia"/>
                          <w:color w:val="FFFFFF" w:themeColor="background1"/>
                          <w:sz w:val="24"/>
                          <w:szCs w:val="24"/>
                        </w:rPr>
                        <w:t>附件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FFFFFF" w:themeColor="background1"/>
        </w:rPr>
        <w:t>件</w:t>
      </w:r>
    </w:p>
    <w:p w14:paraId="766B0DE1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二级</w:t>
      </w:r>
      <w:r w:rsidRPr="00E07211">
        <w:rPr>
          <w:rFonts w:hint="eastAsia"/>
          <w:sz w:val="30"/>
          <w:szCs w:val="30"/>
        </w:rPr>
        <w:t>office</w:t>
      </w:r>
      <w:r w:rsidRPr="00E07211">
        <w:rPr>
          <w:rFonts w:hint="eastAsia"/>
          <w:sz w:val="30"/>
          <w:szCs w:val="30"/>
        </w:rPr>
        <w:t>证书：</w:t>
      </w:r>
    </w:p>
    <w:p w14:paraId="040059CB" w14:textId="77777777" w:rsidR="00443922" w:rsidRDefault="00443922" w:rsidP="00443922">
      <w:pPr>
        <w:ind w:leftChars="270" w:left="567"/>
        <w:rPr>
          <w:noProof/>
        </w:rPr>
      </w:pPr>
      <w:r>
        <w:rPr>
          <w:noProof/>
        </w:rPr>
        <w:drawing>
          <wp:inline distT="0" distB="0" distL="0" distR="0" wp14:anchorId="5F1A480F" wp14:editId="0E4B4F27">
            <wp:extent cx="5299238" cy="3625795"/>
            <wp:effectExtent l="0" t="0" r="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3" t="32186" r="36844" b="10484"/>
                    <a:stretch/>
                  </pic:blipFill>
                  <pic:spPr bwMode="auto">
                    <a:xfrm>
                      <a:off x="0" y="0"/>
                      <a:ext cx="5304414" cy="362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1973F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lastRenderedPageBreak/>
        <w:t xml:space="preserve">EDA </w:t>
      </w:r>
      <w:r w:rsidRPr="00E07211">
        <w:rPr>
          <w:rFonts w:hint="eastAsia"/>
          <w:sz w:val="30"/>
          <w:szCs w:val="30"/>
        </w:rPr>
        <w:t>原理图：</w:t>
      </w:r>
    </w:p>
    <w:p w14:paraId="72641E4E" w14:textId="77777777" w:rsidR="00443922" w:rsidRDefault="00443922" w:rsidP="00443922">
      <w:r>
        <w:rPr>
          <w:noProof/>
        </w:rPr>
        <w:drawing>
          <wp:inline distT="0" distB="0" distL="0" distR="0" wp14:anchorId="35BBCBDB" wp14:editId="00886F59">
            <wp:extent cx="5439103" cy="3550038"/>
            <wp:effectExtent l="0" t="0" r="0" b="0"/>
            <wp:docPr id="109144562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33" cy="359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B8F0D" w14:textId="77777777" w:rsidR="00443922" w:rsidRDefault="00443922" w:rsidP="00443922"/>
    <w:p w14:paraId="38DB8AD0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使用串口与网关的交互：</w:t>
      </w:r>
    </w:p>
    <w:p w14:paraId="59692407" w14:textId="77777777" w:rsidR="00443922" w:rsidRDefault="00443922" w:rsidP="00443922">
      <w:r>
        <w:rPr>
          <w:rFonts w:hint="eastAsia"/>
          <w:noProof/>
        </w:rPr>
        <w:drawing>
          <wp:inline distT="0" distB="0" distL="0" distR="0" wp14:anchorId="0D245432" wp14:editId="45BEB1BF">
            <wp:extent cx="5881687" cy="4912615"/>
            <wp:effectExtent l="0" t="0" r="5080" b="2540"/>
            <wp:docPr id="107874687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090" cy="491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11E9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lastRenderedPageBreak/>
        <w:t>使用</w:t>
      </w:r>
      <w:r w:rsidRPr="00E07211">
        <w:rPr>
          <w:rFonts w:hint="eastAsia"/>
          <w:sz w:val="30"/>
          <w:szCs w:val="30"/>
        </w:rPr>
        <w:t>mqtt</w:t>
      </w:r>
      <w:r w:rsidRPr="00E07211">
        <w:rPr>
          <w:rFonts w:hint="eastAsia"/>
          <w:sz w:val="30"/>
          <w:szCs w:val="30"/>
        </w:rPr>
        <w:t>与网关的交互：</w:t>
      </w:r>
    </w:p>
    <w:p w14:paraId="31F3EAAB" w14:textId="77777777" w:rsidR="00443922" w:rsidRDefault="00443922" w:rsidP="00443922">
      <w:r>
        <w:rPr>
          <w:rFonts w:hint="eastAsia"/>
          <w:noProof/>
        </w:rPr>
        <w:drawing>
          <wp:inline distT="0" distB="0" distL="0" distR="0" wp14:anchorId="3FB5B87A" wp14:editId="50981175">
            <wp:extent cx="5600700" cy="2910852"/>
            <wp:effectExtent l="0" t="0" r="0" b="3810"/>
            <wp:docPr id="10153296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508" cy="293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5F7C" w14:textId="77777777" w:rsidR="00443922" w:rsidRDefault="00443922" w:rsidP="00443922"/>
    <w:p w14:paraId="0C220F30" w14:textId="77777777" w:rsidR="00443922" w:rsidRDefault="00443922" w:rsidP="00443922">
      <w:r>
        <w:rPr>
          <w:rFonts w:hint="eastAsia"/>
          <w:noProof/>
        </w:rPr>
        <w:drawing>
          <wp:inline distT="0" distB="0" distL="0" distR="0" wp14:anchorId="0AB1AB8B" wp14:editId="5D0EB894">
            <wp:extent cx="6111875" cy="3121025"/>
            <wp:effectExtent l="0" t="0" r="3175" b="3175"/>
            <wp:docPr id="22516886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50B9" w14:textId="77777777" w:rsidR="00443922" w:rsidRDefault="00443922" w:rsidP="00443922"/>
    <w:p w14:paraId="40FE8A18" w14:textId="77777777" w:rsidR="00443922" w:rsidRPr="008A0519" w:rsidRDefault="00443922" w:rsidP="00443922"/>
    <w:p w14:paraId="6FD4F107" w14:textId="77777777" w:rsidR="00443922" w:rsidRPr="00020EBB" w:rsidRDefault="00443922" w:rsidP="00443922">
      <w:pPr>
        <w:rPr>
          <w:sz w:val="22"/>
        </w:rPr>
      </w:pPr>
    </w:p>
    <w:sectPr w:rsidR="00443922" w:rsidRPr="00020EBB" w:rsidSect="00AD0C9B">
      <w:type w:val="continuous"/>
      <w:pgSz w:w="11906" w:h="16838" w:code="9"/>
      <w:pgMar w:top="720" w:right="1133" w:bottom="720" w:left="1134" w:header="454" w:footer="567" w:gutter="0"/>
      <w:pgNumType w:start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e lei" w:date="2026-02-26T15:18:00Z" w:initials="gl">
    <w:p w14:paraId="65E7CA19" w14:textId="77777777" w:rsidR="00AD0C9B" w:rsidRDefault="00AD0C9B" w:rsidP="00AD0C9B">
      <w:pPr>
        <w:pStyle w:val="ad"/>
        <w:numPr>
          <w:ilvl w:val="0"/>
          <w:numId w:val="9"/>
        </w:numPr>
      </w:pPr>
      <w:r>
        <w:rPr>
          <w:rStyle w:val="ac"/>
        </w:rPr>
        <w:annotationRef/>
      </w:r>
      <w:r>
        <w:rPr>
          <w:rFonts w:hint="eastAsia"/>
        </w:rPr>
        <w:t>设备如何高效的取出下行指令，这个与中断接收机制有关，可以用定时器定时</w:t>
      </w:r>
      <w:r>
        <w:rPr>
          <w:rFonts w:hint="eastAsia"/>
        </w:rPr>
        <w:t>30ms</w:t>
      </w:r>
      <w:r>
        <w:rPr>
          <w:rFonts w:hint="eastAsia"/>
        </w:rPr>
        <w:t>后定时取出，并清空缓存</w:t>
      </w:r>
      <w:r>
        <w:rPr>
          <w:rFonts w:hint="eastAsia"/>
        </w:rPr>
        <w:t>buff</w:t>
      </w:r>
      <w:r>
        <w:rPr>
          <w:rFonts w:hint="eastAsia"/>
        </w:rPr>
        <w:t>，在通过标记或其他方式，使指令执行模块处理指令并回复。</w:t>
      </w:r>
    </w:p>
    <w:p w14:paraId="084113F3" w14:textId="77777777" w:rsidR="00AD0C9B" w:rsidRDefault="00AD0C9B" w:rsidP="00AD0C9B">
      <w:pPr>
        <w:pStyle w:val="ad"/>
        <w:numPr>
          <w:ilvl w:val="0"/>
          <w:numId w:val="9"/>
        </w:numPr>
      </w:pPr>
      <w:r>
        <w:rPr>
          <w:rFonts w:hint="eastAsia"/>
        </w:rPr>
        <w:t>若因为某些原因导致设备回复慢，导致服务器发送多次指令，此时应该使用指令缓存队列，确保在执行指令时，尽量不要丢失指令。</w:t>
      </w:r>
    </w:p>
    <w:p w14:paraId="43A71636" w14:textId="77777777" w:rsidR="00AD0C9B" w:rsidRDefault="00AD0C9B" w:rsidP="00AD0C9B">
      <w:pPr>
        <w:pStyle w:val="ad"/>
        <w:numPr>
          <w:ilvl w:val="0"/>
          <w:numId w:val="9"/>
        </w:numPr>
      </w:pPr>
      <w:r>
        <w:rPr>
          <w:rFonts w:hint="eastAsia"/>
        </w:rPr>
        <w:t>若服务器收到设备回复的两条指令，此时需要区分指令，避免响应两次，再次发送相同的两条指令，需要一个字段记录指令的流水号。设备完整返回流水号即可。</w:t>
      </w:r>
    </w:p>
    <w:p w14:paraId="7909BEFD" w14:textId="77777777" w:rsidR="00AD0C9B" w:rsidRDefault="00AD0C9B" w:rsidP="00AD0C9B">
      <w:pPr>
        <w:pStyle w:val="ad"/>
        <w:numPr>
          <w:ilvl w:val="0"/>
          <w:numId w:val="9"/>
        </w:numPr>
      </w:pPr>
      <w:r>
        <w:rPr>
          <w:rFonts w:hint="eastAsia"/>
        </w:rPr>
        <w:t>设备多次不响应服务器时，服务器应当记录当前进度，稍后再试或直接终止进程。若只是某一包不响应，可以跳过当前包，升级完最后一包后，再回头补发。可以提高成功率，减少因为某些原因暂时中止导致的升级失败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09BEF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EE80F7" w16cex:dateUtc="2026-02-26T07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09BEFD" w16cid:durableId="4EEE80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5ACAE" w14:textId="77777777" w:rsidR="00735827" w:rsidRDefault="00735827" w:rsidP="00400195">
      <w:r>
        <w:separator/>
      </w:r>
    </w:p>
  </w:endnote>
  <w:endnote w:type="continuationSeparator" w:id="0">
    <w:p w14:paraId="6F6C0D9A" w14:textId="77777777" w:rsidR="00735827" w:rsidRDefault="00735827" w:rsidP="0040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5D2E" w14:textId="77777777" w:rsidR="001724A3" w:rsidRDefault="001724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784949"/>
      <w:docPartObj>
        <w:docPartGallery w:val="Page Numbers (Bottom of Page)"/>
        <w:docPartUnique/>
      </w:docPartObj>
    </w:sdtPr>
    <w:sdtContent>
      <w:p w14:paraId="684767B9" w14:textId="0A2F03C9" w:rsidR="001724A3" w:rsidRDefault="001724A3" w:rsidP="001724A3">
        <w:pPr>
          <w:pStyle w:val="a5"/>
          <w:jc w:val="center"/>
        </w:pPr>
        <w:r w:rsidRPr="001724A3">
          <w:rPr>
            <w:sz w:val="21"/>
            <w:szCs w:val="21"/>
          </w:rPr>
          <w:fldChar w:fldCharType="begin"/>
        </w:r>
        <w:r w:rsidRPr="001724A3">
          <w:rPr>
            <w:sz w:val="21"/>
            <w:szCs w:val="21"/>
          </w:rPr>
          <w:instrText>PAGE   \* MERGEFORMAT</w:instrText>
        </w:r>
        <w:r w:rsidRPr="001724A3">
          <w:rPr>
            <w:sz w:val="21"/>
            <w:szCs w:val="21"/>
          </w:rPr>
          <w:fldChar w:fldCharType="separate"/>
        </w:r>
        <w:r w:rsidRPr="001724A3">
          <w:rPr>
            <w:sz w:val="21"/>
            <w:szCs w:val="21"/>
            <w:lang w:val="zh-CN"/>
          </w:rPr>
          <w:t>2</w:t>
        </w:r>
        <w:r w:rsidRPr="001724A3">
          <w:rPr>
            <w:sz w:val="21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C9D2" w14:textId="77777777" w:rsidR="001724A3" w:rsidRDefault="001724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4A7B" w14:textId="77777777" w:rsidR="00735827" w:rsidRDefault="00735827" w:rsidP="00400195">
      <w:r>
        <w:separator/>
      </w:r>
    </w:p>
  </w:footnote>
  <w:footnote w:type="continuationSeparator" w:id="0">
    <w:p w14:paraId="1D99DDA3" w14:textId="77777777" w:rsidR="00735827" w:rsidRDefault="00735827" w:rsidP="0040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78EC" w14:textId="77777777" w:rsidR="001724A3" w:rsidRDefault="001724A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3166D" w14:textId="77777777" w:rsidR="001724A3" w:rsidRDefault="001724A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561E" w14:textId="77777777" w:rsidR="001724A3" w:rsidRDefault="001724A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8D9"/>
    <w:multiLevelType w:val="hybridMultilevel"/>
    <w:tmpl w:val="EA5ECDC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1A571C"/>
    <w:multiLevelType w:val="hybridMultilevel"/>
    <w:tmpl w:val="1BFA917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0825004"/>
    <w:multiLevelType w:val="hybridMultilevel"/>
    <w:tmpl w:val="EA5ECD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D9610C"/>
    <w:multiLevelType w:val="hybridMultilevel"/>
    <w:tmpl w:val="BF20B6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4F91767"/>
    <w:multiLevelType w:val="hybridMultilevel"/>
    <w:tmpl w:val="0BEE14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6A0612"/>
    <w:multiLevelType w:val="singleLevel"/>
    <w:tmpl w:val="596A06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96A4A88"/>
    <w:multiLevelType w:val="singleLevel"/>
    <w:tmpl w:val="596A4A88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5A7E60D9"/>
    <w:multiLevelType w:val="hybridMultilevel"/>
    <w:tmpl w:val="75443E00"/>
    <w:lvl w:ilvl="0" w:tplc="0409000F">
      <w:start w:val="1"/>
      <w:numFmt w:val="decimal"/>
      <w:lvlText w:val="%1."/>
      <w:lvlJc w:val="left"/>
      <w:pPr>
        <w:ind w:left="858" w:hanging="440"/>
      </w:p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8" w15:restartNumberingAfterBreak="0">
    <w:nsid w:val="5D50117E"/>
    <w:multiLevelType w:val="hybridMultilevel"/>
    <w:tmpl w:val="66FC5282"/>
    <w:lvl w:ilvl="0" w:tplc="C562E6B0">
      <w:start w:val="1"/>
      <w:numFmt w:val="decimal"/>
      <w:lvlText w:val="%1."/>
      <w:lvlJc w:val="left"/>
      <w:pPr>
        <w:ind w:left="720" w:hanging="360"/>
      </w:pPr>
    </w:lvl>
    <w:lvl w:ilvl="1" w:tplc="7172B4EE">
      <w:start w:val="1"/>
      <w:numFmt w:val="decimal"/>
      <w:lvlText w:val="%2."/>
      <w:lvlJc w:val="left"/>
      <w:pPr>
        <w:ind w:left="720" w:hanging="360"/>
      </w:pPr>
    </w:lvl>
    <w:lvl w:ilvl="2" w:tplc="7DE41888">
      <w:start w:val="1"/>
      <w:numFmt w:val="decimal"/>
      <w:lvlText w:val="%3."/>
      <w:lvlJc w:val="left"/>
      <w:pPr>
        <w:ind w:left="720" w:hanging="360"/>
      </w:pPr>
    </w:lvl>
    <w:lvl w:ilvl="3" w:tplc="7EC48654">
      <w:start w:val="1"/>
      <w:numFmt w:val="decimal"/>
      <w:lvlText w:val="%4."/>
      <w:lvlJc w:val="left"/>
      <w:pPr>
        <w:ind w:left="720" w:hanging="360"/>
      </w:pPr>
    </w:lvl>
    <w:lvl w:ilvl="4" w:tplc="C55CD3AA">
      <w:start w:val="1"/>
      <w:numFmt w:val="decimal"/>
      <w:lvlText w:val="%5."/>
      <w:lvlJc w:val="left"/>
      <w:pPr>
        <w:ind w:left="720" w:hanging="360"/>
      </w:pPr>
    </w:lvl>
    <w:lvl w:ilvl="5" w:tplc="AD900022">
      <w:start w:val="1"/>
      <w:numFmt w:val="decimal"/>
      <w:lvlText w:val="%6."/>
      <w:lvlJc w:val="left"/>
      <w:pPr>
        <w:ind w:left="720" w:hanging="360"/>
      </w:pPr>
    </w:lvl>
    <w:lvl w:ilvl="6" w:tplc="8C4A57BC">
      <w:start w:val="1"/>
      <w:numFmt w:val="decimal"/>
      <w:lvlText w:val="%7."/>
      <w:lvlJc w:val="left"/>
      <w:pPr>
        <w:ind w:left="720" w:hanging="360"/>
      </w:pPr>
    </w:lvl>
    <w:lvl w:ilvl="7" w:tplc="1EA2A148">
      <w:start w:val="1"/>
      <w:numFmt w:val="decimal"/>
      <w:lvlText w:val="%8."/>
      <w:lvlJc w:val="left"/>
      <w:pPr>
        <w:ind w:left="720" w:hanging="360"/>
      </w:pPr>
    </w:lvl>
    <w:lvl w:ilvl="8" w:tplc="C6426670">
      <w:start w:val="1"/>
      <w:numFmt w:val="decimal"/>
      <w:lvlText w:val="%9."/>
      <w:lvlJc w:val="left"/>
      <w:pPr>
        <w:ind w:left="720" w:hanging="360"/>
      </w:pPr>
    </w:lvl>
  </w:abstractNum>
  <w:num w:numId="1" w16cid:durableId="2146120836">
    <w:abstractNumId w:val="5"/>
  </w:num>
  <w:num w:numId="2" w16cid:durableId="509756704">
    <w:abstractNumId w:val="6"/>
  </w:num>
  <w:num w:numId="3" w16cid:durableId="130946351">
    <w:abstractNumId w:val="2"/>
  </w:num>
  <w:num w:numId="4" w16cid:durableId="1735539826">
    <w:abstractNumId w:val="1"/>
  </w:num>
  <w:num w:numId="5" w16cid:durableId="375543585">
    <w:abstractNumId w:val="7"/>
  </w:num>
  <w:num w:numId="6" w16cid:durableId="46685525">
    <w:abstractNumId w:val="4"/>
  </w:num>
  <w:num w:numId="7" w16cid:durableId="430709146">
    <w:abstractNumId w:val="3"/>
  </w:num>
  <w:num w:numId="8" w16cid:durableId="1020160832">
    <w:abstractNumId w:val="0"/>
  </w:num>
  <w:num w:numId="9" w16cid:durableId="53519766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 lei">
    <w15:presenceInfo w15:providerId="Windows Live" w15:userId="82a56d323e4d8a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5D6034"/>
    <w:rsid w:val="00002F26"/>
    <w:rsid w:val="00020EBB"/>
    <w:rsid w:val="0002202C"/>
    <w:rsid w:val="00022CC2"/>
    <w:rsid w:val="0002342B"/>
    <w:rsid w:val="00032A70"/>
    <w:rsid w:val="000377D0"/>
    <w:rsid w:val="0005233D"/>
    <w:rsid w:val="00065554"/>
    <w:rsid w:val="00070AB8"/>
    <w:rsid w:val="00070DD6"/>
    <w:rsid w:val="0007262D"/>
    <w:rsid w:val="0007379D"/>
    <w:rsid w:val="00077C40"/>
    <w:rsid w:val="00080690"/>
    <w:rsid w:val="00081854"/>
    <w:rsid w:val="0008228B"/>
    <w:rsid w:val="00085294"/>
    <w:rsid w:val="00086172"/>
    <w:rsid w:val="00097893"/>
    <w:rsid w:val="000B0C61"/>
    <w:rsid w:val="000B19F7"/>
    <w:rsid w:val="000B5CE8"/>
    <w:rsid w:val="000B6442"/>
    <w:rsid w:val="000E02C9"/>
    <w:rsid w:val="000E28D8"/>
    <w:rsid w:val="000F57C0"/>
    <w:rsid w:val="00100F3B"/>
    <w:rsid w:val="001033CF"/>
    <w:rsid w:val="001045B3"/>
    <w:rsid w:val="001376A0"/>
    <w:rsid w:val="0014263F"/>
    <w:rsid w:val="001506F1"/>
    <w:rsid w:val="001564FF"/>
    <w:rsid w:val="0016073E"/>
    <w:rsid w:val="00163322"/>
    <w:rsid w:val="001724A3"/>
    <w:rsid w:val="00174410"/>
    <w:rsid w:val="001746FC"/>
    <w:rsid w:val="001778D5"/>
    <w:rsid w:val="00180944"/>
    <w:rsid w:val="00182584"/>
    <w:rsid w:val="001A6082"/>
    <w:rsid w:val="001B743F"/>
    <w:rsid w:val="001B7CB7"/>
    <w:rsid w:val="001C2890"/>
    <w:rsid w:val="001C7533"/>
    <w:rsid w:val="001D56CE"/>
    <w:rsid w:val="001E2805"/>
    <w:rsid w:val="001E730F"/>
    <w:rsid w:val="002009C5"/>
    <w:rsid w:val="002026E5"/>
    <w:rsid w:val="00210CAC"/>
    <w:rsid w:val="00212D55"/>
    <w:rsid w:val="00214F5A"/>
    <w:rsid w:val="00216927"/>
    <w:rsid w:val="00216D3E"/>
    <w:rsid w:val="00224F19"/>
    <w:rsid w:val="002250CC"/>
    <w:rsid w:val="002362CF"/>
    <w:rsid w:val="00241A46"/>
    <w:rsid w:val="00251E12"/>
    <w:rsid w:val="00284067"/>
    <w:rsid w:val="00292939"/>
    <w:rsid w:val="00293C10"/>
    <w:rsid w:val="002A33AB"/>
    <w:rsid w:val="002A63B3"/>
    <w:rsid w:val="002D5EF5"/>
    <w:rsid w:val="002F0650"/>
    <w:rsid w:val="002F3268"/>
    <w:rsid w:val="00312F72"/>
    <w:rsid w:val="00317BF0"/>
    <w:rsid w:val="0032428C"/>
    <w:rsid w:val="0033703A"/>
    <w:rsid w:val="00343DEF"/>
    <w:rsid w:val="0034720E"/>
    <w:rsid w:val="00352B3E"/>
    <w:rsid w:val="003538BC"/>
    <w:rsid w:val="00353F76"/>
    <w:rsid w:val="0035429F"/>
    <w:rsid w:val="00354E60"/>
    <w:rsid w:val="0035505D"/>
    <w:rsid w:val="003558C1"/>
    <w:rsid w:val="003571C9"/>
    <w:rsid w:val="003701D0"/>
    <w:rsid w:val="0037364A"/>
    <w:rsid w:val="00374C0D"/>
    <w:rsid w:val="003753A0"/>
    <w:rsid w:val="00381D8B"/>
    <w:rsid w:val="00382A66"/>
    <w:rsid w:val="003847AB"/>
    <w:rsid w:val="003907D7"/>
    <w:rsid w:val="00393A91"/>
    <w:rsid w:val="00394850"/>
    <w:rsid w:val="003B4E3F"/>
    <w:rsid w:val="003D2035"/>
    <w:rsid w:val="003E2843"/>
    <w:rsid w:val="003F0ADA"/>
    <w:rsid w:val="003F1750"/>
    <w:rsid w:val="003F51B8"/>
    <w:rsid w:val="003F7597"/>
    <w:rsid w:val="00400195"/>
    <w:rsid w:val="004028B0"/>
    <w:rsid w:val="00413271"/>
    <w:rsid w:val="00414849"/>
    <w:rsid w:val="00415EA8"/>
    <w:rsid w:val="0041672A"/>
    <w:rsid w:val="00420F0F"/>
    <w:rsid w:val="00421D29"/>
    <w:rsid w:val="00423C2B"/>
    <w:rsid w:val="00427EBE"/>
    <w:rsid w:val="00434EF5"/>
    <w:rsid w:val="00436D8A"/>
    <w:rsid w:val="00443824"/>
    <w:rsid w:val="00443922"/>
    <w:rsid w:val="00452595"/>
    <w:rsid w:val="004639A4"/>
    <w:rsid w:val="00465D6F"/>
    <w:rsid w:val="004734FE"/>
    <w:rsid w:val="004779C5"/>
    <w:rsid w:val="00482DC7"/>
    <w:rsid w:val="00494540"/>
    <w:rsid w:val="004A1081"/>
    <w:rsid w:val="004A2193"/>
    <w:rsid w:val="004A4271"/>
    <w:rsid w:val="004A7EDD"/>
    <w:rsid w:val="004B0097"/>
    <w:rsid w:val="004B0B33"/>
    <w:rsid w:val="004C0024"/>
    <w:rsid w:val="004C0D44"/>
    <w:rsid w:val="004C0D61"/>
    <w:rsid w:val="004C33F0"/>
    <w:rsid w:val="004D2163"/>
    <w:rsid w:val="004E0588"/>
    <w:rsid w:val="004E18C1"/>
    <w:rsid w:val="004E3A7F"/>
    <w:rsid w:val="004E5C7F"/>
    <w:rsid w:val="004F0820"/>
    <w:rsid w:val="004F5092"/>
    <w:rsid w:val="004F7401"/>
    <w:rsid w:val="00500C93"/>
    <w:rsid w:val="00516F73"/>
    <w:rsid w:val="0053376C"/>
    <w:rsid w:val="00536484"/>
    <w:rsid w:val="005432B9"/>
    <w:rsid w:val="00560099"/>
    <w:rsid w:val="00562004"/>
    <w:rsid w:val="005751CF"/>
    <w:rsid w:val="00582973"/>
    <w:rsid w:val="005863D3"/>
    <w:rsid w:val="00595C04"/>
    <w:rsid w:val="005A7F39"/>
    <w:rsid w:val="005C0835"/>
    <w:rsid w:val="005C3661"/>
    <w:rsid w:val="005C465D"/>
    <w:rsid w:val="005C7497"/>
    <w:rsid w:val="005D26E9"/>
    <w:rsid w:val="005D2B6B"/>
    <w:rsid w:val="005F32F7"/>
    <w:rsid w:val="00600A03"/>
    <w:rsid w:val="0060406B"/>
    <w:rsid w:val="00612973"/>
    <w:rsid w:val="00623682"/>
    <w:rsid w:val="0063197B"/>
    <w:rsid w:val="00634498"/>
    <w:rsid w:val="006354C0"/>
    <w:rsid w:val="006428EB"/>
    <w:rsid w:val="00674480"/>
    <w:rsid w:val="006751D1"/>
    <w:rsid w:val="006779C5"/>
    <w:rsid w:val="00684E01"/>
    <w:rsid w:val="0069700F"/>
    <w:rsid w:val="006A47CF"/>
    <w:rsid w:val="006B161A"/>
    <w:rsid w:val="006B1740"/>
    <w:rsid w:val="006B2DE7"/>
    <w:rsid w:val="006C33A7"/>
    <w:rsid w:val="006D6BC2"/>
    <w:rsid w:val="006E0CE9"/>
    <w:rsid w:val="006E2B9F"/>
    <w:rsid w:val="006F1FEC"/>
    <w:rsid w:val="006F5C6E"/>
    <w:rsid w:val="00703D5D"/>
    <w:rsid w:val="00704466"/>
    <w:rsid w:val="00705E29"/>
    <w:rsid w:val="0071227B"/>
    <w:rsid w:val="00714905"/>
    <w:rsid w:val="00714B6B"/>
    <w:rsid w:val="007200FF"/>
    <w:rsid w:val="00720EBA"/>
    <w:rsid w:val="007242A7"/>
    <w:rsid w:val="007314F4"/>
    <w:rsid w:val="0073200C"/>
    <w:rsid w:val="00734B54"/>
    <w:rsid w:val="0073531A"/>
    <w:rsid w:val="00735827"/>
    <w:rsid w:val="00736A2F"/>
    <w:rsid w:val="00744559"/>
    <w:rsid w:val="00745C8E"/>
    <w:rsid w:val="007533B3"/>
    <w:rsid w:val="00761AC5"/>
    <w:rsid w:val="00762227"/>
    <w:rsid w:val="00772A86"/>
    <w:rsid w:val="00773140"/>
    <w:rsid w:val="00785E2E"/>
    <w:rsid w:val="00793B17"/>
    <w:rsid w:val="007950E4"/>
    <w:rsid w:val="007974CB"/>
    <w:rsid w:val="007A03DD"/>
    <w:rsid w:val="007A1246"/>
    <w:rsid w:val="007A1D24"/>
    <w:rsid w:val="007A7019"/>
    <w:rsid w:val="007B06EB"/>
    <w:rsid w:val="007B14B1"/>
    <w:rsid w:val="007C2AB0"/>
    <w:rsid w:val="007D1720"/>
    <w:rsid w:val="007D216E"/>
    <w:rsid w:val="007D30DA"/>
    <w:rsid w:val="007E0067"/>
    <w:rsid w:val="007E18C8"/>
    <w:rsid w:val="007E49CA"/>
    <w:rsid w:val="007E7D21"/>
    <w:rsid w:val="007F4494"/>
    <w:rsid w:val="007F57D1"/>
    <w:rsid w:val="007F7614"/>
    <w:rsid w:val="007F7D60"/>
    <w:rsid w:val="00801A02"/>
    <w:rsid w:val="008101BE"/>
    <w:rsid w:val="00820E99"/>
    <w:rsid w:val="00822439"/>
    <w:rsid w:val="0082250D"/>
    <w:rsid w:val="00831AFF"/>
    <w:rsid w:val="00835054"/>
    <w:rsid w:val="00844A4C"/>
    <w:rsid w:val="0088179F"/>
    <w:rsid w:val="00881A5E"/>
    <w:rsid w:val="00881EA3"/>
    <w:rsid w:val="00885EAA"/>
    <w:rsid w:val="008864A6"/>
    <w:rsid w:val="00886C41"/>
    <w:rsid w:val="008935E5"/>
    <w:rsid w:val="008A0519"/>
    <w:rsid w:val="008A4B64"/>
    <w:rsid w:val="008A5250"/>
    <w:rsid w:val="008B6F1E"/>
    <w:rsid w:val="008C3633"/>
    <w:rsid w:val="008C4E24"/>
    <w:rsid w:val="008C506C"/>
    <w:rsid w:val="008C614F"/>
    <w:rsid w:val="008C6761"/>
    <w:rsid w:val="008D0D77"/>
    <w:rsid w:val="008E182A"/>
    <w:rsid w:val="008E18FC"/>
    <w:rsid w:val="008F4340"/>
    <w:rsid w:val="00901F0C"/>
    <w:rsid w:val="00902767"/>
    <w:rsid w:val="0090700D"/>
    <w:rsid w:val="00907C69"/>
    <w:rsid w:val="00911AF6"/>
    <w:rsid w:val="009123D7"/>
    <w:rsid w:val="009176CF"/>
    <w:rsid w:val="00930472"/>
    <w:rsid w:val="00937179"/>
    <w:rsid w:val="0093764B"/>
    <w:rsid w:val="00951A43"/>
    <w:rsid w:val="00965390"/>
    <w:rsid w:val="00966129"/>
    <w:rsid w:val="0096780E"/>
    <w:rsid w:val="0097408B"/>
    <w:rsid w:val="009750EE"/>
    <w:rsid w:val="0097796F"/>
    <w:rsid w:val="00977D45"/>
    <w:rsid w:val="00981706"/>
    <w:rsid w:val="00984E93"/>
    <w:rsid w:val="009913FB"/>
    <w:rsid w:val="0099620E"/>
    <w:rsid w:val="00996A74"/>
    <w:rsid w:val="00996F47"/>
    <w:rsid w:val="009A3CDF"/>
    <w:rsid w:val="009A4336"/>
    <w:rsid w:val="009A7612"/>
    <w:rsid w:val="009B620B"/>
    <w:rsid w:val="009C23DC"/>
    <w:rsid w:val="009C3264"/>
    <w:rsid w:val="009C35D0"/>
    <w:rsid w:val="009D056F"/>
    <w:rsid w:val="009D5F69"/>
    <w:rsid w:val="009D5F8F"/>
    <w:rsid w:val="009E29CF"/>
    <w:rsid w:val="009F094A"/>
    <w:rsid w:val="00A013BC"/>
    <w:rsid w:val="00A03235"/>
    <w:rsid w:val="00A060FF"/>
    <w:rsid w:val="00A1102A"/>
    <w:rsid w:val="00A1164D"/>
    <w:rsid w:val="00A126DA"/>
    <w:rsid w:val="00A2449D"/>
    <w:rsid w:val="00A26465"/>
    <w:rsid w:val="00A336AE"/>
    <w:rsid w:val="00A443F8"/>
    <w:rsid w:val="00A46351"/>
    <w:rsid w:val="00A52333"/>
    <w:rsid w:val="00A6529D"/>
    <w:rsid w:val="00A708A0"/>
    <w:rsid w:val="00A7297C"/>
    <w:rsid w:val="00A7670E"/>
    <w:rsid w:val="00A7720F"/>
    <w:rsid w:val="00A777D1"/>
    <w:rsid w:val="00A87873"/>
    <w:rsid w:val="00A906DD"/>
    <w:rsid w:val="00A9324D"/>
    <w:rsid w:val="00A970F4"/>
    <w:rsid w:val="00AA502C"/>
    <w:rsid w:val="00AA6FC3"/>
    <w:rsid w:val="00AB536B"/>
    <w:rsid w:val="00AC58B4"/>
    <w:rsid w:val="00AC728E"/>
    <w:rsid w:val="00AC7B2E"/>
    <w:rsid w:val="00AD03E9"/>
    <w:rsid w:val="00AD0BC2"/>
    <w:rsid w:val="00AD0C9B"/>
    <w:rsid w:val="00AD2715"/>
    <w:rsid w:val="00AE34CC"/>
    <w:rsid w:val="00AF3518"/>
    <w:rsid w:val="00B030D5"/>
    <w:rsid w:val="00B13C99"/>
    <w:rsid w:val="00B27D0D"/>
    <w:rsid w:val="00B32A40"/>
    <w:rsid w:val="00B5057D"/>
    <w:rsid w:val="00B52181"/>
    <w:rsid w:val="00B634C1"/>
    <w:rsid w:val="00B72720"/>
    <w:rsid w:val="00BB3F42"/>
    <w:rsid w:val="00BC4990"/>
    <w:rsid w:val="00BE27A2"/>
    <w:rsid w:val="00BE55C7"/>
    <w:rsid w:val="00BE7991"/>
    <w:rsid w:val="00BF3DF8"/>
    <w:rsid w:val="00BF5D82"/>
    <w:rsid w:val="00C02DE1"/>
    <w:rsid w:val="00C05C2A"/>
    <w:rsid w:val="00C15CEF"/>
    <w:rsid w:val="00C229CB"/>
    <w:rsid w:val="00C22ADE"/>
    <w:rsid w:val="00C270F5"/>
    <w:rsid w:val="00C27ED8"/>
    <w:rsid w:val="00C33BE4"/>
    <w:rsid w:val="00C37B8C"/>
    <w:rsid w:val="00C433B9"/>
    <w:rsid w:val="00C43E74"/>
    <w:rsid w:val="00C46CD2"/>
    <w:rsid w:val="00C50889"/>
    <w:rsid w:val="00C54024"/>
    <w:rsid w:val="00C542C6"/>
    <w:rsid w:val="00C5637D"/>
    <w:rsid w:val="00C64FA1"/>
    <w:rsid w:val="00C72122"/>
    <w:rsid w:val="00C74036"/>
    <w:rsid w:val="00C756B9"/>
    <w:rsid w:val="00C851A6"/>
    <w:rsid w:val="00CA297A"/>
    <w:rsid w:val="00CB694A"/>
    <w:rsid w:val="00CC41F0"/>
    <w:rsid w:val="00CD6910"/>
    <w:rsid w:val="00CE0544"/>
    <w:rsid w:val="00CE2CEA"/>
    <w:rsid w:val="00D062E4"/>
    <w:rsid w:val="00D10D0B"/>
    <w:rsid w:val="00D16467"/>
    <w:rsid w:val="00D2422A"/>
    <w:rsid w:val="00D25729"/>
    <w:rsid w:val="00D351CA"/>
    <w:rsid w:val="00D4036E"/>
    <w:rsid w:val="00D47D91"/>
    <w:rsid w:val="00D50D84"/>
    <w:rsid w:val="00D541D8"/>
    <w:rsid w:val="00D60DC0"/>
    <w:rsid w:val="00D61D47"/>
    <w:rsid w:val="00D65DBF"/>
    <w:rsid w:val="00D66619"/>
    <w:rsid w:val="00D70FC6"/>
    <w:rsid w:val="00D710CD"/>
    <w:rsid w:val="00D758CA"/>
    <w:rsid w:val="00D76CA7"/>
    <w:rsid w:val="00D83151"/>
    <w:rsid w:val="00D91399"/>
    <w:rsid w:val="00D960A7"/>
    <w:rsid w:val="00DA3844"/>
    <w:rsid w:val="00DA63C0"/>
    <w:rsid w:val="00DA7E1E"/>
    <w:rsid w:val="00DB24FE"/>
    <w:rsid w:val="00DD6EA4"/>
    <w:rsid w:val="00DD7347"/>
    <w:rsid w:val="00DE50CB"/>
    <w:rsid w:val="00DE593A"/>
    <w:rsid w:val="00DE661B"/>
    <w:rsid w:val="00DF4085"/>
    <w:rsid w:val="00DF460A"/>
    <w:rsid w:val="00DF58B6"/>
    <w:rsid w:val="00E07211"/>
    <w:rsid w:val="00E10F80"/>
    <w:rsid w:val="00E12A6C"/>
    <w:rsid w:val="00E1746C"/>
    <w:rsid w:val="00E2225D"/>
    <w:rsid w:val="00E224DA"/>
    <w:rsid w:val="00E2737D"/>
    <w:rsid w:val="00E378A3"/>
    <w:rsid w:val="00E470EF"/>
    <w:rsid w:val="00E54177"/>
    <w:rsid w:val="00E5586F"/>
    <w:rsid w:val="00E67F4D"/>
    <w:rsid w:val="00E7734B"/>
    <w:rsid w:val="00E81077"/>
    <w:rsid w:val="00E84833"/>
    <w:rsid w:val="00E9602E"/>
    <w:rsid w:val="00EB51E2"/>
    <w:rsid w:val="00EB73CB"/>
    <w:rsid w:val="00EB74C7"/>
    <w:rsid w:val="00ED476F"/>
    <w:rsid w:val="00EE2AE5"/>
    <w:rsid w:val="00EF1262"/>
    <w:rsid w:val="00EF5050"/>
    <w:rsid w:val="00F004E6"/>
    <w:rsid w:val="00F16FFB"/>
    <w:rsid w:val="00F17D13"/>
    <w:rsid w:val="00F2253D"/>
    <w:rsid w:val="00F340B8"/>
    <w:rsid w:val="00F43ED7"/>
    <w:rsid w:val="00F51001"/>
    <w:rsid w:val="00F60EA2"/>
    <w:rsid w:val="00F6110C"/>
    <w:rsid w:val="00F6620A"/>
    <w:rsid w:val="00F67751"/>
    <w:rsid w:val="00F70FAC"/>
    <w:rsid w:val="00F73C08"/>
    <w:rsid w:val="00F7455A"/>
    <w:rsid w:val="00F74861"/>
    <w:rsid w:val="00F75823"/>
    <w:rsid w:val="00F80E18"/>
    <w:rsid w:val="00F93BE4"/>
    <w:rsid w:val="00F9647F"/>
    <w:rsid w:val="00FD19F6"/>
    <w:rsid w:val="00FE1B8E"/>
    <w:rsid w:val="00FE7DD6"/>
    <w:rsid w:val="00FF0678"/>
    <w:rsid w:val="00FF6862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C81A22"/>
  <w15:docId w15:val="{262C86E7-ADD5-4FA6-B358-3B81ECD3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20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84067"/>
    <w:pPr>
      <w:keepNext/>
      <w:keepLines/>
      <w:outlineLvl w:val="0"/>
    </w:pPr>
    <w:rPr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03DD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styleId="HTML">
    <w:name w:val="HTML Preformatted"/>
    <w:basedOn w:val="a"/>
    <w:link w:val="HTML0"/>
    <w:uiPriority w:val="99"/>
    <w:semiHidden/>
    <w:unhideWhenUsed/>
    <w:rsid w:val="00E67F4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67F4D"/>
    <w:rPr>
      <w:rFonts w:ascii="Courier New" w:hAnsi="Courier New" w:cs="Courier New"/>
      <w:kern w:val="2"/>
    </w:rPr>
  </w:style>
  <w:style w:type="paragraph" w:styleId="aa">
    <w:name w:val="List Paragraph"/>
    <w:basedOn w:val="a"/>
    <w:uiPriority w:val="99"/>
    <w:rsid w:val="0005233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03DD"/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table" w:styleId="ab">
    <w:name w:val="Table Grid"/>
    <w:basedOn w:val="a1"/>
    <w:uiPriority w:val="39"/>
    <w:rsid w:val="00F75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284067"/>
    <w:rPr>
      <w:bCs/>
      <w:kern w:val="44"/>
      <w:sz w:val="28"/>
      <w:szCs w:val="44"/>
    </w:rPr>
  </w:style>
  <w:style w:type="character" w:styleId="ac">
    <w:name w:val="annotation reference"/>
    <w:basedOn w:val="a0"/>
    <w:uiPriority w:val="99"/>
    <w:semiHidden/>
    <w:unhideWhenUsed/>
    <w:rsid w:val="00AD0C9B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AD0C9B"/>
    <w:pPr>
      <w:jc w:val="left"/>
    </w:pPr>
  </w:style>
  <w:style w:type="character" w:customStyle="1" w:styleId="ae">
    <w:name w:val="批注文字 字符"/>
    <w:basedOn w:val="a0"/>
    <w:link w:val="ad"/>
    <w:uiPriority w:val="99"/>
    <w:rsid w:val="00AD0C9B"/>
    <w:rPr>
      <w:kern w:val="2"/>
      <w:sz w:val="21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D0C9B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AD0C9B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18" Type="http://schemas.openxmlformats.org/officeDocument/2006/relationships/footer" Target="footer2.xml"/><Relationship Id="rId26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3.jpeg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5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image" Target="media/image5.png"/><Relationship Id="rId28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51DC193-16E6-4E8E-9C34-CF2877294E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简历-最新简历个人简历简洁简历个性简历创意简历x122.docx</Template>
  <TotalTime>2071</TotalTime>
  <Pages>6</Pages>
  <Words>1173</Words>
  <Characters>1420</Characters>
  <Application>Microsoft Office Word</Application>
  <DocSecurity>0</DocSecurity>
  <Lines>61</Lines>
  <Paragraphs>60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kedao</dc:creator>
  <cp:lastModifiedBy>ge lei</cp:lastModifiedBy>
  <cp:revision>334</cp:revision>
  <cp:lastPrinted>2026-02-26T11:28:00Z</cp:lastPrinted>
  <dcterms:created xsi:type="dcterms:W3CDTF">2017-07-14T08:26:00Z</dcterms:created>
  <dcterms:modified xsi:type="dcterms:W3CDTF">2026-03-10T09:35:00Z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