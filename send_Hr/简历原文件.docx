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397218A" w14:textId="77C8EB20" w:rsidR="0034720E" w:rsidRPr="008C506C" w:rsidRDefault="008C3633" w:rsidP="0034720E">
      <w:pPr>
        <w:widowControl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32FCE990" wp14:editId="54FC8D63">
                <wp:simplePos x="0" y="0"/>
                <wp:positionH relativeFrom="column">
                  <wp:posOffset>-786985</wp:posOffset>
                </wp:positionH>
                <wp:positionV relativeFrom="paragraph">
                  <wp:posOffset>-446405</wp:posOffset>
                </wp:positionV>
                <wp:extent cx="7709535" cy="2566035"/>
                <wp:effectExtent l="0" t="0" r="24765" b="43815"/>
                <wp:wrapNone/>
                <wp:docPr id="62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7709535" cy="2566035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3036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3036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3036"/>
                              </a:moveTo>
                              <a:lnTo>
                                <a:pt x="10000" y="0"/>
                              </a:lnTo>
                              <a:lnTo>
                                <a:pt x="10000" y="10000"/>
                              </a:lnTo>
                              <a:lnTo>
                                <a:pt x="0" y="10000"/>
                              </a:lnTo>
                              <a:lnTo>
                                <a:pt x="0" y="30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90BF"/>
                        </a:solidFill>
                        <a:ln w="12700" cap="flat" cmpd="sng" algn="ctr">
                          <a:solidFill>
                            <a:srgbClr val="5290B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92AA3" id="流程图: 手动输入 2" o:spid="_x0000_s1026" style="position:absolute;margin-left:-61.95pt;margin-top:-35.15pt;width:607.05pt;height:202.05pt;rotation:180;flip:x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" path="m,3036l10000,r,10000l,10000,,3036xe" fillcolor="#5290bf" strokecolor="#5290bf" strokeweight="1pt">
                <v:stroke joinstyle="miter"/>
                <v:path arrowok="t" o:connecttype="custom" o:connectlocs="0,779048;7709535,0;7709535,2566035;0,2566035;0,779048" o:connectangles="0,0,0,0,0"/>
              </v:shape>
            </w:pict>
          </mc:Fallback>
        </mc:AlternateContent>
      </w:r>
      <w:r w:rsidR="009D5F8F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3BBE8C5" wp14:editId="77BBFA74">
                <wp:simplePos x="0" y="0"/>
                <wp:positionH relativeFrom="column">
                  <wp:posOffset>-369567</wp:posOffset>
                </wp:positionH>
                <wp:positionV relativeFrom="paragraph">
                  <wp:posOffset>-153658</wp:posOffset>
                </wp:positionV>
                <wp:extent cx="3324473" cy="145796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473" cy="1457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3820379" w14:textId="204E8D3B" w:rsidR="0034720E" w:rsidRPr="00022CC2" w:rsidRDefault="0034720E" w:rsidP="0034720E">
                            <w:pPr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4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4"/>
                              </w:rPr>
                              <w:t>我</w:t>
                            </w:r>
                            <w:r w:rsidR="00C5637D" w:rsidRPr="00022CC2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4"/>
                              </w:rPr>
                              <w:t>可以熟练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4"/>
                              </w:rPr>
                              <w:t>使用</w:t>
                            </w:r>
                            <w:r w:rsidRPr="00022CC2"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0"/>
                                <w:szCs w:val="24"/>
                              </w:rPr>
                              <w:t>C语言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4"/>
                              </w:rPr>
                              <w:t>进行编程。</w:t>
                            </w:r>
                            <w:r w:rsidR="00C5637D" w:rsidRPr="00022CC2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4"/>
                              </w:rPr>
                              <w:t>有基础的电路分析能力，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4"/>
                              </w:rPr>
                              <w:t>较好的分析问题和解决问题的能力，也有相当不错的自学能力，工作认真，仔细，好学，会钻研，有团队意识</w:t>
                            </w:r>
                            <w:r w:rsidR="00C5637D" w:rsidRPr="00022CC2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4"/>
                              </w:rPr>
                              <w:t>。有做过完整的项目，从数据结构设计到，任务规划，数据发送，人机交互，制定协议，以及各种硬件的处理。</w:t>
                            </w:r>
                          </w:p>
                          <w:p w14:paraId="599C09AD" w14:textId="4592959A" w:rsidR="0034720E" w:rsidRDefault="0034720E" w:rsidP="0034720E">
                            <w:pPr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BBE8C5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margin-left:-29.1pt;margin-top:-12.1pt;width:261.75pt;height:114.8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" filled="f" stroked="f" strokeweight=".5pt">
                <v:textbox>
                  <w:txbxContent>
                    <w:p w14:paraId="23820379" w14:textId="204E8D3B" w:rsidR="0034720E" w:rsidRPr="00022CC2" w:rsidRDefault="0034720E" w:rsidP="0034720E">
                      <w:pPr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4"/>
                        </w:rPr>
                      </w:pPr>
                      <w:r w:rsidRPr="00022CC2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4"/>
                        </w:rPr>
                        <w:t>我</w:t>
                      </w:r>
                      <w:r w:rsidR="00C5637D" w:rsidRPr="00022CC2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4"/>
                        </w:rPr>
                        <w:t>可以熟练</w:t>
                      </w:r>
                      <w:r w:rsidRPr="00022CC2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4"/>
                        </w:rPr>
                        <w:t>使用</w:t>
                      </w:r>
                      <w:r w:rsidRPr="00022CC2">
                        <w:rPr>
                          <w:rFonts w:ascii="微软雅黑" w:eastAsia="微软雅黑" w:hAnsi="微软雅黑"/>
                          <w:color w:val="FFFFFF" w:themeColor="background1"/>
                          <w:sz w:val="20"/>
                          <w:szCs w:val="24"/>
                        </w:rPr>
                        <w:t>C语言</w:t>
                      </w:r>
                      <w:r w:rsidRPr="00022CC2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4"/>
                        </w:rPr>
                        <w:t>进行编程。</w:t>
                      </w:r>
                      <w:r w:rsidR="00C5637D" w:rsidRPr="00022CC2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4"/>
                        </w:rPr>
                        <w:t>有基础的电路分析能力，</w:t>
                      </w:r>
                      <w:r w:rsidRPr="00022CC2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4"/>
                        </w:rPr>
                        <w:t>较好的分析问题和解决问题的能力，也有相当不错的自学能力，工作认真，仔细，好学，会钻研，有团队意识</w:t>
                      </w:r>
                      <w:r w:rsidR="00C5637D" w:rsidRPr="00022CC2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4"/>
                        </w:rPr>
                        <w:t>。有做过完整的项目，从数据结构设计到，任务规划，数据发送，人机交互，制定协议，以及各种硬件的处理。</w:t>
                      </w:r>
                    </w:p>
                    <w:p w14:paraId="599C09AD" w14:textId="4592959A" w:rsidR="0034720E" w:rsidRDefault="0034720E" w:rsidP="0034720E">
                      <w:pPr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73C08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262238B" wp14:editId="667BCA2E">
                <wp:simplePos x="0" y="0"/>
                <wp:positionH relativeFrom="column">
                  <wp:posOffset>3261995</wp:posOffset>
                </wp:positionH>
                <wp:positionV relativeFrom="paragraph">
                  <wp:posOffset>119862</wp:posOffset>
                </wp:positionV>
                <wp:extent cx="1692068" cy="1183592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068" cy="11835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23BA8E9" w14:textId="77777777" w:rsidR="0034720E" w:rsidRDefault="0034720E" w:rsidP="0034720E">
                            <w:pPr>
                              <w:snapToGrid w:val="0"/>
                              <w:spacing w:line="6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pacing w:val="40"/>
                                <w:sz w:val="44"/>
                              </w:rPr>
                              <w:t>仇磊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4"/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44"/>
                              </w:rPr>
                              <w:t xml:space="preserve">  </w:t>
                            </w:r>
                          </w:p>
                          <w:p w14:paraId="4CEC3EE8" w14:textId="0513137A" w:rsidR="0034720E" w:rsidRDefault="007A03DD" w:rsidP="00F80E18">
                            <w:pPr>
                              <w:snapToGrid w:val="0"/>
                              <w:spacing w:line="6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嵌入式</w:t>
                            </w:r>
                            <w:r w:rsidR="0034720E" w:rsidRPr="006B2DE7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软件开发</w:t>
                            </w:r>
                          </w:p>
                          <w:p w14:paraId="45CBA67F" w14:textId="254B1834" w:rsidR="0034720E" w:rsidRDefault="0034720E" w:rsidP="0034720E">
                            <w:pPr>
                              <w:snapToGrid w:val="0"/>
                              <w:spacing w:line="6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2238B" id="文本框 60" o:spid="_x0000_s1027" type="#_x0000_t202" style="position:absolute;margin-left:256.85pt;margin-top:9.45pt;width:133.25pt;height:93.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" filled="f" stroked="f" strokeweight=".5pt">
                <v:textbox>
                  <w:txbxContent>
                    <w:p w14:paraId="023BA8E9" w14:textId="77777777" w:rsidR="0034720E" w:rsidRDefault="0034720E" w:rsidP="0034720E">
                      <w:pPr>
                        <w:snapToGrid w:val="0"/>
                        <w:spacing w:line="6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pacing w:val="40"/>
                          <w:sz w:val="44"/>
                        </w:rPr>
                        <w:t>仇磊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4"/>
                        </w:rPr>
                        <w:t xml:space="preserve">           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44"/>
                        </w:rPr>
                        <w:t xml:space="preserve">  </w:t>
                      </w:r>
                    </w:p>
                    <w:p w14:paraId="4CEC3EE8" w14:textId="0513137A" w:rsidR="0034720E" w:rsidRDefault="007A03DD" w:rsidP="00F80E18">
                      <w:pPr>
                        <w:snapToGrid w:val="0"/>
                        <w:spacing w:line="6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嵌入式</w:t>
                      </w:r>
                      <w:r w:rsidR="0034720E" w:rsidRPr="006B2DE7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软件开发</w:t>
                      </w:r>
                    </w:p>
                    <w:p w14:paraId="45CBA67F" w14:textId="254B1834" w:rsidR="0034720E" w:rsidRDefault="0034720E" w:rsidP="0034720E">
                      <w:pPr>
                        <w:snapToGrid w:val="0"/>
                        <w:spacing w:line="6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73C08">
        <w:rPr>
          <w:rFonts w:ascii="微软雅黑" w:eastAsia="微软雅黑" w:hAnsi="微软雅黑"/>
          <w:noProof/>
        </w:rPr>
        <w:drawing>
          <wp:anchor distT="0" distB="0" distL="114300" distR="114300" simplePos="0" relativeHeight="251731968" behindDoc="0" locked="0" layoutInCell="1" allowOverlap="1" wp14:anchorId="6820A7C6" wp14:editId="7FFE3339">
            <wp:simplePos x="0" y="0"/>
            <wp:positionH relativeFrom="margin">
              <wp:posOffset>5229470</wp:posOffset>
            </wp:positionH>
            <wp:positionV relativeFrom="paragraph">
              <wp:posOffset>3616</wp:posOffset>
            </wp:positionV>
            <wp:extent cx="1099185" cy="1398270"/>
            <wp:effectExtent l="95250" t="38100" r="43815" b="87630"/>
            <wp:wrapNone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21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9041" r="-4"/>
                    <a:stretch/>
                  </pic:blipFill>
                  <pic:spPr bwMode="auto">
                    <a:xfrm>
                      <a:off x="0" y="0"/>
                      <a:ext cx="1099185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C08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8028F6A" wp14:editId="122E420B">
                <wp:simplePos x="0" y="0"/>
                <wp:positionH relativeFrom="column">
                  <wp:posOffset>2999254</wp:posOffset>
                </wp:positionH>
                <wp:positionV relativeFrom="paragraph">
                  <wp:posOffset>-172094</wp:posOffset>
                </wp:positionV>
                <wp:extent cx="0" cy="1405255"/>
                <wp:effectExtent l="0" t="0" r="38100" b="23495"/>
                <wp:wrapNone/>
                <wp:docPr id="61" name="直接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0525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0892BA" id="直接连接符 61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.15pt,-13.55pt" to="236.15pt,9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" strokecolor="window" strokeweight="1pt">
                <v:stroke joinstyle="miter"/>
              </v:line>
            </w:pict>
          </mc:Fallback>
        </mc:AlternateContent>
      </w:r>
      <w:r w:rsidR="0034720E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288C6758" wp14:editId="050AC9E3">
                <wp:simplePos x="0" y="0"/>
                <wp:positionH relativeFrom="column">
                  <wp:posOffset>-230757</wp:posOffset>
                </wp:positionH>
                <wp:positionV relativeFrom="paragraph">
                  <wp:posOffset>15652942</wp:posOffset>
                </wp:positionV>
                <wp:extent cx="5098691" cy="1240790"/>
                <wp:effectExtent l="0" t="0" r="0" b="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8691" cy="1240790"/>
                          <a:chOff x="0" y="0"/>
                          <a:chExt cx="5098691" cy="1240790"/>
                        </a:xfrm>
                      </wpg:grpSpPr>
                      <wps:wsp>
                        <wps:cNvPr id="160" name="文本框 160"/>
                        <wps:cNvSpPr txBox="1"/>
                        <wps:spPr>
                          <a:xfrm>
                            <a:off x="0" y="0"/>
                            <a:ext cx="1422400" cy="12407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2FE006AC" w14:textId="77777777" w:rsidR="0034720E" w:rsidRDefault="0034720E" w:rsidP="0034720E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软件技能</w:t>
                              </w:r>
                            </w:p>
                            <w:p w14:paraId="406CBB84" w14:textId="77777777" w:rsidR="0034720E" w:rsidRDefault="0034720E" w:rsidP="0034720E"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  <w:t>Word</w:t>
                              </w:r>
                            </w:p>
                            <w:p w14:paraId="26629849" w14:textId="77777777" w:rsidR="0034720E" w:rsidRDefault="0034720E" w:rsidP="0034720E"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  <w:t>Powerpoint</w:t>
                              </w:r>
                            </w:p>
                            <w:p w14:paraId="2F79007D" w14:textId="77777777" w:rsidR="0034720E" w:rsidRDefault="0034720E" w:rsidP="0034720E"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  <w:t>Excel</w:t>
                              </w:r>
                            </w:p>
                            <w:p w14:paraId="50147854" w14:textId="77777777" w:rsidR="0034720E" w:rsidRDefault="0034720E" w:rsidP="0034720E"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  <w:t>Xmind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61" name="文本框 161"/>
                        <wps:cNvSpPr txBox="1"/>
                        <wps:spPr>
                          <a:xfrm>
                            <a:off x="3676291" y="0"/>
                            <a:ext cx="1422400" cy="12407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3CC25254" w14:textId="77777777" w:rsidR="0034720E" w:rsidRDefault="0034720E" w:rsidP="0034720E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商务技能</w:t>
                              </w:r>
                            </w:p>
                            <w:p w14:paraId="05DD3796" w14:textId="77777777" w:rsidR="0034720E" w:rsidRDefault="0034720E" w:rsidP="0034720E"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  <w:t>商务谈判</w:t>
                              </w:r>
                            </w:p>
                            <w:p w14:paraId="12AA2B85" w14:textId="77777777" w:rsidR="0034720E" w:rsidRDefault="0034720E" w:rsidP="0034720E"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  <w:t>营销策划</w:t>
                              </w:r>
                            </w:p>
                            <w:p w14:paraId="25543F5F" w14:textId="77777777" w:rsidR="0034720E" w:rsidRDefault="0034720E" w:rsidP="0034720E"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  <w:t>网络调研</w:t>
                              </w:r>
                            </w:p>
                            <w:p w14:paraId="2C0FDFE0" w14:textId="77777777" w:rsidR="0034720E" w:rsidRDefault="0034720E" w:rsidP="0034720E">
                              <w:pPr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Cs w:val="21"/>
                                </w:rPr>
                                <w:t>运营推广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8C6758" id="组合 63" o:spid="_x0000_s1028" style="position:absolute;margin-left:-18.15pt;margin-top:1232.5pt;width:401.45pt;height:97.7pt;z-index:251730944" coordsize="50986,12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">
                <v:shape id="文本框 160" o:spid="_x0000_s1029" type="#_x0000_t202" style="position:absolute;width:14224;height:12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" filled="f" stroked="f" strokeweight=".5pt">
                  <v:textbox style="mso-fit-shape-to-text:t">
                    <w:txbxContent>
                      <w:p w14:paraId="2FE006AC" w14:textId="77777777" w:rsidR="0034720E" w:rsidRDefault="0034720E" w:rsidP="0034720E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 w:val="24"/>
                            <w:szCs w:val="24"/>
                          </w:rPr>
                          <w:t>软件技能</w:t>
                        </w:r>
                      </w:p>
                      <w:p w14:paraId="406CBB84" w14:textId="77777777" w:rsidR="0034720E" w:rsidRDefault="0034720E" w:rsidP="0034720E"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  <w:t>Word</w:t>
                        </w:r>
                      </w:p>
                      <w:p w14:paraId="26629849" w14:textId="77777777" w:rsidR="0034720E" w:rsidRDefault="0034720E" w:rsidP="0034720E"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  <w:t>Powerpoint</w:t>
                        </w:r>
                      </w:p>
                      <w:p w14:paraId="2F79007D" w14:textId="77777777" w:rsidR="0034720E" w:rsidRDefault="0034720E" w:rsidP="0034720E"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  <w:t>Excel</w:t>
                        </w:r>
                      </w:p>
                      <w:p w14:paraId="50147854" w14:textId="77777777" w:rsidR="0034720E" w:rsidRDefault="0034720E" w:rsidP="0034720E"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  <w:t>Xmind</w:t>
                        </w:r>
                      </w:p>
                    </w:txbxContent>
                  </v:textbox>
                </v:shape>
                <v:shape id="文本框 161" o:spid="_x0000_s1030" type="#_x0000_t202" style="position:absolute;left:36762;width:14224;height:12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" filled="f" stroked="f" strokeweight=".5pt">
                  <v:textbox style="mso-fit-shape-to-text:t">
                    <w:txbxContent>
                      <w:p w14:paraId="3CC25254" w14:textId="77777777" w:rsidR="0034720E" w:rsidRDefault="0034720E" w:rsidP="0034720E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 w:val="24"/>
                            <w:szCs w:val="24"/>
                          </w:rPr>
                          <w:t>商务技能</w:t>
                        </w:r>
                      </w:p>
                      <w:p w14:paraId="05DD3796" w14:textId="77777777" w:rsidR="0034720E" w:rsidRDefault="0034720E" w:rsidP="0034720E"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  <w:t>商务谈判</w:t>
                        </w:r>
                      </w:p>
                      <w:p w14:paraId="12AA2B85" w14:textId="77777777" w:rsidR="0034720E" w:rsidRDefault="0034720E" w:rsidP="0034720E"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  <w:t>营销策划</w:t>
                        </w:r>
                      </w:p>
                      <w:p w14:paraId="25543F5F" w14:textId="77777777" w:rsidR="0034720E" w:rsidRDefault="0034720E" w:rsidP="0034720E"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  <w:t>网络调研</w:t>
                        </w:r>
                      </w:p>
                      <w:p w14:paraId="2C0FDFE0" w14:textId="77777777" w:rsidR="0034720E" w:rsidRDefault="0034720E" w:rsidP="0034720E">
                        <w:pPr>
                          <w:numPr>
                            <w:ilvl w:val="0"/>
                            <w:numId w:val="1"/>
                          </w:num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Cs w:val="21"/>
                          </w:rPr>
                          <w:t>运营推广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7EE8C3D" w14:textId="4A8AEA7C" w:rsidR="0034720E" w:rsidRDefault="0034720E" w:rsidP="0034720E">
      <w:pPr>
        <w:widowControl/>
        <w:tabs>
          <w:tab w:val="left" w:pos="5777"/>
        </w:tabs>
        <w:jc w:val="left"/>
        <w:rPr>
          <w:rFonts w:ascii="微软雅黑" w:eastAsia="微软雅黑" w:hAnsi="微软雅黑" w:hint="eastAsia"/>
        </w:rPr>
      </w:pPr>
    </w:p>
    <w:p w14:paraId="0C920A26" w14:textId="1FC63B61" w:rsidR="0034720E" w:rsidRDefault="009D5F8F" w:rsidP="0034720E">
      <w:pPr>
        <w:widowControl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3FE94003" wp14:editId="61F5945F">
                <wp:simplePos x="0" y="0"/>
                <wp:positionH relativeFrom="column">
                  <wp:posOffset>3952</wp:posOffset>
                </wp:positionH>
                <wp:positionV relativeFrom="paragraph">
                  <wp:posOffset>1588699</wp:posOffset>
                </wp:positionV>
                <wp:extent cx="6447247" cy="5803900"/>
                <wp:effectExtent l="0" t="0" r="0" b="25400"/>
                <wp:wrapNone/>
                <wp:docPr id="2047199817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7247" cy="5803900"/>
                          <a:chOff x="0" y="0"/>
                          <a:chExt cx="6447848" cy="5803900"/>
                        </a:xfrm>
                      </wpg:grpSpPr>
                      <wpg:grpSp>
                        <wpg:cNvPr id="845807069" name="组合 845807069"/>
                        <wpg:cNvGrpSpPr/>
                        <wpg:grpSpPr>
                          <a:xfrm>
                            <a:off x="3200400" y="19050"/>
                            <a:ext cx="3247448" cy="5378970"/>
                            <a:chOff x="0" y="-25005"/>
                            <a:chExt cx="3918409" cy="6093511"/>
                          </a:xfrm>
                        </wpg:grpSpPr>
                        <wpg:grpSp>
                          <wpg:cNvPr id="1296834415" name="组合 1296834415"/>
                          <wpg:cNvGrpSpPr/>
                          <wpg:grpSpPr>
                            <a:xfrm>
                              <a:off x="0" y="-25005"/>
                              <a:ext cx="3708400" cy="2565949"/>
                              <a:chOff x="1" y="-29584"/>
                              <a:chExt cx="3709058" cy="3035842"/>
                            </a:xfrm>
                          </wpg:grpSpPr>
                          <wps:wsp>
                            <wps:cNvPr id="415746563" name="文本框 415746563"/>
                            <wps:cNvSpPr txBox="1"/>
                            <wps:spPr>
                              <a:xfrm>
                                <a:off x="1" y="461277"/>
                                <a:ext cx="3709058" cy="254498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1D336AB" w14:textId="77777777" w:rsidR="00022CC2" w:rsidRDefault="0034720E" w:rsidP="0034720E">
                                  <w:pPr>
                                    <w:tabs>
                                      <w:tab w:val="left" w:pos="4395"/>
                                    </w:tabs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t>2017</w:t>
                                  </w: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t>.09-20</w:t>
                                  </w: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t>21</w:t>
                                  </w: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t xml:space="preserve">.07     </w:t>
                                  </w:r>
                                </w:p>
                                <w:p w14:paraId="1074A76B" w14:textId="66C9ABDD" w:rsidR="0034720E" w:rsidRPr="00022CC2" w:rsidRDefault="0034720E" w:rsidP="0034720E">
                                  <w:pPr>
                                    <w:tabs>
                                      <w:tab w:val="left" w:pos="4395"/>
                                    </w:tabs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t>专业：电气工程及其自动化（本科）</w:t>
                                  </w:r>
                                </w:p>
                                <w:p w14:paraId="66475CEE" w14:textId="77777777" w:rsidR="0034720E" w:rsidRPr="00022CC2" w:rsidRDefault="0034720E" w:rsidP="0034720E">
                                  <w:pPr>
                                    <w:tabs>
                                      <w:tab w:val="left" w:pos="4395"/>
                                    </w:tabs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 xml:space="preserve">专业绩点 </w:t>
                                  </w: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3.90</w:t>
                                  </w: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/5</w:t>
                                  </w:r>
                                </w:p>
                                <w:p w14:paraId="5AC504FB" w14:textId="77777777" w:rsidR="0034720E" w:rsidRPr="00022CC2" w:rsidRDefault="0034720E" w:rsidP="0034720E">
                                  <w:pPr>
                                    <w:tabs>
                                      <w:tab w:val="left" w:pos="4395"/>
                                    </w:tabs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主修课程：高等数学，大学物理，电器制图与C</w:t>
                                  </w: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AD</w:t>
                                  </w: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，C语言课程设计，模拟电子技术，数字电子技术，工厂配电，电力电子技术，电路分析，单片机原理及应用，电气控制与P</w:t>
                                  </w: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LC</w:t>
                                  </w: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，</w:t>
                                  </w: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自动控制原理</w:t>
                                  </w: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，电机与电机拖动。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g:grpSp>
                            <wpg:cNvPr id="644909588" name="组合 644909588"/>
                            <wpg:cNvGrpSpPr/>
                            <wpg:grpSpPr>
                              <a:xfrm>
                                <a:off x="38099" y="-29584"/>
                                <a:ext cx="2407602" cy="437401"/>
                                <a:chOff x="10102" y="4463"/>
                                <a:chExt cx="3795" cy="547"/>
                              </a:xfrm>
                            </wpg:grpSpPr>
                            <wps:wsp>
                              <wps:cNvPr id="980024756" name="流程图: 手动输入 2"/>
                              <wps:cNvSpPr/>
                              <wps:spPr>
                                <a:xfrm flipH="1">
                                  <a:off x="10102" y="4500"/>
                                  <a:ext cx="3795" cy="5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290BF"/>
                                </a:solidFill>
                                <a:ln w="12700" cap="flat" cmpd="sng" algn="ctr">
                                  <a:solidFill>
                                    <a:srgbClr val="5290BF"/>
                                  </a:solidFill>
                                  <a:prstDash val="solid"/>
                                  <a:miter lim="800000"/>
                                </a:ln>
                                <a:effectLst>
                                  <a:outerShdw blurRad="50800" dist="38100" dir="2700000" algn="tl" rotWithShape="0">
                                    <a:prstClr val="black">
                                      <a:alpha val="40000"/>
                                    </a:prstClr>
                                  </a:outerShdw>
                                </a:effectLst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13692279" name="文本框 10"/>
                              <wps:cNvSpPr txBox="1"/>
                              <wps:spPr>
                                <a:xfrm>
                                  <a:off x="10721" y="4463"/>
                                  <a:ext cx="2475" cy="5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E3B3C28" w14:textId="77777777" w:rsidR="0034720E" w:rsidRPr="00C27ED8" w:rsidRDefault="0034720E" w:rsidP="009C23DC">
                                    <w:pPr>
                                      <w:snapToGrid w:val="0"/>
                                      <w:spacing w:line="360" w:lineRule="exact"/>
                                      <w:jc w:val="left"/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 w:rsidRPr="00C27ED8"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教育背景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00032143" name="学士帽"/>
                              <wps:cNvSpPr/>
                              <wps:spPr bwMode="auto">
                                <a:xfrm>
                                  <a:off x="10345" y="4604"/>
                                  <a:ext cx="426" cy="288"/>
                                </a:xfrm>
                                <a:custGeom>
                                  <a:avLst/>
                                  <a:gdLst>
                                    <a:gd name="T0" fmla="*/ 1395067 w 3931"/>
                                    <a:gd name="T1" fmla="*/ 589725 h 2392"/>
                                    <a:gd name="T2" fmla="*/ 928365 w 3931"/>
                                    <a:gd name="T3" fmla="*/ 389484 h 2392"/>
                                    <a:gd name="T4" fmla="*/ 403040 w 3931"/>
                                    <a:gd name="T5" fmla="*/ 589725 h 2392"/>
                                    <a:gd name="T6" fmla="*/ 256480 w 3931"/>
                                    <a:gd name="T7" fmla="*/ 528782 h 2392"/>
                                    <a:gd name="T8" fmla="*/ 256480 w 3931"/>
                                    <a:gd name="T9" fmla="*/ 708403 h 2392"/>
                                    <a:gd name="T10" fmla="*/ 296326 w 3931"/>
                                    <a:gd name="T11" fmla="*/ 763389 h 2392"/>
                                    <a:gd name="T12" fmla="*/ 255564 w 3931"/>
                                    <a:gd name="T13" fmla="*/ 818375 h 2392"/>
                                    <a:gd name="T14" fmla="*/ 299074 w 3931"/>
                                    <a:gd name="T15" fmla="*/ 1011742 h 2392"/>
                                    <a:gd name="T16" fmla="*/ 170834 w 3931"/>
                                    <a:gd name="T17" fmla="*/ 1011742 h 2392"/>
                                    <a:gd name="T18" fmla="*/ 214802 w 3931"/>
                                    <a:gd name="T19" fmla="*/ 817458 h 2392"/>
                                    <a:gd name="T20" fmla="*/ 179078 w 3931"/>
                                    <a:gd name="T21" fmla="*/ 763389 h 2392"/>
                                    <a:gd name="T22" fmla="*/ 213428 w 3931"/>
                                    <a:gd name="T23" fmla="*/ 709777 h 2392"/>
                                    <a:gd name="T24" fmla="*/ 213428 w 3931"/>
                                    <a:gd name="T25" fmla="*/ 510911 h 2392"/>
                                    <a:gd name="T26" fmla="*/ 0 w 3931"/>
                                    <a:gd name="T27" fmla="*/ 421559 h 2392"/>
                                    <a:gd name="T28" fmla="*/ 938899 w 3931"/>
                                    <a:gd name="T29" fmla="*/ 0 h 2392"/>
                                    <a:gd name="T30" fmla="*/ 1800397 w 3931"/>
                                    <a:gd name="T31" fmla="*/ 427058 h 2392"/>
                                    <a:gd name="T32" fmla="*/ 1395067 w 3931"/>
                                    <a:gd name="T33" fmla="*/ 589725 h 2392"/>
                                    <a:gd name="T34" fmla="*/ 917831 w 3931"/>
                                    <a:gd name="T35" fmla="*/ 491208 h 2392"/>
                                    <a:gd name="T36" fmla="*/ 1341481 w 3931"/>
                                    <a:gd name="T37" fmla="*/ 635088 h 2392"/>
                                    <a:gd name="T38" fmla="*/ 1341481 w 3931"/>
                                    <a:gd name="T39" fmla="*/ 983791 h 2392"/>
                                    <a:gd name="T40" fmla="*/ 896306 w 3931"/>
                                    <a:gd name="T41" fmla="*/ 1096054 h 2392"/>
                                    <a:gd name="T42" fmla="*/ 503342 w 3931"/>
                                    <a:gd name="T43" fmla="*/ 983791 h 2392"/>
                                    <a:gd name="T44" fmla="*/ 503342 w 3931"/>
                                    <a:gd name="T45" fmla="*/ 635088 h 2392"/>
                                    <a:gd name="T46" fmla="*/ 917831 w 3931"/>
                                    <a:gd name="T47" fmla="*/ 491208 h 2392"/>
                                    <a:gd name="T48" fmla="*/ 912335 w 3931"/>
                                    <a:gd name="T49" fmla="*/ 1031904 h 2392"/>
                                    <a:gd name="T50" fmla="*/ 1254003 w 3931"/>
                                    <a:gd name="T51" fmla="*/ 946675 h 2392"/>
                                    <a:gd name="T52" fmla="*/ 912335 w 3931"/>
                                    <a:gd name="T53" fmla="*/ 860989 h 2392"/>
                                    <a:gd name="T54" fmla="*/ 571126 w 3931"/>
                                    <a:gd name="T55" fmla="*/ 946675 h 2392"/>
                                    <a:gd name="T56" fmla="*/ 912335 w 3931"/>
                                    <a:gd name="T57" fmla="*/ 1031904 h 2392"/>
                                    <a:gd name="T58" fmla="*/ 0 60000 65536"/>
                                    <a:gd name="T59" fmla="*/ 0 60000 65536"/>
                                    <a:gd name="T60" fmla="*/ 0 60000 65536"/>
                                    <a:gd name="T61" fmla="*/ 0 60000 65536"/>
                                    <a:gd name="T62" fmla="*/ 0 60000 65536"/>
                                    <a:gd name="T63" fmla="*/ 0 60000 65536"/>
                                    <a:gd name="T64" fmla="*/ 0 60000 65536"/>
                                    <a:gd name="T65" fmla="*/ 0 60000 65536"/>
                                    <a:gd name="T66" fmla="*/ 0 60000 65536"/>
                                    <a:gd name="T67" fmla="*/ 0 60000 65536"/>
                                    <a:gd name="T68" fmla="*/ 0 60000 65536"/>
                                    <a:gd name="T69" fmla="*/ 0 60000 65536"/>
                                    <a:gd name="T70" fmla="*/ 0 60000 65536"/>
                                    <a:gd name="T71" fmla="*/ 0 60000 65536"/>
                                    <a:gd name="T72" fmla="*/ 0 60000 65536"/>
                                    <a:gd name="T73" fmla="*/ 0 60000 65536"/>
                                    <a:gd name="T74" fmla="*/ 0 60000 65536"/>
                                    <a:gd name="T75" fmla="*/ 0 60000 65536"/>
                                    <a:gd name="T76" fmla="*/ 0 60000 65536"/>
                                    <a:gd name="T77" fmla="*/ 0 60000 65536"/>
                                    <a:gd name="T78" fmla="*/ 0 60000 65536"/>
                                    <a:gd name="T79" fmla="*/ 0 60000 65536"/>
                                    <a:gd name="T80" fmla="*/ 0 60000 65536"/>
                                    <a:gd name="T81" fmla="*/ 0 60000 65536"/>
                                    <a:gd name="T82" fmla="*/ 0 60000 65536"/>
                                    <a:gd name="T83" fmla="*/ 0 60000 65536"/>
                                    <a:gd name="T84" fmla="*/ 0 60000 65536"/>
                                    <a:gd name="T85" fmla="*/ 0 60000 65536"/>
                                    <a:gd name="T86" fmla="*/ 0 60000 65536"/>
                                  </a:gdLst>
                                  <a:ahLst/>
                                  <a:cxnLst>
                                    <a:cxn ang="T58">
                                      <a:pos x="T0" y="T1"/>
                                    </a:cxn>
                                    <a:cxn ang="T59">
                                      <a:pos x="T2" y="T3"/>
                                    </a:cxn>
                                    <a:cxn ang="T60">
                                      <a:pos x="T4" y="T5"/>
                                    </a:cxn>
                                    <a:cxn ang="T61">
                                      <a:pos x="T6" y="T7"/>
                                    </a:cxn>
                                    <a:cxn ang="T62">
                                      <a:pos x="T8" y="T9"/>
                                    </a:cxn>
                                    <a:cxn ang="T63">
                                      <a:pos x="T10" y="T11"/>
                                    </a:cxn>
                                    <a:cxn ang="T64">
                                      <a:pos x="T12" y="T13"/>
                                    </a:cxn>
                                    <a:cxn ang="T65">
                                      <a:pos x="T14" y="T15"/>
                                    </a:cxn>
                                    <a:cxn ang="T66">
                                      <a:pos x="T16" y="T17"/>
                                    </a:cxn>
                                    <a:cxn ang="T67">
                                      <a:pos x="T18" y="T19"/>
                                    </a:cxn>
                                    <a:cxn ang="T68">
                                      <a:pos x="T20" y="T21"/>
                                    </a:cxn>
                                    <a:cxn ang="T69">
                                      <a:pos x="T22" y="T23"/>
                                    </a:cxn>
                                    <a:cxn ang="T70">
                                      <a:pos x="T24" y="T25"/>
                                    </a:cxn>
                                    <a:cxn ang="T71">
                                      <a:pos x="T26" y="T27"/>
                                    </a:cxn>
                                    <a:cxn ang="T72">
                                      <a:pos x="T28" y="T29"/>
                                    </a:cxn>
                                    <a:cxn ang="T73">
                                      <a:pos x="T30" y="T31"/>
                                    </a:cxn>
                                    <a:cxn ang="T74">
                                      <a:pos x="T32" y="T33"/>
                                    </a:cxn>
                                    <a:cxn ang="T75">
                                      <a:pos x="T34" y="T35"/>
                                    </a:cxn>
                                    <a:cxn ang="T76">
                                      <a:pos x="T36" y="T37"/>
                                    </a:cxn>
                                    <a:cxn ang="T77">
                                      <a:pos x="T38" y="T39"/>
                                    </a:cxn>
                                    <a:cxn ang="T78">
                                      <a:pos x="T40" y="T41"/>
                                    </a:cxn>
                                    <a:cxn ang="T79">
                                      <a:pos x="T42" y="T43"/>
                                    </a:cxn>
                                    <a:cxn ang="T80">
                                      <a:pos x="T44" y="T45"/>
                                    </a:cxn>
                                    <a:cxn ang="T81">
                                      <a:pos x="T46" y="T47"/>
                                    </a:cxn>
                                    <a:cxn ang="T82">
                                      <a:pos x="T48" y="T49"/>
                                    </a:cxn>
                                    <a:cxn ang="T83">
                                      <a:pos x="T50" y="T51"/>
                                    </a:cxn>
                                    <a:cxn ang="T84">
                                      <a:pos x="T52" y="T53"/>
                                    </a:cxn>
                                    <a:cxn ang="T85">
                                      <a:pos x="T54" y="T55"/>
                                    </a:cxn>
                                    <a:cxn ang="T86">
                                      <a:pos x="T56" y="T57"/>
                                    </a:cxn>
                                  </a:cxnLst>
                                  <a:rect l="0" t="0" r="r" b="b"/>
                                  <a:pathLst>
                                    <a:path w="3931" h="2392">
                                      <a:moveTo>
                                        <a:pt x="3046" y="1287"/>
                                      </a:moveTo>
                                      <a:cubicBezTo>
                                        <a:pt x="3046" y="1287"/>
                                        <a:pt x="2618" y="850"/>
                                        <a:pt x="2027" y="850"/>
                                      </a:cubicBezTo>
                                      <a:cubicBezTo>
                                        <a:pt x="1450" y="850"/>
                                        <a:pt x="880" y="1287"/>
                                        <a:pt x="880" y="1287"/>
                                      </a:cubicBezTo>
                                      <a:cubicBezTo>
                                        <a:pt x="560" y="1154"/>
                                        <a:pt x="560" y="1154"/>
                                        <a:pt x="560" y="1154"/>
                                      </a:cubicBezTo>
                                      <a:cubicBezTo>
                                        <a:pt x="560" y="1546"/>
                                        <a:pt x="560" y="1546"/>
                                        <a:pt x="560" y="1546"/>
                                      </a:cubicBezTo>
                                      <a:cubicBezTo>
                                        <a:pt x="610" y="1563"/>
                                        <a:pt x="647" y="1610"/>
                                        <a:pt x="647" y="1666"/>
                                      </a:cubicBezTo>
                                      <a:cubicBezTo>
                                        <a:pt x="647" y="1723"/>
                                        <a:pt x="609" y="1769"/>
                                        <a:pt x="558" y="1786"/>
                                      </a:cubicBezTo>
                                      <a:cubicBezTo>
                                        <a:pt x="653" y="2208"/>
                                        <a:pt x="653" y="2208"/>
                                        <a:pt x="653" y="2208"/>
                                      </a:cubicBezTo>
                                      <a:cubicBezTo>
                                        <a:pt x="373" y="2208"/>
                                        <a:pt x="373" y="2208"/>
                                        <a:pt x="373" y="2208"/>
                                      </a:cubicBezTo>
                                      <a:cubicBezTo>
                                        <a:pt x="469" y="1784"/>
                                        <a:pt x="469" y="1784"/>
                                        <a:pt x="469" y="1784"/>
                                      </a:cubicBezTo>
                                      <a:cubicBezTo>
                                        <a:pt x="423" y="1764"/>
                                        <a:pt x="391" y="1719"/>
                                        <a:pt x="391" y="1666"/>
                                      </a:cubicBezTo>
                                      <a:cubicBezTo>
                                        <a:pt x="391" y="1614"/>
                                        <a:pt x="422" y="1570"/>
                                        <a:pt x="466" y="1549"/>
                                      </a:cubicBezTo>
                                      <a:cubicBezTo>
                                        <a:pt x="466" y="1115"/>
                                        <a:pt x="466" y="1115"/>
                                        <a:pt x="466" y="1115"/>
                                      </a:cubicBezTo>
                                      <a:cubicBezTo>
                                        <a:pt x="0" y="920"/>
                                        <a:pt x="0" y="920"/>
                                        <a:pt x="0" y="920"/>
                                      </a:cubicBezTo>
                                      <a:cubicBezTo>
                                        <a:pt x="2050" y="0"/>
                                        <a:pt x="2050" y="0"/>
                                        <a:pt x="2050" y="0"/>
                                      </a:cubicBezTo>
                                      <a:cubicBezTo>
                                        <a:pt x="3931" y="932"/>
                                        <a:pt x="3931" y="932"/>
                                        <a:pt x="3931" y="932"/>
                                      </a:cubicBezTo>
                                      <a:lnTo>
                                        <a:pt x="3046" y="1287"/>
                                      </a:lnTo>
                                      <a:close/>
                                      <a:moveTo>
                                        <a:pt x="2004" y="1072"/>
                                      </a:moveTo>
                                      <a:cubicBezTo>
                                        <a:pt x="2598" y="1072"/>
                                        <a:pt x="2929" y="1386"/>
                                        <a:pt x="2929" y="1386"/>
                                      </a:cubicBezTo>
                                      <a:cubicBezTo>
                                        <a:pt x="2929" y="2147"/>
                                        <a:pt x="2929" y="2147"/>
                                        <a:pt x="2929" y="2147"/>
                                      </a:cubicBezTo>
                                      <a:cubicBezTo>
                                        <a:pt x="2929" y="2147"/>
                                        <a:pt x="2586" y="2392"/>
                                        <a:pt x="1957" y="2392"/>
                                      </a:cubicBezTo>
                                      <a:cubicBezTo>
                                        <a:pt x="1328" y="2392"/>
                                        <a:pt x="1099" y="2147"/>
                                        <a:pt x="1099" y="2147"/>
                                      </a:cubicBezTo>
                                      <a:cubicBezTo>
                                        <a:pt x="1099" y="1386"/>
                                        <a:pt x="1099" y="1386"/>
                                        <a:pt x="1099" y="1386"/>
                                      </a:cubicBezTo>
                                      <a:cubicBezTo>
                                        <a:pt x="1099" y="1386"/>
                                        <a:pt x="1410" y="1072"/>
                                        <a:pt x="2004" y="1072"/>
                                      </a:cubicBezTo>
                                      <a:close/>
                                      <a:moveTo>
                                        <a:pt x="1992" y="2252"/>
                                      </a:moveTo>
                                      <a:cubicBezTo>
                                        <a:pt x="2404" y="2252"/>
                                        <a:pt x="2738" y="2168"/>
                                        <a:pt x="2738" y="2066"/>
                                      </a:cubicBezTo>
                                      <a:cubicBezTo>
                                        <a:pt x="2738" y="1963"/>
                                        <a:pt x="2404" y="1879"/>
                                        <a:pt x="1992" y="1879"/>
                                      </a:cubicBezTo>
                                      <a:cubicBezTo>
                                        <a:pt x="1581" y="1879"/>
                                        <a:pt x="1247" y="1963"/>
                                        <a:pt x="1247" y="2066"/>
                                      </a:cubicBezTo>
                                      <a:cubicBezTo>
                                        <a:pt x="1247" y="2168"/>
                                        <a:pt x="1581" y="2252"/>
                                        <a:pt x="1992" y="225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>
                                  <a:noFill/>
                                </a:ln>
                              </wps:spPr>
                              <wps:bodyPr anchor="ctr" anchorCtr="1"/>
                            </wps:wsp>
                          </wpg:grpSp>
                        </wpg:grpSp>
                        <wpg:grpSp>
                          <wpg:cNvPr id="1948591548" name="组合 1948591548"/>
                          <wpg:cNvGrpSpPr/>
                          <wpg:grpSpPr>
                            <a:xfrm>
                              <a:off x="69074" y="2645743"/>
                              <a:ext cx="3849335" cy="3422763"/>
                              <a:chOff x="50034" y="646892"/>
                              <a:chExt cx="3850031" cy="3423130"/>
                            </a:xfrm>
                          </wpg:grpSpPr>
                          <wps:wsp>
                            <wps:cNvPr id="643535213" name="流程图: 手动输入 2"/>
                            <wps:cNvSpPr/>
                            <wps:spPr>
                              <a:xfrm flipH="1">
                                <a:off x="50034" y="659985"/>
                                <a:ext cx="2404122" cy="396762"/>
                              </a:xfrm>
                              <a:prstGeom prst="rect">
                                <a:avLst/>
                              </a:prstGeom>
                              <a:solidFill>
                                <a:srgbClr val="5290BF"/>
                              </a:solidFill>
                              <a:ln w="12700" cap="flat" cmpd="sng" algn="ctr">
                                <a:solidFill>
                                  <a:srgbClr val="5290BF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B0D4635" w14:textId="77777777" w:rsidR="0034720E" w:rsidRDefault="0034720E" w:rsidP="0034720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7241640" name="文本框 167241640"/>
                            <wps:cNvSpPr txBox="1"/>
                            <wps:spPr>
                              <a:xfrm>
                                <a:off x="493642" y="646892"/>
                                <a:ext cx="1488288" cy="38076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1BF3B7F" w14:textId="48B0C894" w:rsidR="0034720E" w:rsidRPr="00C27ED8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C27ED8">
                                    <w:rPr>
                                      <w:rFonts w:ascii="微软雅黑" w:eastAsia="微软雅黑" w:hAnsi="微软雅黑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工作技能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10433329" name="文本框 110433329"/>
                            <wps:cNvSpPr txBox="1"/>
                            <wps:spPr>
                              <a:xfrm>
                                <a:off x="50034" y="1132164"/>
                                <a:ext cx="3850031" cy="293785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F904004" w14:textId="77777777" w:rsidR="0034720E" w:rsidRPr="00022CC2" w:rsidRDefault="0034720E" w:rsidP="0034720E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Office</w:t>
                                  </w: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（有二级证书）</w:t>
                                  </w:r>
                                </w:p>
                                <w:p w14:paraId="69B40775" w14:textId="77777777" w:rsidR="00560099" w:rsidRPr="00022CC2" w:rsidRDefault="00560099" w:rsidP="00560099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Git</w:t>
                                  </w:r>
                                </w:p>
                                <w:p w14:paraId="226B5983" w14:textId="77777777" w:rsidR="00560099" w:rsidRPr="00022CC2" w:rsidRDefault="00560099" w:rsidP="00560099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Vscode</w:t>
                                  </w:r>
                                </w:p>
                                <w:p w14:paraId="70DFFA8B" w14:textId="77777777" w:rsidR="00560099" w:rsidRPr="00022CC2" w:rsidRDefault="00560099" w:rsidP="00560099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Kei</w:t>
                                  </w: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l</w:t>
                                  </w:r>
                                </w:p>
                                <w:p w14:paraId="7AF2AE64" w14:textId="77777777" w:rsidR="00560099" w:rsidRPr="00022CC2" w:rsidRDefault="00560099" w:rsidP="00560099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AutoCAD</w:t>
                                  </w:r>
                                </w:p>
                                <w:p w14:paraId="220A6DD7" w14:textId="77777777" w:rsidR="00560099" w:rsidRPr="00022CC2" w:rsidRDefault="00560099" w:rsidP="00560099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Visual Studio2010</w:t>
                                  </w:r>
                                </w:p>
                                <w:p w14:paraId="6843942A" w14:textId="50EBAD22" w:rsidR="00560099" w:rsidRPr="00022CC2" w:rsidRDefault="00560099" w:rsidP="00560099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Altium Designer</w:t>
                                  </w:r>
                                </w:p>
                                <w:p w14:paraId="6645B564" w14:textId="23B191FF" w:rsidR="001506F1" w:rsidRPr="00022CC2" w:rsidRDefault="0034720E" w:rsidP="001506F1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Xmind</w:t>
                                  </w:r>
                                </w:p>
                                <w:p w14:paraId="30CFC665" w14:textId="28978195" w:rsidR="00E10F80" w:rsidRPr="009D5F8F" w:rsidRDefault="006779C5" w:rsidP="009D5F8F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</w:pPr>
                                  <w:r w:rsidRPr="00022CC2"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8"/>
                                      <w:szCs w:val="28"/>
                                    </w:rPr>
                                    <w:t>Shell （常见的简单指令）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404956092" name="公告栏"/>
                            <wps:cNvSpPr/>
                            <wps:spPr bwMode="auto">
                              <a:xfrm>
                                <a:off x="233590" y="734410"/>
                                <a:ext cx="230505" cy="210185"/>
                              </a:xfrm>
                              <a:custGeom>
                                <a:avLst/>
                                <a:gdLst>
                                  <a:gd name="T0" fmla="*/ 2147483646 w 5438"/>
                                  <a:gd name="T1" fmla="*/ 0 h 5494"/>
                                  <a:gd name="T2" fmla="*/ 0 w 5438"/>
                                  <a:gd name="T3" fmla="*/ 2147483646 h 5494"/>
                                  <a:gd name="T4" fmla="*/ 2147483646 w 5438"/>
                                  <a:gd name="T5" fmla="*/ 2147483646 h 5494"/>
                                  <a:gd name="T6" fmla="*/ 2147483646 w 5438"/>
                                  <a:gd name="T7" fmla="*/ 2147483646 h 5494"/>
                                  <a:gd name="T8" fmla="*/ 2147483646 w 5438"/>
                                  <a:gd name="T9" fmla="*/ 2147483646 h 5494"/>
                                  <a:gd name="T10" fmla="*/ 2147483646 w 5438"/>
                                  <a:gd name="T11" fmla="*/ 2147483646 h 5494"/>
                                  <a:gd name="T12" fmla="*/ 2147483646 w 5438"/>
                                  <a:gd name="T13" fmla="*/ 2147483646 h 5494"/>
                                  <a:gd name="T14" fmla="*/ 2147483646 w 5438"/>
                                  <a:gd name="T15" fmla="*/ 2147483646 h 5494"/>
                                  <a:gd name="T16" fmla="*/ 2147483646 w 5438"/>
                                  <a:gd name="T17" fmla="*/ 2147483646 h 5494"/>
                                  <a:gd name="T18" fmla="*/ 2147483646 w 5438"/>
                                  <a:gd name="T19" fmla="*/ 2147483646 h 5494"/>
                                  <a:gd name="T20" fmla="*/ 2147483646 w 5438"/>
                                  <a:gd name="T21" fmla="*/ 2147483646 h 5494"/>
                                  <a:gd name="T22" fmla="*/ 2147483646 w 5438"/>
                                  <a:gd name="T23" fmla="*/ 2147483646 h 5494"/>
                                  <a:gd name="T24" fmla="*/ 2147483646 w 5438"/>
                                  <a:gd name="T25" fmla="*/ 2147483646 h 5494"/>
                                  <a:gd name="T26" fmla="*/ 2147483646 w 5438"/>
                                  <a:gd name="T27" fmla="*/ 2147483646 h 5494"/>
                                  <a:gd name="T28" fmla="*/ 2147483646 w 5438"/>
                                  <a:gd name="T29" fmla="*/ 2147483646 h 5494"/>
                                  <a:gd name="T30" fmla="*/ 2147483646 w 5438"/>
                                  <a:gd name="T31" fmla="*/ 2147483646 h 5494"/>
                                  <a:gd name="T32" fmla="*/ 2147483646 w 5438"/>
                                  <a:gd name="T33" fmla="*/ 2147483646 h 5494"/>
                                  <a:gd name="T34" fmla="*/ 2147483646 w 5438"/>
                                  <a:gd name="T35" fmla="*/ 2147483646 h 5494"/>
                                  <a:gd name="T36" fmla="*/ 2147483646 w 5438"/>
                                  <a:gd name="T37" fmla="*/ 2147483646 h 5494"/>
                                  <a:gd name="T38" fmla="*/ 2147483646 w 5438"/>
                                  <a:gd name="T39" fmla="*/ 2147483646 h 5494"/>
                                  <a:gd name="T40" fmla="*/ 2147483646 w 5438"/>
                                  <a:gd name="T41" fmla="*/ 2147483646 h 5494"/>
                                  <a:gd name="T42" fmla="*/ 2147483646 w 5438"/>
                                  <a:gd name="T43" fmla="*/ 2147483646 h 5494"/>
                                  <a:gd name="T44" fmla="*/ 2147483646 w 5438"/>
                                  <a:gd name="T45" fmla="*/ 2147483646 h 5494"/>
                                  <a:gd name="T46" fmla="*/ 2147483646 w 5438"/>
                                  <a:gd name="T47" fmla="*/ 2147483646 h 5494"/>
                                  <a:gd name="T48" fmla="*/ 2147483646 w 5438"/>
                                  <a:gd name="T49" fmla="*/ 2147483646 h 5494"/>
                                  <a:gd name="T50" fmla="*/ 2147483646 w 5438"/>
                                  <a:gd name="T51" fmla="*/ 2147483646 h 5494"/>
                                  <a:gd name="T52" fmla="*/ 2147483646 w 5438"/>
                                  <a:gd name="T53" fmla="*/ 2147483646 h 5494"/>
                                  <a:gd name="T54" fmla="*/ 2147483646 w 5438"/>
                                  <a:gd name="T55" fmla="*/ 2147483646 h 5494"/>
                                  <a:gd name="T56" fmla="*/ 2147483646 w 5438"/>
                                  <a:gd name="T57" fmla="*/ 2147483646 h 5494"/>
                                  <a:gd name="T58" fmla="*/ 2147483646 w 5438"/>
                                  <a:gd name="T59" fmla="*/ 2147483646 h 5494"/>
                                  <a:gd name="T60" fmla="*/ 2147483646 w 5438"/>
                                  <a:gd name="T61" fmla="*/ 2147483646 h 5494"/>
                                  <a:gd name="T62" fmla="*/ 2147483646 w 5438"/>
                                  <a:gd name="T63" fmla="*/ 2147483646 h 5494"/>
                                  <a:gd name="T64" fmla="*/ 2147483646 w 5438"/>
                                  <a:gd name="T65" fmla="*/ 2147483646 h 5494"/>
                                  <a:gd name="T66" fmla="*/ 2147483646 w 5438"/>
                                  <a:gd name="T67" fmla="*/ 2147483646 h 5494"/>
                                  <a:gd name="T68" fmla="*/ 2147483646 w 5438"/>
                                  <a:gd name="T69" fmla="*/ 2147483646 h 5494"/>
                                  <a:gd name="T70" fmla="*/ 2147483646 w 5438"/>
                                  <a:gd name="T71" fmla="*/ 2147483646 h 5494"/>
                                  <a:gd name="T72" fmla="*/ 2147483646 w 5438"/>
                                  <a:gd name="T73" fmla="*/ 2147483646 h 5494"/>
                                  <a:gd name="T74" fmla="*/ 2147483646 w 5438"/>
                                  <a:gd name="T75" fmla="*/ 2147483646 h 5494"/>
                                  <a:gd name="T76" fmla="*/ 2147483646 w 5438"/>
                                  <a:gd name="T77" fmla="*/ 2147483646 h 5494"/>
                                  <a:gd name="T78" fmla="*/ 2147483646 w 5438"/>
                                  <a:gd name="T79" fmla="*/ 2147483646 h 5494"/>
                                  <a:gd name="T80" fmla="*/ 2147483646 w 5438"/>
                                  <a:gd name="T81" fmla="*/ 2147483646 h 5494"/>
                                  <a:gd name="T82" fmla="*/ 2147483646 w 5438"/>
                                  <a:gd name="T83" fmla="*/ 2147483646 h 5494"/>
                                  <a:gd name="T84" fmla="*/ 2147483646 w 5438"/>
                                  <a:gd name="T85" fmla="*/ 2147483646 h 5494"/>
                                  <a:gd name="T86" fmla="*/ 2147483646 w 5438"/>
                                  <a:gd name="T87" fmla="*/ 2147483646 h 5494"/>
                                  <a:gd name="T88" fmla="*/ 2147483646 w 5438"/>
                                  <a:gd name="T89" fmla="*/ 2147483646 h 5494"/>
                                  <a:gd name="T90" fmla="*/ 2147483646 w 5438"/>
                                  <a:gd name="T91" fmla="*/ 2147483646 h 5494"/>
                                  <a:gd name="T92" fmla="*/ 2147483646 w 5438"/>
                                  <a:gd name="T93" fmla="*/ 2147483646 h 5494"/>
                                  <a:gd name="T94" fmla="*/ 2147483646 w 5438"/>
                                  <a:gd name="T95" fmla="*/ 2147483646 h 5494"/>
                                  <a:gd name="T96" fmla="*/ 2147483646 w 5438"/>
                                  <a:gd name="T97" fmla="*/ 2147483646 h 5494"/>
                                  <a:gd name="T98" fmla="*/ 2147483646 w 5438"/>
                                  <a:gd name="T99" fmla="*/ 2147483646 h 5494"/>
                                  <a:gd name="T100" fmla="*/ 2147483646 w 5438"/>
                                  <a:gd name="T101" fmla="*/ 2147483646 h 5494"/>
                                  <a:gd name="T102" fmla="*/ 2147483646 w 5438"/>
                                  <a:gd name="T103" fmla="*/ 2147483646 h 5494"/>
                                  <a:gd name="T104" fmla="*/ 2147483646 w 5438"/>
                                  <a:gd name="T105" fmla="*/ 2147483646 h 5494"/>
                                  <a:gd name="T106" fmla="*/ 2147483646 w 5438"/>
                                  <a:gd name="T107" fmla="*/ 2147483646 h 5494"/>
                                  <a:gd name="T108" fmla="*/ 2147483646 w 5438"/>
                                  <a:gd name="T109" fmla="*/ 2147483646 h 5494"/>
                                  <a:gd name="T110" fmla="*/ 2147483646 w 5438"/>
                                  <a:gd name="T111" fmla="*/ 2147483646 h 5494"/>
                                  <a:gd name="T112" fmla="*/ 2147483646 w 5438"/>
                                  <a:gd name="T113" fmla="*/ 2147483646 h 5494"/>
                                  <a:gd name="T114" fmla="*/ 2147483646 w 5438"/>
                                  <a:gd name="T115" fmla="*/ 2147483646 h 5494"/>
                                  <a:gd name="T116" fmla="*/ 2147483646 w 5438"/>
                                  <a:gd name="T117" fmla="*/ 2147483646 h 5494"/>
                                  <a:gd name="T118" fmla="*/ 2147483646 w 5438"/>
                                  <a:gd name="T119" fmla="*/ 2147483646 h 5494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  <a:gd name="T168" fmla="*/ 0 60000 65536"/>
                                  <a:gd name="T169" fmla="*/ 0 60000 65536"/>
                                  <a:gd name="T170" fmla="*/ 0 60000 65536"/>
                                  <a:gd name="T171" fmla="*/ 0 60000 65536"/>
                                  <a:gd name="T172" fmla="*/ 0 60000 65536"/>
                                  <a:gd name="T173" fmla="*/ 0 60000 65536"/>
                                  <a:gd name="T174" fmla="*/ 0 60000 65536"/>
                                  <a:gd name="T175" fmla="*/ 0 60000 65536"/>
                                  <a:gd name="T176" fmla="*/ 0 60000 65536"/>
                                  <a:gd name="T177" fmla="*/ 0 60000 65536"/>
                                  <a:gd name="T178" fmla="*/ 0 60000 65536"/>
                                  <a:gd name="T179" fmla="*/ 0 60000 65536"/>
                                </a:gdLst>
                                <a:ahLst/>
                                <a:cxnLst>
                                  <a:cxn ang="T120">
                                    <a:pos x="T0" y="T1"/>
                                  </a:cxn>
                                  <a:cxn ang="T121">
                                    <a:pos x="T2" y="T3"/>
                                  </a:cxn>
                                  <a:cxn ang="T122">
                                    <a:pos x="T4" y="T5"/>
                                  </a:cxn>
                                  <a:cxn ang="T123">
                                    <a:pos x="T6" y="T7"/>
                                  </a:cxn>
                                  <a:cxn ang="T124">
                                    <a:pos x="T8" y="T9"/>
                                  </a:cxn>
                                  <a:cxn ang="T125">
                                    <a:pos x="T10" y="T11"/>
                                  </a:cxn>
                                  <a:cxn ang="T126">
                                    <a:pos x="T12" y="T13"/>
                                  </a:cxn>
                                  <a:cxn ang="T127">
                                    <a:pos x="T14" y="T15"/>
                                  </a:cxn>
                                  <a:cxn ang="T128">
                                    <a:pos x="T16" y="T17"/>
                                  </a:cxn>
                                  <a:cxn ang="T129">
                                    <a:pos x="T18" y="T19"/>
                                  </a:cxn>
                                  <a:cxn ang="T130">
                                    <a:pos x="T20" y="T21"/>
                                  </a:cxn>
                                  <a:cxn ang="T131">
                                    <a:pos x="T22" y="T23"/>
                                  </a:cxn>
                                  <a:cxn ang="T132">
                                    <a:pos x="T24" y="T25"/>
                                  </a:cxn>
                                  <a:cxn ang="T133">
                                    <a:pos x="T26" y="T27"/>
                                  </a:cxn>
                                  <a:cxn ang="T134">
                                    <a:pos x="T28" y="T29"/>
                                  </a:cxn>
                                  <a:cxn ang="T135">
                                    <a:pos x="T30" y="T31"/>
                                  </a:cxn>
                                  <a:cxn ang="T136">
                                    <a:pos x="T32" y="T33"/>
                                  </a:cxn>
                                  <a:cxn ang="T137">
                                    <a:pos x="T34" y="T35"/>
                                  </a:cxn>
                                  <a:cxn ang="T138">
                                    <a:pos x="T36" y="T37"/>
                                  </a:cxn>
                                  <a:cxn ang="T139">
                                    <a:pos x="T38" y="T39"/>
                                  </a:cxn>
                                  <a:cxn ang="T140">
                                    <a:pos x="T40" y="T41"/>
                                  </a:cxn>
                                  <a:cxn ang="T141">
                                    <a:pos x="T42" y="T43"/>
                                  </a:cxn>
                                  <a:cxn ang="T142">
                                    <a:pos x="T44" y="T45"/>
                                  </a:cxn>
                                  <a:cxn ang="T143">
                                    <a:pos x="T46" y="T47"/>
                                  </a:cxn>
                                  <a:cxn ang="T144">
                                    <a:pos x="T48" y="T49"/>
                                  </a:cxn>
                                  <a:cxn ang="T145">
                                    <a:pos x="T50" y="T51"/>
                                  </a:cxn>
                                  <a:cxn ang="T146">
                                    <a:pos x="T52" y="T53"/>
                                  </a:cxn>
                                  <a:cxn ang="T147">
                                    <a:pos x="T54" y="T55"/>
                                  </a:cxn>
                                  <a:cxn ang="T148">
                                    <a:pos x="T56" y="T57"/>
                                  </a:cxn>
                                  <a:cxn ang="T149">
                                    <a:pos x="T58" y="T59"/>
                                  </a:cxn>
                                  <a:cxn ang="T150">
                                    <a:pos x="T60" y="T61"/>
                                  </a:cxn>
                                  <a:cxn ang="T151">
                                    <a:pos x="T62" y="T63"/>
                                  </a:cxn>
                                  <a:cxn ang="T152">
                                    <a:pos x="T64" y="T65"/>
                                  </a:cxn>
                                  <a:cxn ang="T153">
                                    <a:pos x="T66" y="T67"/>
                                  </a:cxn>
                                  <a:cxn ang="T154">
                                    <a:pos x="T68" y="T69"/>
                                  </a:cxn>
                                  <a:cxn ang="T155">
                                    <a:pos x="T70" y="T71"/>
                                  </a:cxn>
                                  <a:cxn ang="T156">
                                    <a:pos x="T72" y="T73"/>
                                  </a:cxn>
                                  <a:cxn ang="T157">
                                    <a:pos x="T74" y="T75"/>
                                  </a:cxn>
                                  <a:cxn ang="T158">
                                    <a:pos x="T76" y="T77"/>
                                  </a:cxn>
                                  <a:cxn ang="T159">
                                    <a:pos x="T78" y="T79"/>
                                  </a:cxn>
                                  <a:cxn ang="T160">
                                    <a:pos x="T80" y="T81"/>
                                  </a:cxn>
                                  <a:cxn ang="T161">
                                    <a:pos x="T82" y="T83"/>
                                  </a:cxn>
                                  <a:cxn ang="T162">
                                    <a:pos x="T84" y="T85"/>
                                  </a:cxn>
                                  <a:cxn ang="T163">
                                    <a:pos x="T86" y="T87"/>
                                  </a:cxn>
                                  <a:cxn ang="T164">
                                    <a:pos x="T88" y="T89"/>
                                  </a:cxn>
                                  <a:cxn ang="T165">
                                    <a:pos x="T90" y="T91"/>
                                  </a:cxn>
                                  <a:cxn ang="T166">
                                    <a:pos x="T92" y="T93"/>
                                  </a:cxn>
                                  <a:cxn ang="T167">
                                    <a:pos x="T94" y="T95"/>
                                  </a:cxn>
                                  <a:cxn ang="T168">
                                    <a:pos x="T96" y="T97"/>
                                  </a:cxn>
                                  <a:cxn ang="T169">
                                    <a:pos x="T98" y="T99"/>
                                  </a:cxn>
                                  <a:cxn ang="T170">
                                    <a:pos x="T100" y="T101"/>
                                  </a:cxn>
                                  <a:cxn ang="T171">
                                    <a:pos x="T102" y="T103"/>
                                  </a:cxn>
                                  <a:cxn ang="T172">
                                    <a:pos x="T104" y="T105"/>
                                  </a:cxn>
                                  <a:cxn ang="T173">
                                    <a:pos x="T106" y="T107"/>
                                  </a:cxn>
                                  <a:cxn ang="T174">
                                    <a:pos x="T108" y="T109"/>
                                  </a:cxn>
                                  <a:cxn ang="T175">
                                    <a:pos x="T110" y="T111"/>
                                  </a:cxn>
                                  <a:cxn ang="T176">
                                    <a:pos x="T112" y="T113"/>
                                  </a:cxn>
                                  <a:cxn ang="T177">
                                    <a:pos x="T114" y="T115"/>
                                  </a:cxn>
                                  <a:cxn ang="T178">
                                    <a:pos x="T116" y="T117"/>
                                  </a:cxn>
                                  <a:cxn ang="T179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5438" h="5494">
                                    <a:moveTo>
                                      <a:pt x="2825" y="454"/>
                                    </a:moveTo>
                                    <a:lnTo>
                                      <a:pt x="2825" y="0"/>
                                    </a:lnTo>
                                    <a:lnTo>
                                      <a:pt x="2514" y="0"/>
                                    </a:lnTo>
                                    <a:lnTo>
                                      <a:pt x="2514" y="454"/>
                                    </a:lnTo>
                                    <a:lnTo>
                                      <a:pt x="0" y="454"/>
                                    </a:lnTo>
                                    <a:lnTo>
                                      <a:pt x="0" y="1259"/>
                                    </a:lnTo>
                                    <a:lnTo>
                                      <a:pt x="276" y="1259"/>
                                    </a:lnTo>
                                    <a:lnTo>
                                      <a:pt x="276" y="4295"/>
                                    </a:lnTo>
                                    <a:lnTo>
                                      <a:pt x="2197" y="4295"/>
                                    </a:lnTo>
                                    <a:lnTo>
                                      <a:pt x="1028" y="5252"/>
                                    </a:lnTo>
                                    <a:lnTo>
                                      <a:pt x="1225" y="5494"/>
                                    </a:lnTo>
                                    <a:lnTo>
                                      <a:pt x="2689" y="4295"/>
                                    </a:lnTo>
                                    <a:lnTo>
                                      <a:pt x="2699" y="4295"/>
                                    </a:lnTo>
                                    <a:lnTo>
                                      <a:pt x="4163" y="5494"/>
                                    </a:lnTo>
                                    <a:lnTo>
                                      <a:pt x="4360" y="5252"/>
                                    </a:lnTo>
                                    <a:lnTo>
                                      <a:pt x="3192" y="4295"/>
                                    </a:lnTo>
                                    <a:lnTo>
                                      <a:pt x="5105" y="4295"/>
                                    </a:lnTo>
                                    <a:lnTo>
                                      <a:pt x="5105" y="1259"/>
                                    </a:lnTo>
                                    <a:lnTo>
                                      <a:pt x="5438" y="1259"/>
                                    </a:lnTo>
                                    <a:lnTo>
                                      <a:pt x="5438" y="454"/>
                                    </a:lnTo>
                                    <a:lnTo>
                                      <a:pt x="2825" y="454"/>
                                    </a:lnTo>
                                    <a:close/>
                                    <a:moveTo>
                                      <a:pt x="4793" y="3983"/>
                                    </a:moveTo>
                                    <a:lnTo>
                                      <a:pt x="587" y="3983"/>
                                    </a:lnTo>
                                    <a:lnTo>
                                      <a:pt x="587" y="1259"/>
                                    </a:lnTo>
                                    <a:lnTo>
                                      <a:pt x="4793" y="1259"/>
                                    </a:lnTo>
                                    <a:lnTo>
                                      <a:pt x="4793" y="3983"/>
                                    </a:lnTo>
                                    <a:close/>
                                    <a:moveTo>
                                      <a:pt x="1611" y="3281"/>
                                    </a:moveTo>
                                    <a:lnTo>
                                      <a:pt x="1611" y="2471"/>
                                    </a:lnTo>
                                    <a:lnTo>
                                      <a:pt x="2422" y="2471"/>
                                    </a:lnTo>
                                    <a:lnTo>
                                      <a:pt x="2420" y="2429"/>
                                    </a:lnTo>
                                    <a:lnTo>
                                      <a:pt x="2417" y="2388"/>
                                    </a:lnTo>
                                    <a:lnTo>
                                      <a:pt x="2412" y="2347"/>
                                    </a:lnTo>
                                    <a:lnTo>
                                      <a:pt x="2405" y="2308"/>
                                    </a:lnTo>
                                    <a:lnTo>
                                      <a:pt x="2396" y="2268"/>
                                    </a:lnTo>
                                    <a:lnTo>
                                      <a:pt x="2385" y="2230"/>
                                    </a:lnTo>
                                    <a:lnTo>
                                      <a:pt x="2373" y="2192"/>
                                    </a:lnTo>
                                    <a:lnTo>
                                      <a:pt x="2358" y="2156"/>
                                    </a:lnTo>
                                    <a:lnTo>
                                      <a:pt x="2341" y="2120"/>
                                    </a:lnTo>
                                    <a:lnTo>
                                      <a:pt x="2324" y="2085"/>
                                    </a:lnTo>
                                    <a:lnTo>
                                      <a:pt x="2304" y="2051"/>
                                    </a:lnTo>
                                    <a:lnTo>
                                      <a:pt x="2284" y="2018"/>
                                    </a:lnTo>
                                    <a:lnTo>
                                      <a:pt x="2260" y="1986"/>
                                    </a:lnTo>
                                    <a:lnTo>
                                      <a:pt x="2237" y="1956"/>
                                    </a:lnTo>
                                    <a:lnTo>
                                      <a:pt x="2210" y="1926"/>
                                    </a:lnTo>
                                    <a:lnTo>
                                      <a:pt x="2184" y="1898"/>
                                    </a:lnTo>
                                    <a:lnTo>
                                      <a:pt x="2156" y="1871"/>
                                    </a:lnTo>
                                    <a:lnTo>
                                      <a:pt x="2126" y="1846"/>
                                    </a:lnTo>
                                    <a:lnTo>
                                      <a:pt x="2096" y="1822"/>
                                    </a:lnTo>
                                    <a:lnTo>
                                      <a:pt x="2064" y="1799"/>
                                    </a:lnTo>
                                    <a:lnTo>
                                      <a:pt x="2031" y="1778"/>
                                    </a:lnTo>
                                    <a:lnTo>
                                      <a:pt x="1997" y="1759"/>
                                    </a:lnTo>
                                    <a:lnTo>
                                      <a:pt x="1962" y="1741"/>
                                    </a:lnTo>
                                    <a:lnTo>
                                      <a:pt x="1926" y="1724"/>
                                    </a:lnTo>
                                    <a:lnTo>
                                      <a:pt x="1890" y="1710"/>
                                    </a:lnTo>
                                    <a:lnTo>
                                      <a:pt x="1852" y="1697"/>
                                    </a:lnTo>
                                    <a:lnTo>
                                      <a:pt x="1814" y="1686"/>
                                    </a:lnTo>
                                    <a:lnTo>
                                      <a:pt x="1774" y="1677"/>
                                    </a:lnTo>
                                    <a:lnTo>
                                      <a:pt x="1735" y="1670"/>
                                    </a:lnTo>
                                    <a:lnTo>
                                      <a:pt x="1694" y="1665"/>
                                    </a:lnTo>
                                    <a:lnTo>
                                      <a:pt x="1653" y="1662"/>
                                    </a:lnTo>
                                    <a:lnTo>
                                      <a:pt x="1611" y="1660"/>
                                    </a:lnTo>
                                    <a:lnTo>
                                      <a:pt x="1569" y="1662"/>
                                    </a:lnTo>
                                    <a:lnTo>
                                      <a:pt x="1528" y="1665"/>
                                    </a:lnTo>
                                    <a:lnTo>
                                      <a:pt x="1487" y="1670"/>
                                    </a:lnTo>
                                    <a:lnTo>
                                      <a:pt x="1448" y="1677"/>
                                    </a:lnTo>
                                    <a:lnTo>
                                      <a:pt x="1408" y="1686"/>
                                    </a:lnTo>
                                    <a:lnTo>
                                      <a:pt x="1369" y="1697"/>
                                    </a:lnTo>
                                    <a:lnTo>
                                      <a:pt x="1332" y="1710"/>
                                    </a:lnTo>
                                    <a:lnTo>
                                      <a:pt x="1295" y="1724"/>
                                    </a:lnTo>
                                    <a:lnTo>
                                      <a:pt x="1260" y="1741"/>
                                    </a:lnTo>
                                    <a:lnTo>
                                      <a:pt x="1224" y="1759"/>
                                    </a:lnTo>
                                    <a:lnTo>
                                      <a:pt x="1191" y="1778"/>
                                    </a:lnTo>
                                    <a:lnTo>
                                      <a:pt x="1157" y="1799"/>
                                    </a:lnTo>
                                    <a:lnTo>
                                      <a:pt x="1126" y="1822"/>
                                    </a:lnTo>
                                    <a:lnTo>
                                      <a:pt x="1096" y="1846"/>
                                    </a:lnTo>
                                    <a:lnTo>
                                      <a:pt x="1066" y="1871"/>
                                    </a:lnTo>
                                    <a:lnTo>
                                      <a:pt x="1038" y="1898"/>
                                    </a:lnTo>
                                    <a:lnTo>
                                      <a:pt x="1011" y="1926"/>
                                    </a:lnTo>
                                    <a:lnTo>
                                      <a:pt x="986" y="1956"/>
                                    </a:lnTo>
                                    <a:lnTo>
                                      <a:pt x="962" y="1986"/>
                                    </a:lnTo>
                                    <a:lnTo>
                                      <a:pt x="939" y="2018"/>
                                    </a:lnTo>
                                    <a:lnTo>
                                      <a:pt x="918" y="2051"/>
                                    </a:lnTo>
                                    <a:lnTo>
                                      <a:pt x="899" y="2085"/>
                                    </a:lnTo>
                                    <a:lnTo>
                                      <a:pt x="881" y="2120"/>
                                    </a:lnTo>
                                    <a:lnTo>
                                      <a:pt x="864" y="2156"/>
                                    </a:lnTo>
                                    <a:lnTo>
                                      <a:pt x="850" y="2192"/>
                                    </a:lnTo>
                                    <a:lnTo>
                                      <a:pt x="837" y="2230"/>
                                    </a:lnTo>
                                    <a:lnTo>
                                      <a:pt x="826" y="2268"/>
                                    </a:lnTo>
                                    <a:lnTo>
                                      <a:pt x="817" y="2308"/>
                                    </a:lnTo>
                                    <a:lnTo>
                                      <a:pt x="809" y="2347"/>
                                    </a:lnTo>
                                    <a:lnTo>
                                      <a:pt x="804" y="2388"/>
                                    </a:lnTo>
                                    <a:lnTo>
                                      <a:pt x="801" y="2429"/>
                                    </a:lnTo>
                                    <a:lnTo>
                                      <a:pt x="800" y="2471"/>
                                    </a:lnTo>
                                    <a:lnTo>
                                      <a:pt x="801" y="2513"/>
                                    </a:lnTo>
                                    <a:lnTo>
                                      <a:pt x="804" y="2554"/>
                                    </a:lnTo>
                                    <a:lnTo>
                                      <a:pt x="809" y="2595"/>
                                    </a:lnTo>
                                    <a:lnTo>
                                      <a:pt x="817" y="2634"/>
                                    </a:lnTo>
                                    <a:lnTo>
                                      <a:pt x="826" y="2674"/>
                                    </a:lnTo>
                                    <a:lnTo>
                                      <a:pt x="837" y="2712"/>
                                    </a:lnTo>
                                    <a:lnTo>
                                      <a:pt x="850" y="2750"/>
                                    </a:lnTo>
                                    <a:lnTo>
                                      <a:pt x="864" y="2786"/>
                                    </a:lnTo>
                                    <a:lnTo>
                                      <a:pt x="881" y="2822"/>
                                    </a:lnTo>
                                    <a:lnTo>
                                      <a:pt x="899" y="2857"/>
                                    </a:lnTo>
                                    <a:lnTo>
                                      <a:pt x="918" y="2891"/>
                                    </a:lnTo>
                                    <a:lnTo>
                                      <a:pt x="939" y="2924"/>
                                    </a:lnTo>
                                    <a:lnTo>
                                      <a:pt x="962" y="2956"/>
                                    </a:lnTo>
                                    <a:lnTo>
                                      <a:pt x="986" y="2986"/>
                                    </a:lnTo>
                                    <a:lnTo>
                                      <a:pt x="1011" y="3016"/>
                                    </a:lnTo>
                                    <a:lnTo>
                                      <a:pt x="1038" y="3044"/>
                                    </a:lnTo>
                                    <a:lnTo>
                                      <a:pt x="1066" y="3070"/>
                                    </a:lnTo>
                                    <a:lnTo>
                                      <a:pt x="1096" y="3097"/>
                                    </a:lnTo>
                                    <a:lnTo>
                                      <a:pt x="1126" y="3120"/>
                                    </a:lnTo>
                                    <a:lnTo>
                                      <a:pt x="1157" y="3144"/>
                                    </a:lnTo>
                                    <a:lnTo>
                                      <a:pt x="1191" y="3164"/>
                                    </a:lnTo>
                                    <a:lnTo>
                                      <a:pt x="1224" y="3184"/>
                                    </a:lnTo>
                                    <a:lnTo>
                                      <a:pt x="1260" y="3201"/>
                                    </a:lnTo>
                                    <a:lnTo>
                                      <a:pt x="1295" y="3218"/>
                                    </a:lnTo>
                                    <a:lnTo>
                                      <a:pt x="1332" y="3233"/>
                                    </a:lnTo>
                                    <a:lnTo>
                                      <a:pt x="1369" y="3245"/>
                                    </a:lnTo>
                                    <a:lnTo>
                                      <a:pt x="1408" y="3256"/>
                                    </a:lnTo>
                                    <a:lnTo>
                                      <a:pt x="1448" y="3265"/>
                                    </a:lnTo>
                                    <a:lnTo>
                                      <a:pt x="1487" y="3272"/>
                                    </a:lnTo>
                                    <a:lnTo>
                                      <a:pt x="1528" y="3277"/>
                                    </a:lnTo>
                                    <a:lnTo>
                                      <a:pt x="1569" y="3280"/>
                                    </a:lnTo>
                                    <a:lnTo>
                                      <a:pt x="1611" y="3281"/>
                                    </a:lnTo>
                                    <a:close/>
                                    <a:moveTo>
                                      <a:pt x="1838" y="3503"/>
                                    </a:moveTo>
                                    <a:lnTo>
                                      <a:pt x="1838" y="3503"/>
                                    </a:lnTo>
                                    <a:lnTo>
                                      <a:pt x="1881" y="3502"/>
                                    </a:lnTo>
                                    <a:lnTo>
                                      <a:pt x="1921" y="3499"/>
                                    </a:lnTo>
                                    <a:lnTo>
                                      <a:pt x="1962" y="3493"/>
                                    </a:lnTo>
                                    <a:lnTo>
                                      <a:pt x="2002" y="3486"/>
                                    </a:lnTo>
                                    <a:lnTo>
                                      <a:pt x="2041" y="3477"/>
                                    </a:lnTo>
                                    <a:lnTo>
                                      <a:pt x="2080" y="3466"/>
                                    </a:lnTo>
                                    <a:lnTo>
                                      <a:pt x="2117" y="3453"/>
                                    </a:lnTo>
                                    <a:lnTo>
                                      <a:pt x="2154" y="3439"/>
                                    </a:lnTo>
                                    <a:lnTo>
                                      <a:pt x="2190" y="3422"/>
                                    </a:lnTo>
                                    <a:lnTo>
                                      <a:pt x="2225" y="3404"/>
                                    </a:lnTo>
                                    <a:lnTo>
                                      <a:pt x="2259" y="3385"/>
                                    </a:lnTo>
                                    <a:lnTo>
                                      <a:pt x="2292" y="3364"/>
                                    </a:lnTo>
                                    <a:lnTo>
                                      <a:pt x="2323" y="3341"/>
                                    </a:lnTo>
                                    <a:lnTo>
                                      <a:pt x="2355" y="3317"/>
                                    </a:lnTo>
                                    <a:lnTo>
                                      <a:pt x="2384" y="3292"/>
                                    </a:lnTo>
                                    <a:lnTo>
                                      <a:pt x="2411" y="3265"/>
                                    </a:lnTo>
                                    <a:lnTo>
                                      <a:pt x="2439" y="3237"/>
                                    </a:lnTo>
                                    <a:lnTo>
                                      <a:pt x="2464" y="3207"/>
                                    </a:lnTo>
                                    <a:lnTo>
                                      <a:pt x="2488" y="3177"/>
                                    </a:lnTo>
                                    <a:lnTo>
                                      <a:pt x="2511" y="3146"/>
                                    </a:lnTo>
                                    <a:lnTo>
                                      <a:pt x="2532" y="3112"/>
                                    </a:lnTo>
                                    <a:lnTo>
                                      <a:pt x="2551" y="3079"/>
                                    </a:lnTo>
                                    <a:lnTo>
                                      <a:pt x="2570" y="3043"/>
                                    </a:lnTo>
                                    <a:lnTo>
                                      <a:pt x="2586" y="3008"/>
                                    </a:lnTo>
                                    <a:lnTo>
                                      <a:pt x="2600" y="2971"/>
                                    </a:lnTo>
                                    <a:lnTo>
                                      <a:pt x="2612" y="2933"/>
                                    </a:lnTo>
                                    <a:lnTo>
                                      <a:pt x="2623" y="2895"/>
                                    </a:lnTo>
                                    <a:lnTo>
                                      <a:pt x="2633" y="2855"/>
                                    </a:lnTo>
                                    <a:lnTo>
                                      <a:pt x="2640" y="2816"/>
                                    </a:lnTo>
                                    <a:lnTo>
                                      <a:pt x="2645" y="2775"/>
                                    </a:lnTo>
                                    <a:lnTo>
                                      <a:pt x="2648" y="2734"/>
                                    </a:lnTo>
                                    <a:lnTo>
                                      <a:pt x="2649" y="2692"/>
                                    </a:lnTo>
                                    <a:lnTo>
                                      <a:pt x="1838" y="2692"/>
                                    </a:lnTo>
                                    <a:lnTo>
                                      <a:pt x="1838" y="3503"/>
                                    </a:lnTo>
                                    <a:close/>
                                    <a:moveTo>
                                      <a:pt x="4318" y="1839"/>
                                    </a:moveTo>
                                    <a:lnTo>
                                      <a:pt x="3281" y="1839"/>
                                    </a:lnTo>
                                    <a:lnTo>
                                      <a:pt x="3281" y="2150"/>
                                    </a:lnTo>
                                    <a:lnTo>
                                      <a:pt x="4318" y="2150"/>
                                    </a:lnTo>
                                    <a:lnTo>
                                      <a:pt x="4318" y="1839"/>
                                    </a:lnTo>
                                    <a:close/>
                                    <a:moveTo>
                                      <a:pt x="4318" y="2411"/>
                                    </a:moveTo>
                                    <a:lnTo>
                                      <a:pt x="3281" y="2411"/>
                                    </a:lnTo>
                                    <a:lnTo>
                                      <a:pt x="3281" y="2723"/>
                                    </a:lnTo>
                                    <a:lnTo>
                                      <a:pt x="4318" y="2723"/>
                                    </a:lnTo>
                                    <a:lnTo>
                                      <a:pt x="4318" y="2411"/>
                                    </a:lnTo>
                                    <a:close/>
                                    <a:moveTo>
                                      <a:pt x="4318" y="2983"/>
                                    </a:moveTo>
                                    <a:lnTo>
                                      <a:pt x="3281" y="2983"/>
                                    </a:lnTo>
                                    <a:lnTo>
                                      <a:pt x="3281" y="3295"/>
                                    </a:lnTo>
                                    <a:lnTo>
                                      <a:pt x="4318" y="3295"/>
                                    </a:lnTo>
                                    <a:lnTo>
                                      <a:pt x="4318" y="298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ysClr val="window" lastClr="FFFFFF"/>
                              </a:solidFill>
                              <a:ln>
                                <a:noFill/>
                              </a:ln>
                            </wps:spPr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</wpg:grpSp>
                      <wpg:grpSp>
                        <wpg:cNvPr id="1180437464" name="组合 1180437464"/>
                        <wpg:cNvGrpSpPr/>
                        <wpg:grpSpPr>
                          <a:xfrm>
                            <a:off x="0" y="0"/>
                            <a:ext cx="2346960" cy="5803900"/>
                            <a:chOff x="6350" y="0"/>
                            <a:chExt cx="2325354" cy="4840676"/>
                          </a:xfrm>
                        </wpg:grpSpPr>
                        <wpg:grpSp>
                          <wpg:cNvPr id="93661502" name="组合 93661502"/>
                          <wpg:cNvGrpSpPr/>
                          <wpg:grpSpPr>
                            <a:xfrm>
                              <a:off x="6350" y="0"/>
                              <a:ext cx="2255355" cy="457505"/>
                              <a:chOff x="10307" y="4738"/>
                              <a:chExt cx="3552" cy="514"/>
                            </a:xfrm>
                          </wpg:grpSpPr>
                          <wps:wsp>
                            <wps:cNvPr id="456882909" name="文本框 5"/>
                            <wps:cNvSpPr txBox="1"/>
                            <wps:spPr>
                              <a:xfrm>
                                <a:off x="10307" y="4738"/>
                                <a:ext cx="3360" cy="5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01823B7" w14:textId="77777777" w:rsidR="0034720E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t>基本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t>信息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54222622" name="直接连接符 254222622"/>
                            <wps:cNvCnPr/>
                            <wps:spPr>
                              <a:xfrm>
                                <a:off x="10457" y="5194"/>
                                <a:ext cx="3402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759515303" name="组合 1759515303"/>
                          <wpg:cNvGrpSpPr/>
                          <wpg:grpSpPr>
                            <a:xfrm>
                              <a:off x="19675" y="604790"/>
                              <a:ext cx="2254261" cy="539594"/>
                              <a:chOff x="8614" y="5913"/>
                              <a:chExt cx="3552" cy="443"/>
                            </a:xfrm>
                          </wpg:grpSpPr>
                          <wps:wsp>
                            <wps:cNvPr id="2069236199" name="直接连接符 2069236199"/>
                            <wps:cNvCnPr/>
                            <wps:spPr>
                              <a:xfrm>
                                <a:off x="8764" y="6324"/>
                                <a:ext cx="3402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859184047" name="文本框 5"/>
                            <wps:cNvSpPr txBox="1"/>
                            <wps:spPr>
                              <a:xfrm>
                                <a:off x="8614" y="5913"/>
                                <a:ext cx="3360" cy="44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156ED97" w14:textId="77777777" w:rsidR="0034720E" w:rsidRPr="004639A4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出生年月</w:t>
                                  </w:r>
                                </w:p>
                                <w:p w14:paraId="7EE57306" w14:textId="77777777" w:rsidR="0034720E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1998.5.6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39294369" name="组合 39294369"/>
                          <wpg:cNvGrpSpPr/>
                          <wpg:grpSpPr>
                            <a:xfrm>
                              <a:off x="20307" y="1762802"/>
                              <a:ext cx="2276465" cy="576627"/>
                              <a:chOff x="10339" y="7363"/>
                              <a:chExt cx="3587" cy="474"/>
                            </a:xfrm>
                          </wpg:grpSpPr>
                          <wps:wsp>
                            <wps:cNvPr id="1174089444" name="直接连接符 30"/>
                            <wps:cNvCnPr/>
                            <wps:spPr>
                              <a:xfrm>
                                <a:off x="10524" y="7837"/>
                                <a:ext cx="3402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814514363" name="文本框 5"/>
                            <wps:cNvSpPr txBox="1"/>
                            <wps:spPr>
                              <a:xfrm>
                                <a:off x="10339" y="7363"/>
                                <a:ext cx="3360" cy="42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201A0D7" w14:textId="77777777" w:rsidR="0034720E" w:rsidRPr="004639A4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现居</w:t>
                                  </w:r>
                                </w:p>
                                <w:p w14:paraId="238441C2" w14:textId="4AFECB42" w:rsidR="0034720E" w:rsidRPr="003F1750" w:rsidRDefault="003F1750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贵州省遵义市仁怀市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445652255" name="组合 445652255"/>
                          <wpg:cNvGrpSpPr/>
                          <wpg:grpSpPr>
                            <a:xfrm>
                              <a:off x="19679" y="1149057"/>
                              <a:ext cx="2277105" cy="547745"/>
                              <a:chOff x="8624" y="7078"/>
                              <a:chExt cx="3587" cy="367"/>
                            </a:xfrm>
                          </wpg:grpSpPr>
                          <wps:wsp>
                            <wps:cNvPr id="562739802" name="直接连接符 562739802"/>
                            <wps:cNvCnPr/>
                            <wps:spPr>
                              <a:xfrm>
                                <a:off x="8809" y="7445"/>
                                <a:ext cx="3402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0841848" name="文本框 5"/>
                            <wps:cNvSpPr txBox="1"/>
                            <wps:spPr>
                              <a:xfrm>
                                <a:off x="8624" y="7078"/>
                                <a:ext cx="3360" cy="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316B4D0" w14:textId="77777777" w:rsidR="0034720E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籍贯</w:t>
                                  </w:r>
                                </w:p>
                                <w:p w14:paraId="0923601D" w14:textId="77777777" w:rsidR="0034720E" w:rsidRPr="008C506C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贵州省遵义市仁怀市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2101102911" name="组合 2101102911"/>
                          <wpg:cNvGrpSpPr/>
                          <wpg:grpSpPr>
                            <a:xfrm>
                              <a:off x="20942" y="3027787"/>
                              <a:ext cx="2297415" cy="584088"/>
                              <a:chOff x="10340" y="6847"/>
                              <a:chExt cx="3620" cy="480"/>
                            </a:xfrm>
                          </wpg:grpSpPr>
                          <wps:wsp>
                            <wps:cNvPr id="1960668540" name="直接连接符 30"/>
                            <wps:cNvCnPr/>
                            <wps:spPr>
                              <a:xfrm>
                                <a:off x="10558" y="7327"/>
                                <a:ext cx="3402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6058448" name="文本框 5"/>
                            <wps:cNvSpPr txBox="1"/>
                            <wps:spPr>
                              <a:xfrm>
                                <a:off x="10340" y="6847"/>
                                <a:ext cx="3360" cy="4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4310F4D" w14:textId="77777777" w:rsidR="0034720E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政治面貌</w:t>
                                  </w:r>
                                </w:p>
                                <w:p w14:paraId="4924E978" w14:textId="376A0420" w:rsidR="0034720E" w:rsidRDefault="00831AFF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群众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744750492" name="组合 744750492"/>
                          <wpg:cNvGrpSpPr/>
                          <wpg:grpSpPr>
                            <a:xfrm>
                              <a:off x="7629" y="3665525"/>
                              <a:ext cx="2324075" cy="538053"/>
                              <a:chOff x="10289" y="6487"/>
                              <a:chExt cx="3662" cy="442"/>
                            </a:xfrm>
                          </wpg:grpSpPr>
                          <wps:wsp>
                            <wps:cNvPr id="524961874" name="直接连接符 30"/>
                            <wps:cNvCnPr/>
                            <wps:spPr>
                              <a:xfrm>
                                <a:off x="10549" y="6929"/>
                                <a:ext cx="3402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08192494" name="文本框 5"/>
                            <wps:cNvSpPr txBox="1"/>
                            <wps:spPr>
                              <a:xfrm>
                                <a:off x="10289" y="6487"/>
                                <a:ext cx="3360" cy="4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E05C4F7" w14:textId="77777777" w:rsidR="0034720E" w:rsidRPr="004639A4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电话</w:t>
                                  </w:r>
                                </w:p>
                                <w:p w14:paraId="0E61F028" w14:textId="0C85E5DF" w:rsidR="0034720E" w:rsidRDefault="00E10F80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13222010506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471803461" name="组合 471803461"/>
                          <wpg:cNvGrpSpPr/>
                          <wpg:grpSpPr>
                            <a:xfrm>
                              <a:off x="19686" y="4252674"/>
                              <a:ext cx="2298690" cy="588002"/>
                              <a:chOff x="10308" y="6171"/>
                              <a:chExt cx="3621" cy="483"/>
                            </a:xfrm>
                          </wpg:grpSpPr>
                          <wps:wsp>
                            <wps:cNvPr id="823893480" name="直接连接符 30"/>
                            <wps:cNvCnPr/>
                            <wps:spPr>
                              <a:xfrm>
                                <a:off x="10527" y="6654"/>
                                <a:ext cx="3402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75556115" name="文本框 5"/>
                            <wps:cNvSpPr txBox="1"/>
                            <wps:spPr>
                              <a:xfrm>
                                <a:off x="10308" y="6171"/>
                                <a:ext cx="3426" cy="4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F0EA745" w14:textId="77777777" w:rsidR="0034720E" w:rsidRPr="004639A4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邮箱</w:t>
                                  </w:r>
                                </w:p>
                                <w:p w14:paraId="5033E904" w14:textId="77777777" w:rsidR="0034720E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3046476712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@qq.com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302434646" name="组合 302434646"/>
                          <wpg:cNvGrpSpPr/>
                          <wpg:grpSpPr>
                            <a:xfrm>
                              <a:off x="20317" y="2402087"/>
                              <a:ext cx="2298687" cy="551236"/>
                              <a:chOff x="10309" y="7113"/>
                              <a:chExt cx="3621" cy="453"/>
                            </a:xfrm>
                          </wpg:grpSpPr>
                          <wps:wsp>
                            <wps:cNvPr id="525768627" name="直接连接符 30"/>
                            <wps:cNvCnPr/>
                            <wps:spPr>
                              <a:xfrm>
                                <a:off x="10528" y="7566"/>
                                <a:ext cx="3402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021634489" name="文本框 5"/>
                            <wps:cNvSpPr txBox="1"/>
                            <wps:spPr>
                              <a:xfrm>
                                <a:off x="10309" y="7113"/>
                                <a:ext cx="3360" cy="4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420E0E6" w14:textId="77777777" w:rsidR="0034720E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面试岗位</w:t>
                                  </w:r>
                                </w:p>
                                <w:p w14:paraId="536C2F2D" w14:textId="77777777" w:rsidR="0034720E" w:rsidRPr="004639A4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  <w:t>嵌入式软件开发</w:t>
                                  </w:r>
                                </w:p>
                                <w:p w14:paraId="4C609A9D" w14:textId="4C40222E" w:rsidR="0034720E" w:rsidRPr="004639A4" w:rsidRDefault="0034720E" w:rsidP="0034720E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hint="eastAsia"/>
                                      <w:color w:val="7F7F7F" w:themeColor="text1" w:themeTint="80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FE94003" id="组合 41" o:spid="_x0000_s1031" style="position:absolute;margin-left:.3pt;margin-top:125.1pt;width:507.65pt;height:457pt;z-index:251735040;mso-width-relative:margin" coordsize="64478,58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">
                <v:group id="组合 845807069" o:spid="_x0000_s1032" style="position:absolute;left:32004;top:190;width:32474;height:53790" coordorigin=",-250" coordsize="39184,60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">
                  <v:group id="组合 1296834415" o:spid="_x0000_s1033" style="position:absolute;top:-250;width:37084;height:25659" coordorigin=",-295" coordsize="37090,30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">
                    <v:shape id="文本框 415746563" o:spid="_x0000_s1034" type="#_x0000_t202" style="position:absolute;top:4612;width:37090;height:25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" filled="f" stroked="f" strokeweight=".5pt">
                      <v:textbox>
                        <w:txbxContent>
                          <w:p w14:paraId="61D336AB" w14:textId="77777777" w:rsidR="00022CC2" w:rsidRDefault="0034720E" w:rsidP="0034720E">
                            <w:pPr>
                              <w:tabs>
                                <w:tab w:val="left" w:pos="4395"/>
                              </w:tabs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8"/>
                                <w:szCs w:val="28"/>
                              </w:rPr>
                              <w:t>2017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  <w:t>.09-20</w:t>
                            </w:r>
                            <w:r w:rsidRPr="00022CC2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8"/>
                                <w:szCs w:val="28"/>
                              </w:rPr>
                              <w:t>21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.07     </w:t>
                            </w:r>
                          </w:p>
                          <w:p w14:paraId="1074A76B" w14:textId="66C9ABDD" w:rsidR="0034720E" w:rsidRPr="00022CC2" w:rsidRDefault="0034720E" w:rsidP="0034720E">
                            <w:pPr>
                              <w:tabs>
                                <w:tab w:val="left" w:pos="4395"/>
                              </w:tabs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  <w:t>专业：电气工程及其自动化（本科）</w:t>
                            </w:r>
                          </w:p>
                          <w:p w14:paraId="66475CEE" w14:textId="77777777" w:rsidR="0034720E" w:rsidRPr="00022CC2" w:rsidRDefault="0034720E" w:rsidP="0034720E">
                            <w:pPr>
                              <w:tabs>
                                <w:tab w:val="left" w:pos="4395"/>
                              </w:tabs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专业绩点 </w:t>
                            </w:r>
                            <w:r w:rsidRPr="00022CC2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4"/>
                                <w:szCs w:val="24"/>
                              </w:rPr>
                              <w:t>3.90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/5</w:t>
                            </w:r>
                          </w:p>
                          <w:p w14:paraId="5AC504FB" w14:textId="77777777" w:rsidR="0034720E" w:rsidRPr="00022CC2" w:rsidRDefault="0034720E" w:rsidP="0034720E">
                            <w:pPr>
                              <w:tabs>
                                <w:tab w:val="left" w:pos="4395"/>
                              </w:tabs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主修课程：高等数学，大学物理，电器制图与C</w:t>
                            </w:r>
                            <w:r w:rsidRPr="00022CC2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4"/>
                                <w:szCs w:val="24"/>
                              </w:rPr>
                              <w:t>AD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，C语言课程设计，模拟电子技术，数字电子技术，工厂配电，电力电子技术，电路分析，单片机原理及应用，电气控制与P</w:t>
                            </w:r>
                            <w:r w:rsidRPr="00022CC2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4"/>
                                <w:szCs w:val="24"/>
                              </w:rPr>
                              <w:t>LC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，</w:t>
                            </w:r>
                            <w:r w:rsidRPr="00022CC2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4"/>
                                <w:szCs w:val="24"/>
                              </w:rPr>
                              <w:t>自动控制原理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，电机与电机拖动。</w:t>
                            </w:r>
                          </w:p>
                        </w:txbxContent>
                      </v:textbox>
                    </v:shape>
                    <v:group id="组合 644909588" o:spid="_x0000_s1035" style="position:absolute;left:380;top:-295;width:24077;height:4373" coordorigin="10102,4463" coordsize="3795,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">
                      <v:rect id="_x0000_s1036" style="position:absolute;left:10102;top:4500;width:3795;height:51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" fillcolor="#5290bf" strokecolor="#5290bf" strokeweight="1pt">
                        <v:shadow on="t" color="black" opacity="26214f" origin="-.5,-.5" offset=".74836mm,.74836mm"/>
                      </v:rect>
                      <v:shape id="文本框 10" o:spid="_x0000_s1037" type="#_x0000_t202" style="position:absolute;left:10721;top:4463;width:247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" filled="f" stroked="f" strokeweight=".5pt">
                        <v:textbox>
                          <w:txbxContent>
                            <w:p w14:paraId="2E3B3C28" w14:textId="77777777" w:rsidR="0034720E" w:rsidRPr="00C27ED8" w:rsidRDefault="0034720E" w:rsidP="009C23DC">
                              <w:pPr>
                                <w:snapToGrid w:val="0"/>
                                <w:spacing w:line="36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C27ED8"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v:textbox>
                      </v:shape>
                      <v:shape id="学士帽" o:spid="_x0000_s1038" style="position:absolute;left:10345;top:4604;width:426;height:288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indow" stroked="f">
                        <v:path arrowok="t" o:connecttype="custom" o:connectlocs="151183,71004;100606,46894;43677,71004;27795,63666;27795,85293;32113,91913;27695,98533;32410,121815;18513,121815;23278,98423;19407,91913;23129,85458;23129,61514;0,50756;101748,0;195108,51418;151183,71004;99465,59142;145375,76465;145375,118450;97132,131966;54547,118450;54547,76465;99465,59142;98869,124243;135896,113981;98869,103664;61893,113981;98869,124243" o:connectangles="0,0,0,0,0,0,0,0,0,0,0,0,0,0,0,0,0,0,0,0,0,0,0,0,0,0,0,0,0"/>
                      </v:shape>
                    </v:group>
                  </v:group>
                  <v:group id="组合 1948591548" o:spid="_x0000_s1039" style="position:absolute;left:690;top:26457;width:38494;height:34228" coordorigin="500,6468" coordsize="38500,34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">
                    <v:rect id="_x0000_s1040" style="position:absolute;left:500;top:6599;width:24041;height:396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" fillcolor="#5290bf" strokecolor="#5290bf" strokeweight="1pt">
                      <v:shadow on="t" color="black" opacity="26214f" origin="-.5,-.5" offset=".74836mm,.74836mm"/>
                      <v:textbox>
                        <w:txbxContent>
                          <w:p w14:paraId="7B0D4635" w14:textId="77777777" w:rsidR="0034720E" w:rsidRDefault="0034720E" w:rsidP="0034720E"/>
                        </w:txbxContent>
                      </v:textbox>
                    </v:rect>
                    <v:shape id="文本框 167241640" o:spid="_x0000_s1041" type="#_x0000_t202" style="position:absolute;left:4936;top:6468;width:14883;height:3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" filled="f" stroked="f" strokeweight=".5pt">
                      <v:textbox>
                        <w:txbxContent>
                          <w:p w14:paraId="31BF3B7F" w14:textId="48B0C894" w:rsidR="0034720E" w:rsidRPr="00C27ED8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C27ED8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工作技能</w:t>
                            </w:r>
                          </w:p>
                        </w:txbxContent>
                      </v:textbox>
                    </v:shape>
                    <v:shape id="文本框 110433329" o:spid="_x0000_s1042" type="#_x0000_t202" style="position:absolute;left:500;top:11321;width:38500;height:29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" filled="f" stroked="f" strokeweight=".5pt">
                      <v:textbox>
                        <w:txbxContent>
                          <w:p w14:paraId="1F904004" w14:textId="77777777" w:rsidR="0034720E" w:rsidRPr="00022CC2" w:rsidRDefault="0034720E" w:rsidP="0034720E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8"/>
                                <w:szCs w:val="28"/>
                              </w:rPr>
                              <w:t>Office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（有二级证书）</w:t>
                            </w:r>
                          </w:p>
                          <w:p w14:paraId="69B40775" w14:textId="77777777" w:rsidR="00560099" w:rsidRPr="00022CC2" w:rsidRDefault="00560099" w:rsidP="00560099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Git</w:t>
                            </w:r>
                          </w:p>
                          <w:p w14:paraId="226B5983" w14:textId="77777777" w:rsidR="00560099" w:rsidRPr="00022CC2" w:rsidRDefault="00560099" w:rsidP="00560099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Vscode</w:t>
                            </w:r>
                          </w:p>
                          <w:p w14:paraId="70DFFA8B" w14:textId="77777777" w:rsidR="00560099" w:rsidRPr="00022CC2" w:rsidRDefault="00560099" w:rsidP="00560099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8"/>
                                <w:szCs w:val="28"/>
                              </w:rPr>
                              <w:t>Kei</w:t>
                            </w: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l</w:t>
                            </w:r>
                          </w:p>
                          <w:p w14:paraId="7AF2AE64" w14:textId="77777777" w:rsidR="00560099" w:rsidRPr="00022CC2" w:rsidRDefault="00560099" w:rsidP="00560099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8"/>
                                <w:szCs w:val="28"/>
                              </w:rPr>
                              <w:t>AutoCAD</w:t>
                            </w:r>
                          </w:p>
                          <w:p w14:paraId="220A6DD7" w14:textId="77777777" w:rsidR="00560099" w:rsidRPr="00022CC2" w:rsidRDefault="00560099" w:rsidP="00560099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8"/>
                                <w:szCs w:val="28"/>
                              </w:rPr>
                              <w:t>Visual Studio2010</w:t>
                            </w:r>
                          </w:p>
                          <w:p w14:paraId="6843942A" w14:textId="50EBAD22" w:rsidR="00560099" w:rsidRPr="00022CC2" w:rsidRDefault="00560099" w:rsidP="00560099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8"/>
                                <w:szCs w:val="28"/>
                              </w:rPr>
                              <w:t>Altium Designer</w:t>
                            </w:r>
                          </w:p>
                          <w:p w14:paraId="6645B564" w14:textId="23B191FF" w:rsidR="001506F1" w:rsidRPr="00022CC2" w:rsidRDefault="0034720E" w:rsidP="001506F1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Xmind</w:t>
                            </w:r>
                          </w:p>
                          <w:p w14:paraId="30CFC665" w14:textId="28978195" w:rsidR="00E10F80" w:rsidRPr="009D5F8F" w:rsidRDefault="006779C5" w:rsidP="009D5F8F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 w:rsidRPr="00022CC2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Shell （常见的简单指令）</w:t>
                            </w:r>
                          </w:p>
                        </w:txbxContent>
                      </v:textbox>
                    </v:shape>
                    <v:shape id="公告栏" o:spid="_x0000_s1043" style="position:absolute;left:2335;top:7344;width:2305;height:2101;visibility:visible;mso-wrap-style:square;v-text-anchor:middle" coordsize="5438,5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" path="m2825,454l2825,,2514,r,454l,454r,805l276,1259r,3036l2197,4295,1028,5252r197,242l2689,4295r10,l4163,5494r197,-242l3192,4295r1913,l5105,1259r333,l5438,454r-2613,xm4793,3983r-4206,l587,1259r4206,l4793,3983xm1611,3281r,-810l2422,2471r-2,-42l2417,2388r-5,-41l2405,2308r-9,-40l2385,2230r-12,-38l2358,2156r-17,-36l2324,2085r-20,-34l2284,2018r-24,-32l2237,1956r-27,-30l2184,1898r-28,-27l2126,1846r-30,-24l2064,1799r-33,-21l1997,1759r-35,-18l1926,1724r-36,-14l1852,1697r-38,-11l1774,1677r-39,-7l1694,1665r-41,-3l1611,1660r-42,2l1528,1665r-41,5l1448,1677r-40,9l1369,1697r-37,13l1295,1724r-35,17l1224,1759r-33,19l1157,1799r-31,23l1096,1846r-30,25l1038,1898r-27,28l986,1956r-24,30l939,2018r-21,33l899,2085r-18,35l864,2156r-14,36l837,2230r-11,38l817,2308r-8,39l804,2388r-3,41l800,2471r1,42l804,2554r5,41l817,2634r9,40l837,2712r13,38l864,2786r17,36l899,2857r19,34l939,2924r23,32l986,2986r25,30l1038,3044r28,26l1096,3097r30,23l1157,3144r34,20l1224,3184r36,17l1295,3218r37,15l1369,3245r39,11l1448,3265r39,7l1528,3277r41,3l1611,3281xm1838,3503r,l1881,3502r40,-3l1962,3493r40,-7l2041,3477r39,-11l2117,3453r37,-14l2190,3422r35,-18l2259,3385r33,-21l2323,3341r32,-24l2384,3292r27,-27l2439,3237r25,-30l2488,3177r23,-31l2532,3112r19,-33l2570,3043r16,-35l2600,2971r12,-38l2623,2895r10,-40l2640,2816r5,-41l2648,2734r1,-42l1838,2692r,811xm4318,1839r-1037,l3281,2150r1037,l4318,1839xm4318,2411r-1037,l3281,2723r1037,l4318,2411xm4318,2983r-1037,l3281,3295r1037,l4318,2983xe" fillcolor="window" stroked="f">
                      <v:path arrowok="t" o:connecttype="custom" o:connectlocs="2147483646,0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"/>
                    </v:shape>
                  </v:group>
                </v:group>
                <v:group id="组合 1180437464" o:spid="_x0000_s1044" style="position:absolute;width:23469;height:58039" coordorigin="63" coordsize="23253,48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">
                  <v:group id="组合 93661502" o:spid="_x0000_s1045" style="position:absolute;left:63;width:22554;height:4575" coordorigin="10307,4738" coordsize="3552,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">
                    <v:shape id="文本框 5" o:spid="_x0000_s1046" type="#_x0000_t202" style="position:absolute;left:10307;top:4738;width:3360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" filled="f" stroked="f" strokeweight=".5pt">
                      <v:textbox>
                        <w:txbxContent>
                          <w:p w14:paraId="101823B7" w14:textId="77777777" w:rsidR="0034720E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基本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信息</w:t>
                            </w:r>
                          </w:p>
                        </w:txbxContent>
                      </v:textbox>
                    </v:shape>
                    <v:line id="直接连接符 254222622" o:spid="_x0000_s1047" style="position:absolute;visibility:visible;mso-wrap-style:square" from="10457,5194" to="13859,5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" strokecolor="#7f7f7f" strokeweight="1pt">
                      <v:stroke dashstyle="dash" joinstyle="miter"/>
                    </v:line>
                  </v:group>
                  <v:group id="组合 1759515303" o:spid="_x0000_s1048" style="position:absolute;left:196;top:6047;width:22543;height:5396" coordorigin="8614,5913" coordsize="3552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">
                    <v:line id="直接连接符 2069236199" o:spid="_x0000_s1049" style="position:absolute;visibility:visible;mso-wrap-style:square" from="8764,6324" to="12166,6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" strokecolor="#7f7f7f" strokeweight="1pt">
                      <v:stroke dashstyle="dash" joinstyle="miter"/>
                    </v:line>
                    <v:shape id="文本框 5" o:spid="_x0000_s1050" type="#_x0000_t202" style="position:absolute;left:8614;top:5913;width:3360;height: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" filled="f" stroked="f" strokeweight=".5pt">
                      <v:textbox>
                        <w:txbxContent>
                          <w:p w14:paraId="0156ED97" w14:textId="77777777" w:rsidR="0034720E" w:rsidRPr="004639A4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出生年月</w:t>
                            </w:r>
                          </w:p>
                          <w:p w14:paraId="7EE57306" w14:textId="77777777" w:rsidR="0034720E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4"/>
                                <w:szCs w:val="24"/>
                              </w:rPr>
                              <w:t>1998.5.6</w:t>
                            </w:r>
                          </w:p>
                        </w:txbxContent>
                      </v:textbox>
                    </v:shape>
                  </v:group>
                  <v:group id="组合 39294369" o:spid="_x0000_s1051" style="position:absolute;left:203;top:17628;width:22764;height:5766" coordorigin="10339,7363" coordsize="3587,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">
                    <v:line id="直接连接符 30" o:spid="_x0000_s1052" style="position:absolute;visibility:visible;mso-wrap-style:square" from="10524,7837" to="13926,7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" strokecolor="#7f7f7f" strokeweight="1pt">
                      <v:stroke dashstyle="dash" joinstyle="miter"/>
                    </v:line>
                    <v:shape id="文本框 5" o:spid="_x0000_s1053" type="#_x0000_t202" style="position:absolute;left:10339;top:7363;width:3360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" filled="f" stroked="f" strokeweight=".5pt">
                      <v:textbox>
                        <w:txbxContent>
                          <w:p w14:paraId="5201A0D7" w14:textId="77777777" w:rsidR="0034720E" w:rsidRPr="004639A4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现居</w:t>
                            </w:r>
                          </w:p>
                          <w:p w14:paraId="238441C2" w14:textId="4AFECB42" w:rsidR="0034720E" w:rsidRPr="003F1750" w:rsidRDefault="003F1750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贵州省遵义市仁怀市</w:t>
                            </w:r>
                          </w:p>
                        </w:txbxContent>
                      </v:textbox>
                    </v:shape>
                  </v:group>
                  <v:group id="组合 445652255" o:spid="_x0000_s1054" style="position:absolute;left:196;top:11490;width:22771;height:5478" coordorigin="8624,7078" coordsize="3587,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">
                    <v:line id="直接连接符 562739802" o:spid="_x0000_s1055" style="position:absolute;visibility:visible;mso-wrap-style:square" from="8809,7445" to="12211,7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" strokecolor="#7f7f7f" strokeweight="1pt">
                      <v:stroke dashstyle="dash" joinstyle="miter"/>
                    </v:line>
                    <v:shape id="文本框 5" o:spid="_x0000_s1056" type="#_x0000_t202" style="position:absolute;left:8624;top:7078;width:3360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" filled="f" stroked="f" strokeweight=".5pt">
                      <v:textbox>
                        <w:txbxContent>
                          <w:p w14:paraId="3316B4D0" w14:textId="77777777" w:rsidR="0034720E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籍贯</w:t>
                            </w:r>
                          </w:p>
                          <w:p w14:paraId="0923601D" w14:textId="77777777" w:rsidR="0034720E" w:rsidRPr="008C506C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贵州省遵义市仁怀市</w:t>
                            </w:r>
                          </w:p>
                        </w:txbxContent>
                      </v:textbox>
                    </v:shape>
                  </v:group>
                  <v:group id="组合 2101102911" o:spid="_x0000_s1057" style="position:absolute;left:209;top:30277;width:22974;height:5841" coordorigin="10340,6847" coordsize="3620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">
                    <v:line id="直接连接符 30" o:spid="_x0000_s1058" style="position:absolute;visibility:visible;mso-wrap-style:square" from="10558,7327" to="13960,7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" strokecolor="#7f7f7f" strokeweight="1pt">
                      <v:stroke dashstyle="dash" joinstyle="miter"/>
                    </v:line>
                    <v:shape id="文本框 5" o:spid="_x0000_s1059" type="#_x0000_t202" style="position:absolute;left:10340;top:6847;width:3360;height: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" filled="f" stroked="f" strokeweight=".5pt">
                      <v:textbox>
                        <w:txbxContent>
                          <w:p w14:paraId="64310F4D" w14:textId="77777777" w:rsidR="0034720E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政治面貌</w:t>
                            </w:r>
                          </w:p>
                          <w:p w14:paraId="4924E978" w14:textId="376A0420" w:rsidR="0034720E" w:rsidRDefault="00831AFF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群众</w:t>
                            </w:r>
                          </w:p>
                        </w:txbxContent>
                      </v:textbox>
                    </v:shape>
                  </v:group>
                  <v:group id="组合 744750492" o:spid="_x0000_s1060" style="position:absolute;left:76;top:36655;width:23241;height:5380" coordorigin="10289,6487" coordsize="3662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">
                    <v:line id="直接连接符 30" o:spid="_x0000_s1061" style="position:absolute;visibility:visible;mso-wrap-style:square" from="10549,6929" to="13951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" strokecolor="#7f7f7f" strokeweight="1pt">
                      <v:stroke dashstyle="dash" joinstyle="miter"/>
                    </v:line>
                    <v:shape id="文本框 5" o:spid="_x0000_s1062" type="#_x0000_t202" style="position:absolute;left:10289;top:6487;width:3360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" filled="f" stroked="f" strokeweight=".5pt">
                      <v:textbox>
                        <w:txbxContent>
                          <w:p w14:paraId="0E05C4F7" w14:textId="77777777" w:rsidR="0034720E" w:rsidRPr="004639A4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电话</w:t>
                            </w:r>
                          </w:p>
                          <w:p w14:paraId="0E61F028" w14:textId="0C85E5DF" w:rsidR="0034720E" w:rsidRDefault="00E10F80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13222010506</w:t>
                            </w:r>
                          </w:p>
                        </w:txbxContent>
                      </v:textbox>
                    </v:shape>
                  </v:group>
                  <v:group id="组合 471803461" o:spid="_x0000_s1063" style="position:absolute;left:196;top:42526;width:22987;height:5880" coordorigin="10308,6171" coordsize="3621,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">
                    <v:line id="直接连接符 30" o:spid="_x0000_s1064" style="position:absolute;visibility:visible;mso-wrap-style:square" from="10527,6654" to="13929,6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" strokecolor="#7f7f7f" strokeweight="1pt">
                      <v:stroke dashstyle="dash" joinstyle="miter"/>
                    </v:line>
                    <v:shape id="文本框 5" o:spid="_x0000_s1065" type="#_x0000_t202" style="position:absolute;left:10308;top:6171;width:3426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" filled="f" stroked="f" strokeweight=".5pt">
                      <v:textbox>
                        <w:txbxContent>
                          <w:p w14:paraId="5F0EA745" w14:textId="77777777" w:rsidR="0034720E" w:rsidRPr="004639A4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邮箱</w:t>
                            </w:r>
                          </w:p>
                          <w:p w14:paraId="5033E904" w14:textId="77777777" w:rsidR="0034720E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 w:val="24"/>
                                <w:szCs w:val="24"/>
                              </w:rPr>
                              <w:t>3046476712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@qq.com</w:t>
                            </w:r>
                          </w:p>
                        </w:txbxContent>
                      </v:textbox>
                    </v:shape>
                  </v:group>
                  <v:group id="组合 302434646" o:spid="_x0000_s1066" style="position:absolute;left:203;top:24020;width:22987;height:5513" coordorigin="10309,7113" coordsize="3621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">
                    <v:line id="直接连接符 30" o:spid="_x0000_s1067" style="position:absolute;visibility:visible;mso-wrap-style:square" from="10528,7566" to="13930,7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" strokecolor="#7f7f7f" strokeweight="1pt">
                      <v:stroke dashstyle="dash" joinstyle="miter"/>
                    </v:line>
                    <v:shape id="文本框 5" o:spid="_x0000_s1068" type="#_x0000_t202" style="position:absolute;left:10309;top:7113;width:3360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" filled="f" stroked="f" strokeweight=".5pt">
                      <v:textbox>
                        <w:txbxContent>
                          <w:p w14:paraId="1420E0E6" w14:textId="77777777" w:rsidR="0034720E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面试岗位</w:t>
                            </w:r>
                          </w:p>
                          <w:p w14:paraId="536C2F2D" w14:textId="77777777" w:rsidR="0034720E" w:rsidRPr="004639A4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嵌入式软件开发</w:t>
                            </w:r>
                          </w:p>
                          <w:p w14:paraId="4C609A9D" w14:textId="4C40222E" w:rsidR="0034720E" w:rsidRPr="004639A4" w:rsidRDefault="0034720E" w:rsidP="0034720E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F73C08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8403FFB" wp14:editId="12E0B0D1">
                <wp:simplePos x="0" y="0"/>
                <wp:positionH relativeFrom="column">
                  <wp:posOffset>-720090</wp:posOffset>
                </wp:positionH>
                <wp:positionV relativeFrom="paragraph">
                  <wp:posOffset>7646670</wp:posOffset>
                </wp:positionV>
                <wp:extent cx="7505700" cy="1985010"/>
                <wp:effectExtent l="38100" t="114300" r="133350" b="53340"/>
                <wp:wrapNone/>
                <wp:docPr id="209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05700" cy="198501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2286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2286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2286"/>
                              </a:moveTo>
                              <a:lnTo>
                                <a:pt x="10000" y="0"/>
                              </a:lnTo>
                              <a:lnTo>
                                <a:pt x="10000" y="10000"/>
                              </a:lnTo>
                              <a:lnTo>
                                <a:pt x="0" y="10000"/>
                              </a:lnTo>
                              <a:lnTo>
                                <a:pt x="0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90BF"/>
                        </a:solidFill>
                        <a:ln w="12700" cap="flat" cmpd="sng" algn="ctr">
                          <a:solidFill>
                            <a:srgbClr val="5290BF"/>
                          </a:solidFill>
                          <a:prstDash val="solid"/>
                          <a:miter lim="800000"/>
                        </a:ln>
                        <a:effectLst>
                          <a:outerShdw blurRad="63500" dist="50800" dir="18900000" algn="bl" rotWithShape="0">
                            <a:prstClr val="black">
                              <a:alpha val="16000"/>
                            </a:prstClr>
                          </a:outerShdw>
                        </a:effectLst>
                      </wps:spPr>
                      <wps:txbx>
                        <w:txbxContent>
                          <w:p w14:paraId="13483CBE" w14:textId="77777777" w:rsidR="0034720E" w:rsidRDefault="0034720E" w:rsidP="001724A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03FFB" id="流程图: 手动输入 2" o:spid="_x0000_s1069" style="position:absolute;margin-left:-56.7pt;margin-top:602.1pt;width:591pt;height:156.3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" adj="-11796480,,5400" path="m,2286l10000,r,10000l,10000,,2286xe" fillcolor="#5290bf" strokecolor="#5290bf" strokeweight="1pt">
                <v:stroke joinstyle="miter"/>
                <v:shadow on="t" color="black" opacity="10485f" origin="-.5,.5" offset=".99781mm,-.99781mm"/>
                <v:formulas/>
                <v:path arrowok="t" o:connecttype="custom" o:connectlocs="0,453773;7505700,0;7505700,1985010;0,1985010;0,453773" o:connectangles="0,0,0,0,0" textboxrect="0,0,10000,10000"/>
                <v:textbox>
                  <w:txbxContent>
                    <w:p w14:paraId="13483CBE" w14:textId="77777777" w:rsidR="0034720E" w:rsidRDefault="0034720E" w:rsidP="001724A3"/>
                  </w:txbxContent>
                </v:textbox>
              </v:shape>
            </w:pict>
          </mc:Fallback>
        </mc:AlternateContent>
      </w:r>
      <w:r w:rsidR="0034720E">
        <w:rPr>
          <w:rFonts w:ascii="微软雅黑" w:eastAsia="微软雅黑" w:hAnsi="微软雅黑"/>
        </w:rPr>
        <w:br w:type="page"/>
      </w:r>
    </w:p>
    <w:p w14:paraId="53C42F1C" w14:textId="7F3DB683" w:rsidR="008E182A" w:rsidRDefault="008E182A" w:rsidP="00284067">
      <w:pPr>
        <w:pStyle w:val="1"/>
        <w:rPr>
          <w:color w:val="FFFFFF" w:themeColor="background1"/>
        </w:rPr>
      </w:pPr>
      <w:r w:rsidRPr="0028406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0478A63" wp14:editId="39B2C75F">
                <wp:simplePos x="0" y="0"/>
                <wp:positionH relativeFrom="column">
                  <wp:posOffset>142962</wp:posOffset>
                </wp:positionH>
                <wp:positionV relativeFrom="paragraph">
                  <wp:posOffset>111107</wp:posOffset>
                </wp:positionV>
                <wp:extent cx="194310" cy="150495"/>
                <wp:effectExtent l="0" t="0" r="0" b="0"/>
                <wp:wrapNone/>
                <wp:docPr id="1121958914" name="文件夹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4310" cy="150495"/>
                        </a:xfrm>
                        <a:custGeom>
                          <a:avLst/>
                          <a:gdLst>
                            <a:gd name="connsiteX0" fmla="*/ 7782622 w 7782622"/>
                            <a:gd name="connsiteY0" fmla="*/ 1956116 h 5514836"/>
                            <a:gd name="connsiteX1" fmla="*/ 1120218 w 7782622"/>
                            <a:gd name="connsiteY1" fmla="*/ 1956116 h 5514836"/>
                            <a:gd name="connsiteX2" fmla="*/ 4 w 7782622"/>
                            <a:gd name="connsiteY2" fmla="*/ 5514836 h 5514836"/>
                            <a:gd name="connsiteX3" fmla="*/ 6662408 w 7782622"/>
                            <a:gd name="connsiteY3" fmla="*/ 5514836 h 5514836"/>
                            <a:gd name="connsiteX4" fmla="*/ 2210075 w 7782622"/>
                            <a:gd name="connsiteY4" fmla="*/ 0 h 5514836"/>
                            <a:gd name="connsiteX5" fmla="*/ 0 w 7782622"/>
                            <a:gd name="connsiteY5" fmla="*/ 0 h 5514836"/>
                            <a:gd name="connsiteX6" fmla="*/ 0 w 7782622"/>
                            <a:gd name="connsiteY6" fmla="*/ 1356040 h 5514836"/>
                            <a:gd name="connsiteX7" fmla="*/ 2 w 7782622"/>
                            <a:gd name="connsiteY7" fmla="*/ 1356040 h 5514836"/>
                            <a:gd name="connsiteX8" fmla="*/ 2 w 7782622"/>
                            <a:gd name="connsiteY8" fmla="*/ 4425111 h 5514836"/>
                            <a:gd name="connsiteX9" fmla="*/ 872566 w 7782622"/>
                            <a:gd name="connsiteY9" fmla="*/ 1653131 h 5514836"/>
                            <a:gd name="connsiteX10" fmla="*/ 6705945 w 7782622"/>
                            <a:gd name="connsiteY10" fmla="*/ 1653131 h 5514836"/>
                            <a:gd name="connsiteX11" fmla="*/ 6705945 w 7782622"/>
                            <a:gd name="connsiteY11" fmla="*/ 984566 h 5514836"/>
                            <a:gd name="connsiteX12" fmla="*/ 2611236 w 7782622"/>
                            <a:gd name="connsiteY12" fmla="*/ 984566 h 55148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7782622" h="5514836">
                              <a:moveTo>
                                <a:pt x="7782622" y="1956116"/>
                              </a:moveTo>
                              <a:lnTo>
                                <a:pt x="1120218" y="1956116"/>
                              </a:lnTo>
                              <a:lnTo>
                                <a:pt x="4" y="5514836"/>
                              </a:lnTo>
                              <a:lnTo>
                                <a:pt x="6662408" y="5514836"/>
                              </a:lnTo>
                              <a:close/>
                              <a:moveTo>
                                <a:pt x="2210075" y="0"/>
                              </a:moveTo>
                              <a:lnTo>
                                <a:pt x="0" y="0"/>
                              </a:lnTo>
                              <a:lnTo>
                                <a:pt x="0" y="1356040"/>
                              </a:lnTo>
                              <a:lnTo>
                                <a:pt x="2" y="1356040"/>
                              </a:lnTo>
                              <a:lnTo>
                                <a:pt x="2" y="4425111"/>
                              </a:lnTo>
                              <a:lnTo>
                                <a:pt x="872566" y="1653131"/>
                              </a:lnTo>
                              <a:lnTo>
                                <a:pt x="6705945" y="1653131"/>
                              </a:lnTo>
                              <a:lnTo>
                                <a:pt x="6705945" y="984566"/>
                              </a:lnTo>
                              <a:lnTo>
                                <a:pt x="2611236" y="984566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B249B" id="文件夹" o:spid="_x0000_s1026" style="position:absolute;margin-left:11.25pt;margin-top:8.75pt;width:15.3pt;height:11.85pt;flip:x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782622,5514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" path="m7782622,1956116r-6662404,l4,5514836r6662404,l7782622,1956116xm2210075,l,,,1356040r2,l2,4425111,872566,1653131r5833379,l6705945,984566r-4094709,l2210075,xe" fillcolor="window" stroked="f" strokeweight="1pt">
                <v:stroke joinstyle="miter"/>
                <v:path arrowok="t" o:connecttype="custom" o:connectlocs="194310,53381;27969,53381;0,150495;166341,150495;55179,0;0,0;0,37005;0,37005;0,120757;21785,45112;167428,45112;167428,26868;65195,26868" o:connectangles="0,0,0,0,0,0,0,0,0,0,0,0,0"/>
              </v:shape>
            </w:pict>
          </mc:Fallback>
        </mc:AlternateContent>
      </w:r>
      <w:r w:rsidRPr="008E182A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956B943" wp14:editId="7A563B7B">
                <wp:simplePos x="0" y="0"/>
                <wp:positionH relativeFrom="column">
                  <wp:posOffset>358968</wp:posOffset>
                </wp:positionH>
                <wp:positionV relativeFrom="paragraph">
                  <wp:posOffset>79787</wp:posOffset>
                </wp:positionV>
                <wp:extent cx="1282700" cy="302895"/>
                <wp:effectExtent l="0" t="0" r="0" b="1905"/>
                <wp:wrapNone/>
                <wp:docPr id="77714021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302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ACB96B5" w14:textId="62E111E6" w:rsidR="008E182A" w:rsidRDefault="008E182A" w:rsidP="008E182A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4"/>
                                <w:szCs w:val="28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6B943" id="文本框 1" o:spid="_x0000_s1070" type="#_x0000_t202" style="position:absolute;left:0;text-align:left;margin-left:28.25pt;margin-top:6.3pt;width:101pt;height:23.8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" filled="f" stroked="f" strokeweight=".5pt">
                <v:textbox>
                  <w:txbxContent>
                    <w:p w14:paraId="2ACB96B5" w14:textId="62E111E6" w:rsidR="008E182A" w:rsidRDefault="008E182A" w:rsidP="008E182A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4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4"/>
                          <w:szCs w:val="28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 w:rsidRPr="008E182A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77B6258" wp14:editId="211A18B0">
                <wp:simplePos x="0" y="0"/>
                <wp:positionH relativeFrom="column">
                  <wp:posOffset>46376</wp:posOffset>
                </wp:positionH>
                <wp:positionV relativeFrom="paragraph">
                  <wp:posOffset>53340</wp:posOffset>
                </wp:positionV>
                <wp:extent cx="1991995" cy="297815"/>
                <wp:effectExtent l="38100" t="38100" r="122555" b="121285"/>
                <wp:wrapNone/>
                <wp:docPr id="714130611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91995" cy="297815"/>
                        </a:xfrm>
                        <a:prstGeom prst="rect">
                          <a:avLst/>
                        </a:prstGeom>
                        <a:solidFill>
                          <a:srgbClr val="5290BF"/>
                        </a:solidFill>
                        <a:ln w="12700" cap="flat" cmpd="sng" algn="ctr">
                          <a:solidFill>
                            <a:srgbClr val="5290BF"/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7BEE0CE0" w14:textId="77777777" w:rsidR="008E182A" w:rsidRDefault="008E182A" w:rsidP="008E18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7B6258" id="_x0000_s1071" style="position:absolute;left:0;text-align:left;margin-left:3.65pt;margin-top:4.2pt;width:156.85pt;height:23.45pt;flip:x;z-index:25175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" fillcolor="#5290bf" strokecolor="#5290bf" strokeweight="1pt">
                <v:shadow on="t" color="black" opacity="26214f" origin="-.5,-.5" offset=".74836mm,.74836mm"/>
                <v:textbox>
                  <w:txbxContent>
                    <w:p w14:paraId="7BEE0CE0" w14:textId="77777777" w:rsidR="008E182A" w:rsidRDefault="008E182A" w:rsidP="008E182A"/>
                  </w:txbxContent>
                </v:textbox>
              </v:rect>
            </w:pict>
          </mc:Fallback>
        </mc:AlternateContent>
      </w:r>
      <w:r w:rsidRPr="008E182A">
        <w:rPr>
          <w:rFonts w:hint="eastAsia"/>
          <w:color w:val="FFFFFF" w:themeColor="background1"/>
        </w:rPr>
        <w:t>专业技能</w:t>
      </w:r>
    </w:p>
    <w:p w14:paraId="39C661CB" w14:textId="77777777" w:rsidR="00D2422A" w:rsidRPr="00251E12" w:rsidRDefault="0016073E" w:rsidP="00251E12">
      <w:pPr>
        <w:pStyle w:val="aa"/>
        <w:numPr>
          <w:ilvl w:val="0"/>
          <w:numId w:val="7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熟悉使用CAD</w:t>
      </w:r>
      <w:r w:rsidR="00D2422A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office shell Git Keill VScode 等软件</w:t>
      </w:r>
    </w:p>
    <w:p w14:paraId="3D7A710D" w14:textId="1550EB3D" w:rsidR="00D2422A" w:rsidRPr="00251E12" w:rsidRDefault="00D2422A" w:rsidP="00251E12">
      <w:pPr>
        <w:pStyle w:val="aa"/>
        <w:numPr>
          <w:ilvl w:val="0"/>
          <w:numId w:val="7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熟悉使用 </w:t>
      </w:r>
      <w:r w:rsidR="009750EE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51、</w:t>
      </w: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STM32单片机的GPIO TIM EXIT UART SPI IIC</w:t>
      </w:r>
      <w:r w:rsidR="00DD7347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flash eeprom</w:t>
      </w: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等外设</w:t>
      </w:r>
    </w:p>
    <w:p w14:paraId="69F6F0DC" w14:textId="55DF8ECC" w:rsidR="00353F76" w:rsidRPr="00251E12" w:rsidRDefault="00D2422A" w:rsidP="00251E12">
      <w:pPr>
        <w:pStyle w:val="aa"/>
        <w:numPr>
          <w:ilvl w:val="0"/>
          <w:numId w:val="7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使用过</w:t>
      </w:r>
      <w:r w:rsidR="0016073E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NB UDP TCP CoAP </w:t>
      </w:r>
      <w:r w:rsidR="008C3633">
        <w:rPr>
          <w:rFonts w:ascii="微软雅黑" w:eastAsia="微软雅黑" w:hAnsi="微软雅黑" w:hint="eastAsia"/>
          <w:color w:val="595959" w:themeColor="text1" w:themeTint="A6"/>
          <w:sz w:val="22"/>
        </w:rPr>
        <w:t>MQTT</w:t>
      </w:r>
      <w:r w:rsidR="0016073E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</w:t>
      </w: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等协议连过</w:t>
      </w:r>
      <w:r w:rsidR="0016073E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CTWing OneNET </w:t>
      </w:r>
      <w:r w:rsidR="00D25729">
        <w:rPr>
          <w:rFonts w:ascii="微软雅黑" w:eastAsia="微软雅黑" w:hAnsi="微软雅黑" w:hint="eastAsia"/>
          <w:color w:val="595959" w:themeColor="text1" w:themeTint="A6"/>
          <w:sz w:val="22"/>
        </w:rPr>
        <w:t>平台</w:t>
      </w: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以及第三方服务器</w:t>
      </w:r>
    </w:p>
    <w:p w14:paraId="0C96A72F" w14:textId="558A4E68" w:rsidR="00BE27A2" w:rsidRPr="00251E12" w:rsidRDefault="00353F76" w:rsidP="00251E12">
      <w:pPr>
        <w:pStyle w:val="aa"/>
        <w:numPr>
          <w:ilvl w:val="0"/>
          <w:numId w:val="7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了解Shell 的一些常用命令</w:t>
      </w:r>
      <w:r w:rsidR="006B161A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，做过简单的shell和 linux 应用开发</w:t>
      </w:r>
    </w:p>
    <w:p w14:paraId="39DBA504" w14:textId="340CBB20" w:rsidR="00D91399" w:rsidRPr="00251E12" w:rsidRDefault="00D91399" w:rsidP="00251E12">
      <w:pPr>
        <w:pStyle w:val="aa"/>
        <w:numPr>
          <w:ilvl w:val="0"/>
          <w:numId w:val="7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独立完成过基于FreeRTOS开发的，使用 RS485 RS232 MBUS 等协议通信的数据采集设备</w:t>
      </w:r>
    </w:p>
    <w:p w14:paraId="05AE8429" w14:textId="7A6D7E11" w:rsidR="00251E12" w:rsidRPr="00251E12" w:rsidRDefault="00251E12" w:rsidP="00251E12">
      <w:pPr>
        <w:pStyle w:val="aa"/>
        <w:numPr>
          <w:ilvl w:val="0"/>
          <w:numId w:val="7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做过基于</w:t>
      </w:r>
      <w:r w:rsidR="00D91399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WIfi</w:t>
      </w: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>模块实现的局域网配置程序，简单了解</w:t>
      </w:r>
      <w:r w:rsidR="00D91399"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HTTP</w:t>
      </w:r>
      <w:r w:rsidRPr="00251E12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协议和 JavaScript 语法</w:t>
      </w:r>
    </w:p>
    <w:p w14:paraId="0BB8BEDC" w14:textId="77777777" w:rsidR="008E182A" w:rsidRPr="008E182A" w:rsidRDefault="008E182A" w:rsidP="008E182A"/>
    <w:p w14:paraId="2BE61884" w14:textId="58F9B911" w:rsidR="00C5637D" w:rsidRPr="00284067" w:rsidRDefault="00A336AE" w:rsidP="00284067">
      <w:pPr>
        <w:pStyle w:val="1"/>
      </w:pPr>
      <w:r w:rsidRPr="00284067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8363D82" wp14:editId="1D908D4C">
                <wp:simplePos x="0" y="0"/>
                <wp:positionH relativeFrom="column">
                  <wp:posOffset>142122</wp:posOffset>
                </wp:positionH>
                <wp:positionV relativeFrom="paragraph">
                  <wp:posOffset>129540</wp:posOffset>
                </wp:positionV>
                <wp:extent cx="194310" cy="150495"/>
                <wp:effectExtent l="0" t="0" r="0" b="0"/>
                <wp:wrapNone/>
                <wp:docPr id="2060256282" name="文件夹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4310" cy="150495"/>
                        </a:xfrm>
                        <a:custGeom>
                          <a:avLst/>
                          <a:gdLst>
                            <a:gd name="connsiteX0" fmla="*/ 7782622 w 7782622"/>
                            <a:gd name="connsiteY0" fmla="*/ 1956116 h 5514836"/>
                            <a:gd name="connsiteX1" fmla="*/ 1120218 w 7782622"/>
                            <a:gd name="connsiteY1" fmla="*/ 1956116 h 5514836"/>
                            <a:gd name="connsiteX2" fmla="*/ 4 w 7782622"/>
                            <a:gd name="connsiteY2" fmla="*/ 5514836 h 5514836"/>
                            <a:gd name="connsiteX3" fmla="*/ 6662408 w 7782622"/>
                            <a:gd name="connsiteY3" fmla="*/ 5514836 h 5514836"/>
                            <a:gd name="connsiteX4" fmla="*/ 2210075 w 7782622"/>
                            <a:gd name="connsiteY4" fmla="*/ 0 h 5514836"/>
                            <a:gd name="connsiteX5" fmla="*/ 0 w 7782622"/>
                            <a:gd name="connsiteY5" fmla="*/ 0 h 5514836"/>
                            <a:gd name="connsiteX6" fmla="*/ 0 w 7782622"/>
                            <a:gd name="connsiteY6" fmla="*/ 1356040 h 5514836"/>
                            <a:gd name="connsiteX7" fmla="*/ 2 w 7782622"/>
                            <a:gd name="connsiteY7" fmla="*/ 1356040 h 5514836"/>
                            <a:gd name="connsiteX8" fmla="*/ 2 w 7782622"/>
                            <a:gd name="connsiteY8" fmla="*/ 4425111 h 5514836"/>
                            <a:gd name="connsiteX9" fmla="*/ 872566 w 7782622"/>
                            <a:gd name="connsiteY9" fmla="*/ 1653131 h 5514836"/>
                            <a:gd name="connsiteX10" fmla="*/ 6705945 w 7782622"/>
                            <a:gd name="connsiteY10" fmla="*/ 1653131 h 5514836"/>
                            <a:gd name="connsiteX11" fmla="*/ 6705945 w 7782622"/>
                            <a:gd name="connsiteY11" fmla="*/ 984566 h 5514836"/>
                            <a:gd name="connsiteX12" fmla="*/ 2611236 w 7782622"/>
                            <a:gd name="connsiteY12" fmla="*/ 984566 h 55148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7782622" h="5514836">
                              <a:moveTo>
                                <a:pt x="7782622" y="1956116"/>
                              </a:moveTo>
                              <a:lnTo>
                                <a:pt x="1120218" y="1956116"/>
                              </a:lnTo>
                              <a:lnTo>
                                <a:pt x="4" y="5514836"/>
                              </a:lnTo>
                              <a:lnTo>
                                <a:pt x="6662408" y="5514836"/>
                              </a:lnTo>
                              <a:close/>
                              <a:moveTo>
                                <a:pt x="2210075" y="0"/>
                              </a:moveTo>
                              <a:lnTo>
                                <a:pt x="0" y="0"/>
                              </a:lnTo>
                              <a:lnTo>
                                <a:pt x="0" y="1356040"/>
                              </a:lnTo>
                              <a:lnTo>
                                <a:pt x="2" y="1356040"/>
                              </a:lnTo>
                              <a:lnTo>
                                <a:pt x="2" y="4425111"/>
                              </a:lnTo>
                              <a:lnTo>
                                <a:pt x="872566" y="1653131"/>
                              </a:lnTo>
                              <a:lnTo>
                                <a:pt x="6705945" y="1653131"/>
                              </a:lnTo>
                              <a:lnTo>
                                <a:pt x="6705945" y="984566"/>
                              </a:lnTo>
                              <a:lnTo>
                                <a:pt x="2611236" y="984566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236B6" id="文件夹" o:spid="_x0000_s1026" style="position:absolute;margin-left:11.2pt;margin-top:10.2pt;width:15.3pt;height:11.85pt;flip:x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782622,5514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" path="m7782622,1956116r-6662404,l4,5514836r6662404,l7782622,1956116xm2210075,l,,,1356040r2,l2,4425111,872566,1653131r5833379,l6705945,984566r-4094709,l2210075,xe" fillcolor="window" stroked="f" strokeweight="1pt">
                <v:stroke joinstyle="miter"/>
                <v:path arrowok="t" o:connecttype="custom" o:connectlocs="194310,53381;27969,53381;0,150495;166341,150495;55179,0;0,0;0,37005;0,37005;0,120757;21785,45112;167428,45112;167428,26868;65195,26868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24A7C4A" wp14:editId="66E095C6">
                <wp:simplePos x="0" y="0"/>
                <wp:positionH relativeFrom="column">
                  <wp:posOffset>46863</wp:posOffset>
                </wp:positionH>
                <wp:positionV relativeFrom="paragraph">
                  <wp:posOffset>62230</wp:posOffset>
                </wp:positionV>
                <wp:extent cx="1991995" cy="297815"/>
                <wp:effectExtent l="38100" t="38100" r="122555" b="121285"/>
                <wp:wrapNone/>
                <wp:docPr id="1876136708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91995" cy="297815"/>
                        </a:xfrm>
                        <a:prstGeom prst="rect">
                          <a:avLst/>
                        </a:prstGeom>
                        <a:solidFill>
                          <a:srgbClr val="5290BF"/>
                        </a:solidFill>
                        <a:ln w="12700" cap="flat" cmpd="sng" algn="ctr">
                          <a:solidFill>
                            <a:srgbClr val="5290BF"/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202F1B57" w14:textId="77777777" w:rsidR="00284067" w:rsidRDefault="00284067" w:rsidP="002840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4A7C4A" id="_x0000_s1072" style="position:absolute;left:0;text-align:left;margin-left:3.7pt;margin-top:4.9pt;width:156.85pt;height:23.45pt;flip:x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" fillcolor="#5290bf" strokecolor="#5290bf" strokeweight="1pt">
                <v:shadow on="t" color="black" opacity="26214f" origin="-.5,-.5" offset=".74836mm,.74836mm"/>
                <v:textbox>
                  <w:txbxContent>
                    <w:p w14:paraId="202F1B57" w14:textId="77777777" w:rsidR="00284067" w:rsidRDefault="00284067" w:rsidP="00284067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BF4DB6" wp14:editId="5E772D0C">
                <wp:simplePos x="0" y="0"/>
                <wp:positionH relativeFrom="column">
                  <wp:posOffset>359242</wp:posOffset>
                </wp:positionH>
                <wp:positionV relativeFrom="paragraph">
                  <wp:posOffset>85725</wp:posOffset>
                </wp:positionV>
                <wp:extent cx="1233170" cy="259819"/>
                <wp:effectExtent l="0" t="0" r="0" b="6985"/>
                <wp:wrapNone/>
                <wp:docPr id="16556893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170" cy="2598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A38AE66" w14:textId="0D7130D2" w:rsidR="00284067" w:rsidRDefault="00284067" w:rsidP="00284067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4"/>
                              </w:rPr>
                            </w:pPr>
                            <w:r w:rsidRPr="00284067">
                              <w:rPr>
                                <w:rFonts w:hint="eastAsia"/>
                                <w:color w:val="FFFFFF" w:themeColor="background1"/>
                                <w:sz w:val="24"/>
                                <w:szCs w:val="28"/>
                              </w:rPr>
                              <w:t>工作案例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F4DB6" id="_x0000_s1073" type="#_x0000_t202" style="position:absolute;left:0;text-align:left;margin-left:28.3pt;margin-top:6.75pt;width:97.1pt;height:20.45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" filled="f" stroked="f" strokeweight=".5pt">
                <v:textbox>
                  <w:txbxContent>
                    <w:p w14:paraId="4A38AE66" w14:textId="0D7130D2" w:rsidR="00284067" w:rsidRDefault="00284067" w:rsidP="00284067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4"/>
                        </w:rPr>
                      </w:pPr>
                      <w:r w:rsidRPr="00284067">
                        <w:rPr>
                          <w:rFonts w:hint="eastAsia"/>
                          <w:color w:val="FFFFFF" w:themeColor="background1"/>
                          <w:sz w:val="24"/>
                          <w:szCs w:val="28"/>
                        </w:rPr>
                        <w:t>工作案例</w:t>
                      </w:r>
                    </w:p>
                  </w:txbxContent>
                </v:textbox>
              </v:shape>
            </w:pict>
          </mc:Fallback>
        </mc:AlternateContent>
      </w:r>
      <w:r w:rsidR="00284067" w:rsidRPr="00284067">
        <w:tab/>
      </w:r>
      <w:r w:rsidR="00284067" w:rsidRPr="00284067">
        <w:rPr>
          <w:rFonts w:hint="eastAsia"/>
          <w:color w:val="FFFFFF" w:themeColor="background1"/>
        </w:rPr>
        <w:t>工作案例</w:t>
      </w:r>
    </w:p>
    <w:p w14:paraId="5EF0F63C" w14:textId="1682EEA4" w:rsidR="008E182A" w:rsidRDefault="008E182A" w:rsidP="005863D3">
      <w:pPr>
        <w:pStyle w:val="2"/>
        <w:rPr>
          <w:sz w:val="30"/>
          <w:szCs w:val="30"/>
        </w:rPr>
      </w:pPr>
      <w:r w:rsidRPr="005863D3">
        <w:rPr>
          <w:rFonts w:hint="eastAsia"/>
          <w:sz w:val="30"/>
          <w:szCs w:val="30"/>
        </w:rPr>
        <w:t>迈拓仪表股份有限公司</w:t>
      </w:r>
      <w:r w:rsidR="00251E12" w:rsidRPr="005863D3">
        <w:rPr>
          <w:rFonts w:hint="eastAsia"/>
          <w:sz w:val="30"/>
          <w:szCs w:val="30"/>
        </w:rPr>
        <w:t>：</w:t>
      </w:r>
      <w:r w:rsidR="00251E12" w:rsidRPr="005863D3">
        <w:rPr>
          <w:rFonts w:hint="eastAsia"/>
          <w:sz w:val="30"/>
          <w:szCs w:val="30"/>
        </w:rPr>
        <w:t xml:space="preserve">2021.06 </w:t>
      </w:r>
      <w:r w:rsidR="00251E12" w:rsidRPr="005863D3">
        <w:rPr>
          <w:rFonts w:hint="eastAsia"/>
          <w:sz w:val="30"/>
          <w:szCs w:val="30"/>
        </w:rPr>
        <w:t>—</w:t>
      </w:r>
      <w:r w:rsidR="00251E12" w:rsidRPr="005863D3">
        <w:rPr>
          <w:rFonts w:hint="eastAsia"/>
          <w:sz w:val="30"/>
          <w:szCs w:val="30"/>
        </w:rPr>
        <w:t xml:space="preserve"> 2022.07</w:t>
      </w:r>
    </w:p>
    <w:p w14:paraId="16CD2F58" w14:textId="31B85CFC" w:rsidR="007200FF" w:rsidRPr="007200FF" w:rsidRDefault="007200FF" w:rsidP="007200FF">
      <w:pPr>
        <w:pStyle w:val="aa"/>
        <w:numPr>
          <w:ilvl w:val="0"/>
          <w:numId w:val="3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>
        <w:rPr>
          <w:rFonts w:ascii="微软雅黑" w:eastAsia="微软雅黑" w:hAnsi="微软雅黑" w:hint="eastAsia"/>
          <w:color w:val="595959" w:themeColor="text1" w:themeTint="A6"/>
          <w:sz w:val="22"/>
        </w:rPr>
        <w:t>依据</w:t>
      </w:r>
      <w:r w:rsidR="00835054" w:rsidRPr="00835054">
        <w:rPr>
          <w:rFonts w:ascii="微软雅黑" w:eastAsia="微软雅黑" w:hAnsi="微软雅黑" w:hint="eastAsia"/>
          <w:color w:val="595959" w:themeColor="text1" w:themeTint="A6"/>
          <w:sz w:val="22"/>
        </w:rPr>
        <w:t>不同通信协议（LwM2M，UDP，TCP，CoAP ）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采集并传输数据</w:t>
      </w:r>
      <w:r w:rsidR="00835054" w:rsidRPr="00835054">
        <w:rPr>
          <w:rFonts w:ascii="微软雅黑" w:eastAsia="微软雅黑" w:hAnsi="微软雅黑" w:hint="eastAsia"/>
          <w:color w:val="595959" w:themeColor="text1" w:themeTint="A6"/>
          <w:sz w:val="22"/>
        </w:rPr>
        <w:t>的 NB 超声波水表</w:t>
      </w:r>
    </w:p>
    <w:p w14:paraId="4D94D622" w14:textId="24FEB38B" w:rsidR="005863D3" w:rsidRDefault="005C3661" w:rsidP="003D2035">
      <w:pPr>
        <w:pStyle w:val="aa"/>
        <w:numPr>
          <w:ilvl w:val="0"/>
          <w:numId w:val="3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>
        <w:rPr>
          <w:rFonts w:ascii="微软雅黑" w:eastAsia="微软雅黑" w:hAnsi="微软雅黑" w:hint="eastAsia"/>
          <w:color w:val="595959" w:themeColor="text1" w:themeTint="A6"/>
          <w:sz w:val="22"/>
        </w:rPr>
        <w:t>做过</w:t>
      </w:r>
      <w:r w:rsidR="008864A6">
        <w:rPr>
          <w:rFonts w:ascii="微软雅黑" w:eastAsia="微软雅黑" w:hAnsi="微软雅黑" w:hint="eastAsia"/>
          <w:color w:val="595959" w:themeColor="text1" w:themeTint="A6"/>
          <w:sz w:val="22"/>
        </w:rPr>
        <w:t>一个</w:t>
      </w:r>
      <w:r w:rsidR="005863D3" w:rsidRPr="005863D3">
        <w:rPr>
          <w:rFonts w:ascii="微软雅黑" w:eastAsia="微软雅黑" w:hAnsi="微软雅黑"/>
          <w:color w:val="595959" w:themeColor="text1" w:themeTint="A6"/>
          <w:sz w:val="22"/>
        </w:rPr>
        <w:t>电机的控制程序和一个基于霍尔元件的测试工具，用于计算 PWM 占空比和频率</w:t>
      </w:r>
    </w:p>
    <w:p w14:paraId="42405FF7" w14:textId="77777777" w:rsidR="007200FF" w:rsidRDefault="007200FF" w:rsidP="003D2035">
      <w:pPr>
        <w:pStyle w:val="aa"/>
        <w:numPr>
          <w:ilvl w:val="0"/>
          <w:numId w:val="3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 w:rsidRPr="004A7EDD">
        <w:rPr>
          <w:rFonts w:ascii="微软雅黑" w:eastAsia="微软雅黑" w:hAnsi="微软雅黑" w:hint="eastAsia"/>
          <w:color w:val="595959" w:themeColor="text1" w:themeTint="A6"/>
          <w:sz w:val="22"/>
        </w:rPr>
        <w:t>一种根据定时器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任务框架</w:t>
      </w:r>
      <w:r w:rsidRPr="004A7EDD">
        <w:rPr>
          <w:rFonts w:ascii="微软雅黑" w:eastAsia="微软雅黑" w:hAnsi="微软雅黑" w:hint="eastAsia"/>
          <w:color w:val="595959" w:themeColor="text1" w:themeTint="A6"/>
          <w:sz w:val="22"/>
        </w:rPr>
        <w:t>实现的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串口接收机制</w:t>
      </w:r>
    </w:p>
    <w:p w14:paraId="6A83BA94" w14:textId="69E0CF42" w:rsidR="0007262D" w:rsidRDefault="007200FF" w:rsidP="001778D5">
      <w:pPr>
        <w:pStyle w:val="aa"/>
        <w:numPr>
          <w:ilvl w:val="0"/>
          <w:numId w:val="3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/>
          <w:color w:val="595959" w:themeColor="text1" w:themeTint="A6"/>
          <w:sz w:val="22"/>
        </w:rPr>
      </w:pPr>
      <w:r w:rsidRPr="007F7D60">
        <w:rPr>
          <w:rFonts w:ascii="微软雅黑" w:eastAsia="微软雅黑" w:hAnsi="微软雅黑" w:hint="eastAsia"/>
          <w:color w:val="595959" w:themeColor="text1" w:themeTint="A6"/>
          <w:sz w:val="22"/>
        </w:rPr>
        <w:t>有过复杂项目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的</w:t>
      </w:r>
      <w:r w:rsidRPr="007F7D60">
        <w:rPr>
          <w:rFonts w:ascii="微软雅黑" w:eastAsia="微软雅黑" w:hAnsi="微软雅黑" w:hint="eastAsia"/>
          <w:color w:val="595959" w:themeColor="text1" w:themeTint="A6"/>
          <w:sz w:val="22"/>
        </w:rPr>
        <w:t>重构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经验</w:t>
      </w:r>
      <w:r w:rsidRPr="007F7D60">
        <w:rPr>
          <w:rFonts w:ascii="微软雅黑" w:eastAsia="微软雅黑" w:hAnsi="微软雅黑" w:hint="eastAsia"/>
          <w:color w:val="595959" w:themeColor="text1" w:themeTint="A6"/>
          <w:sz w:val="22"/>
        </w:rPr>
        <w:t>，为不同</w:t>
      </w:r>
      <w:r w:rsidRPr="00352B3E">
        <w:rPr>
          <w:rFonts w:ascii="微软雅黑" w:eastAsia="微软雅黑" w:hAnsi="微软雅黑" w:hint="eastAsia"/>
          <w:color w:val="595959" w:themeColor="text1" w:themeTint="A6"/>
          <w:sz w:val="22"/>
        </w:rPr>
        <w:t>NB 模组</w:t>
      </w:r>
      <w:r w:rsidRPr="007F7D60">
        <w:rPr>
          <w:rFonts w:ascii="微软雅黑" w:eastAsia="微软雅黑" w:hAnsi="微软雅黑" w:hint="eastAsia"/>
          <w:color w:val="595959" w:themeColor="text1" w:themeTint="A6"/>
          <w:sz w:val="22"/>
        </w:rPr>
        <w:t>设计过通用的运行框架，将一个高耦合的程序，通过对模组的抽象，和对应接口的设计实现统一的调用方式，将项目模块化结构化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，提供不同模组的通用性</w:t>
      </w:r>
      <w:r w:rsidR="0007262D">
        <w:rPr>
          <w:rFonts w:ascii="微软雅黑" w:eastAsia="微软雅黑" w:hAnsi="微软雅黑" w:hint="eastAsia"/>
          <w:color w:val="595959" w:themeColor="text1" w:themeTint="A6"/>
          <w:sz w:val="22"/>
        </w:rPr>
        <w:t>api</w:t>
      </w:r>
    </w:p>
    <w:p w14:paraId="5E9E6A6A" w14:textId="4AA67B56" w:rsidR="001778D5" w:rsidRPr="001778D5" w:rsidRDefault="001778D5" w:rsidP="001778D5">
      <w:pPr>
        <w:pStyle w:val="aa"/>
        <w:numPr>
          <w:ilvl w:val="0"/>
          <w:numId w:val="3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>
        <w:rPr>
          <w:rFonts w:ascii="微软雅黑" w:eastAsia="微软雅黑" w:hAnsi="微软雅黑" w:hint="eastAsia"/>
          <w:color w:val="595959" w:themeColor="text1" w:themeTint="A6"/>
          <w:sz w:val="22"/>
        </w:rPr>
        <w:t>参与</w:t>
      </w:r>
      <w:r w:rsidR="0035429F">
        <w:rPr>
          <w:rFonts w:ascii="微软雅黑" w:eastAsia="微软雅黑" w:hAnsi="微软雅黑" w:hint="eastAsia"/>
          <w:color w:val="595959" w:themeColor="text1" w:themeTint="A6"/>
          <w:sz w:val="22"/>
        </w:rPr>
        <w:t>制定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了公司的通用协议规范。</w:t>
      </w:r>
    </w:p>
    <w:p w14:paraId="2D6BBCE2" w14:textId="2D12FDE3" w:rsidR="00251E12" w:rsidRDefault="00251E12" w:rsidP="005863D3">
      <w:pPr>
        <w:pStyle w:val="2"/>
        <w:rPr>
          <w:sz w:val="30"/>
          <w:szCs w:val="30"/>
        </w:rPr>
      </w:pPr>
      <w:r w:rsidRPr="005863D3">
        <w:rPr>
          <w:rFonts w:hint="eastAsia"/>
          <w:sz w:val="30"/>
          <w:szCs w:val="30"/>
        </w:rPr>
        <w:t>南京汇云仪表设备有限公司：</w:t>
      </w:r>
      <w:r w:rsidRPr="005863D3">
        <w:rPr>
          <w:rFonts w:hint="eastAsia"/>
          <w:sz w:val="30"/>
          <w:szCs w:val="30"/>
        </w:rPr>
        <w:t xml:space="preserve">2024.03 </w:t>
      </w:r>
      <w:r w:rsidRPr="005863D3">
        <w:rPr>
          <w:rFonts w:hint="eastAsia"/>
          <w:sz w:val="30"/>
          <w:szCs w:val="30"/>
        </w:rPr>
        <w:t>——</w:t>
      </w:r>
      <w:r w:rsidRPr="005863D3">
        <w:rPr>
          <w:rFonts w:hint="eastAsia"/>
          <w:sz w:val="30"/>
          <w:szCs w:val="30"/>
        </w:rPr>
        <w:t xml:space="preserve"> </w:t>
      </w:r>
      <w:r w:rsidR="00A26465">
        <w:rPr>
          <w:rFonts w:hint="eastAsia"/>
          <w:sz w:val="30"/>
          <w:szCs w:val="30"/>
        </w:rPr>
        <w:t>2025.10</w:t>
      </w:r>
    </w:p>
    <w:p w14:paraId="2EA4D726" w14:textId="26DD82F8" w:rsidR="00DD6EA4" w:rsidRDefault="00DD6EA4" w:rsidP="00DD6EA4">
      <w:pPr>
        <w:pStyle w:val="aa"/>
        <w:numPr>
          <w:ilvl w:val="0"/>
          <w:numId w:val="8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>
        <w:rPr>
          <w:rFonts w:ascii="微软雅黑" w:eastAsia="微软雅黑" w:hAnsi="微软雅黑" w:hint="eastAsia"/>
          <w:color w:val="595959" w:themeColor="text1" w:themeTint="A6"/>
          <w:sz w:val="22"/>
        </w:rPr>
        <w:t>重新设计了远程OTA升级的架构，极大提高了升级的效率和速度</w:t>
      </w:r>
    </w:p>
    <w:p w14:paraId="3F147A57" w14:textId="77777777" w:rsidR="007200FF" w:rsidRDefault="007200FF" w:rsidP="007200FF">
      <w:pPr>
        <w:pStyle w:val="aa"/>
        <w:numPr>
          <w:ilvl w:val="0"/>
          <w:numId w:val="8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>
        <w:rPr>
          <w:rFonts w:ascii="微软雅黑" w:eastAsia="微软雅黑" w:hAnsi="微软雅黑" w:hint="eastAsia"/>
          <w:color w:val="595959" w:themeColor="text1" w:themeTint="A6"/>
          <w:sz w:val="22"/>
        </w:rPr>
        <w:t>设计过一个用于不同设备或平台与设备间通信的协议（高扩展性，但比较浪费字节数）</w:t>
      </w:r>
    </w:p>
    <w:p w14:paraId="72F90F24" w14:textId="6085350E" w:rsidR="007200FF" w:rsidRPr="00F6110C" w:rsidRDefault="00A03235" w:rsidP="007200FF">
      <w:pPr>
        <w:pStyle w:val="aa"/>
        <w:numPr>
          <w:ilvl w:val="0"/>
          <w:numId w:val="8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>
        <w:rPr>
          <w:rFonts w:ascii="微软雅黑" w:eastAsia="微软雅黑" w:hAnsi="微软雅黑" w:hint="eastAsia"/>
          <w:color w:val="595959" w:themeColor="text1" w:themeTint="A6"/>
          <w:sz w:val="22"/>
        </w:rPr>
        <w:t>一款</w:t>
      </w:r>
      <w:r w:rsidR="002026E5">
        <w:rPr>
          <w:rFonts w:ascii="微软雅黑" w:eastAsia="微软雅黑" w:hAnsi="微软雅黑" w:hint="eastAsia"/>
          <w:color w:val="595959" w:themeColor="text1" w:themeTint="A6"/>
          <w:sz w:val="22"/>
        </w:rPr>
        <w:t>通过</w:t>
      </w:r>
      <w:r w:rsidR="007200FF" w:rsidRPr="00F6110C">
        <w:rPr>
          <w:rFonts w:ascii="微软雅黑" w:eastAsia="微软雅黑" w:hAnsi="微软雅黑" w:hint="eastAsia"/>
          <w:color w:val="595959" w:themeColor="text1" w:themeTint="A6"/>
          <w:sz w:val="22"/>
        </w:rPr>
        <w:t>连接第三方服务器、电信 CTWing 平台</w:t>
      </w:r>
      <w:r w:rsidR="002026E5">
        <w:rPr>
          <w:rFonts w:ascii="微软雅黑" w:eastAsia="微软雅黑" w:hAnsi="微软雅黑" w:hint="eastAsia"/>
          <w:color w:val="595959" w:themeColor="text1" w:themeTint="A6"/>
          <w:sz w:val="22"/>
        </w:rPr>
        <w:t>或</w:t>
      </w:r>
      <w:r w:rsidR="007200FF" w:rsidRPr="00F6110C">
        <w:rPr>
          <w:rFonts w:ascii="微软雅黑" w:eastAsia="微软雅黑" w:hAnsi="微软雅黑" w:hint="eastAsia"/>
          <w:color w:val="595959" w:themeColor="text1" w:themeTint="A6"/>
          <w:sz w:val="22"/>
        </w:rPr>
        <w:t>移动 OneNET 平台</w:t>
      </w:r>
      <w:r w:rsidR="004A2193" w:rsidRPr="00F6110C">
        <w:rPr>
          <w:rFonts w:ascii="微软雅黑" w:eastAsia="微软雅黑" w:hAnsi="微软雅黑" w:hint="eastAsia"/>
          <w:color w:val="595959" w:themeColor="text1" w:themeTint="A6"/>
          <w:sz w:val="22"/>
        </w:rPr>
        <w:t>的NB测温设备</w:t>
      </w:r>
      <w:r w:rsidR="004A2193">
        <w:rPr>
          <w:rFonts w:ascii="微软雅黑" w:eastAsia="微软雅黑" w:hAnsi="微软雅黑" w:hint="eastAsia"/>
          <w:color w:val="595959" w:themeColor="text1" w:themeTint="A6"/>
          <w:sz w:val="22"/>
        </w:rPr>
        <w:t>，</w:t>
      </w:r>
      <w:r w:rsidR="002026E5">
        <w:rPr>
          <w:rFonts w:ascii="微软雅黑" w:eastAsia="微软雅黑" w:hAnsi="微软雅黑" w:hint="eastAsia"/>
          <w:color w:val="595959" w:themeColor="text1" w:themeTint="A6"/>
          <w:sz w:val="22"/>
        </w:rPr>
        <w:t>分别</w:t>
      </w:r>
      <w:r w:rsidR="007200FF" w:rsidRPr="00F6110C">
        <w:rPr>
          <w:rFonts w:ascii="微软雅黑" w:eastAsia="微软雅黑" w:hAnsi="微软雅黑" w:hint="eastAsia"/>
          <w:color w:val="595959" w:themeColor="text1" w:themeTint="A6"/>
          <w:sz w:val="22"/>
        </w:rPr>
        <w:t>使用 mqtt 通信</w:t>
      </w:r>
      <w:r w:rsidR="004A2193">
        <w:rPr>
          <w:rFonts w:ascii="微软雅黑" w:eastAsia="微软雅黑" w:hAnsi="微软雅黑" w:hint="eastAsia"/>
          <w:color w:val="595959" w:themeColor="text1" w:themeTint="A6"/>
          <w:sz w:val="22"/>
        </w:rPr>
        <w:t>或</w:t>
      </w:r>
      <w:r w:rsidR="007200FF" w:rsidRPr="00F6110C">
        <w:rPr>
          <w:rFonts w:ascii="微软雅黑" w:eastAsia="微软雅黑" w:hAnsi="微软雅黑" w:hint="eastAsia"/>
          <w:color w:val="595959" w:themeColor="text1" w:themeTint="A6"/>
          <w:sz w:val="22"/>
        </w:rPr>
        <w:t>自定义的透传协议</w:t>
      </w:r>
      <w:r w:rsidR="002026E5">
        <w:rPr>
          <w:rFonts w:ascii="微软雅黑" w:eastAsia="微软雅黑" w:hAnsi="微软雅黑" w:hint="eastAsia"/>
          <w:color w:val="595959" w:themeColor="text1" w:themeTint="A6"/>
          <w:sz w:val="22"/>
        </w:rPr>
        <w:t>上传数据</w:t>
      </w:r>
      <w:r w:rsidR="004A2193">
        <w:rPr>
          <w:rFonts w:ascii="微软雅黑" w:eastAsia="微软雅黑" w:hAnsi="微软雅黑" w:hint="eastAsia"/>
          <w:color w:val="595959" w:themeColor="text1" w:themeTint="A6"/>
          <w:sz w:val="22"/>
        </w:rPr>
        <w:t>的</w:t>
      </w:r>
    </w:p>
    <w:p w14:paraId="57C6C266" w14:textId="0BC88686" w:rsidR="007200FF" w:rsidRDefault="007200FF" w:rsidP="007200FF">
      <w:pPr>
        <w:pStyle w:val="aa"/>
        <w:numPr>
          <w:ilvl w:val="0"/>
          <w:numId w:val="8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>
        <w:rPr>
          <w:rFonts w:ascii="微软雅黑" w:eastAsia="微软雅黑" w:hAnsi="微软雅黑" w:hint="eastAsia"/>
          <w:color w:val="595959" w:themeColor="text1" w:themeTint="A6"/>
          <w:sz w:val="22"/>
        </w:rPr>
        <w:t>一种基于定时器实现的高效任务框架，根据用户给定的最大值，在计数器达到后自行调用或</w:t>
      </w:r>
      <w:r w:rsidR="004A2193">
        <w:rPr>
          <w:rFonts w:ascii="微软雅黑" w:eastAsia="微软雅黑" w:hAnsi="微软雅黑" w:hint="eastAsia"/>
          <w:color w:val="595959" w:themeColor="text1" w:themeTint="A6"/>
          <w:sz w:val="22"/>
        </w:rPr>
        <w:t>置位独立的标记位</w:t>
      </w:r>
    </w:p>
    <w:p w14:paraId="7F1CB9AA" w14:textId="5AB7A46D" w:rsidR="007200FF" w:rsidRPr="00E67F4D" w:rsidRDefault="007200FF" w:rsidP="007200FF">
      <w:pPr>
        <w:pStyle w:val="aa"/>
        <w:numPr>
          <w:ilvl w:val="0"/>
          <w:numId w:val="8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>
        <w:rPr>
          <w:rFonts w:ascii="微软雅黑" w:eastAsia="微软雅黑" w:hAnsi="微软雅黑" w:hint="eastAsia"/>
          <w:color w:val="595959" w:themeColor="text1" w:themeTint="A6"/>
          <w:sz w:val="22"/>
        </w:rPr>
        <w:t>一个实时在线的 mqtt 网关设备，实现数据</w:t>
      </w:r>
      <w:r w:rsidR="004A2193">
        <w:rPr>
          <w:rFonts w:ascii="微软雅黑" w:eastAsia="微软雅黑" w:hAnsi="微软雅黑" w:hint="eastAsia"/>
          <w:color w:val="595959" w:themeColor="text1" w:themeTint="A6"/>
          <w:sz w:val="22"/>
        </w:rPr>
        <w:t>采集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的实时上传</w:t>
      </w:r>
      <w:r w:rsidR="004A2193">
        <w:rPr>
          <w:rFonts w:ascii="微软雅黑" w:eastAsia="微软雅黑" w:hAnsi="微软雅黑" w:hint="eastAsia"/>
          <w:color w:val="595959" w:themeColor="text1" w:themeTint="A6"/>
          <w:sz w:val="22"/>
        </w:rPr>
        <w:t>与交互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，使用 json 作为控制指令实现通过不同 key 与 </w:t>
      </w:r>
      <w:r w:rsidRPr="00E67F4D">
        <w:rPr>
          <w:rFonts w:ascii="微软雅黑" w:eastAsia="微软雅黑" w:hAnsi="微软雅黑"/>
          <w:color w:val="595959" w:themeColor="text1" w:themeTint="A6"/>
          <w:sz w:val="22"/>
        </w:rPr>
        <w:t>value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控制网关或修改网关的参数</w:t>
      </w:r>
      <w:r w:rsidR="004A2193">
        <w:rPr>
          <w:rFonts w:ascii="微软雅黑" w:eastAsia="微软雅黑" w:hAnsi="微软雅黑" w:hint="eastAsia"/>
          <w:color w:val="595959" w:themeColor="text1" w:themeTint="A6"/>
          <w:sz w:val="22"/>
        </w:rPr>
        <w:t>，并提供一个linux环境下的mqtt设置工具和windows环境下的串口设置工具。</w:t>
      </w:r>
    </w:p>
    <w:p w14:paraId="0C0B9D35" w14:textId="77777777" w:rsidR="007200FF" w:rsidRDefault="007200FF" w:rsidP="007200FF">
      <w:pPr>
        <w:pStyle w:val="aa"/>
        <w:numPr>
          <w:ilvl w:val="0"/>
          <w:numId w:val="8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>
        <w:rPr>
          <w:rFonts w:ascii="微软雅黑" w:eastAsia="微软雅黑" w:hAnsi="微软雅黑" w:hint="eastAsia"/>
          <w:color w:val="595959" w:themeColor="text1" w:themeTint="A6"/>
          <w:sz w:val="22"/>
        </w:rPr>
        <w:t>一个</w:t>
      </w:r>
      <w:r w:rsidRPr="00E67F4D">
        <w:rPr>
          <w:rFonts w:ascii="微软雅黑" w:eastAsia="微软雅黑" w:hAnsi="微软雅黑" w:hint="eastAsia"/>
          <w:color w:val="595959" w:themeColor="text1" w:themeTint="A6"/>
          <w:sz w:val="22"/>
        </w:rPr>
        <w:t>使用 FreeRTOS 实现的一个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简单</w:t>
      </w:r>
      <w:r w:rsidRPr="00E67F4D">
        <w:rPr>
          <w:rFonts w:ascii="微软雅黑" w:eastAsia="微软雅黑" w:hAnsi="微软雅黑" w:hint="eastAsia"/>
          <w:color w:val="595959" w:themeColor="text1" w:themeTint="A6"/>
          <w:sz w:val="22"/>
        </w:rPr>
        <w:t>数据采集设备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和</w:t>
      </w:r>
      <w:r w:rsidRPr="00E67F4D">
        <w:rPr>
          <w:rFonts w:ascii="微软雅黑" w:eastAsia="微软雅黑" w:hAnsi="微软雅黑" w:hint="eastAsia"/>
          <w:color w:val="595959" w:themeColor="text1" w:themeTint="A6"/>
          <w:sz w:val="22"/>
        </w:rPr>
        <w:t>一个温度压力监控设备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，通过 无线433 进行数据通信</w:t>
      </w:r>
    </w:p>
    <w:p w14:paraId="5223C433" w14:textId="6D90FDC3" w:rsidR="00F73C08" w:rsidRPr="001778D5" w:rsidRDefault="007200FF" w:rsidP="001778D5">
      <w:pPr>
        <w:pStyle w:val="aa"/>
        <w:numPr>
          <w:ilvl w:val="0"/>
          <w:numId w:val="8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 w:rsidRPr="00E67F4D">
        <w:rPr>
          <w:rFonts w:ascii="微软雅黑" w:eastAsia="微软雅黑" w:hAnsi="微软雅黑" w:hint="eastAsia"/>
          <w:color w:val="595959" w:themeColor="text1" w:themeTint="A6"/>
          <w:sz w:val="22"/>
        </w:rPr>
        <w:t>一个类似与路由器配置页面的 WIFI 配置程序</w:t>
      </w:r>
      <w:r>
        <w:rPr>
          <w:rFonts w:ascii="微软雅黑" w:eastAsia="微软雅黑" w:hAnsi="微软雅黑" w:hint="eastAsia"/>
          <w:color w:val="595959" w:themeColor="text1" w:themeTint="A6"/>
          <w:sz w:val="22"/>
        </w:rPr>
        <w:t>，用于mqtt网关，方便非专业人员在网关做维护时的简单控制和配置信息的查询</w:t>
      </w:r>
    </w:p>
    <w:p w14:paraId="36F20BA6" w14:textId="3BC5A6D3" w:rsidR="00886C41" w:rsidRPr="00831AFF" w:rsidRDefault="002D5EF5" w:rsidP="00831AFF">
      <w:pPr>
        <w:pStyle w:val="aa"/>
        <w:numPr>
          <w:ilvl w:val="0"/>
          <w:numId w:val="8"/>
        </w:numPr>
        <w:snapToGrid w:val="0"/>
        <w:spacing w:line="360" w:lineRule="exact"/>
        <w:ind w:firstLineChars="0"/>
        <w:jc w:val="left"/>
        <w:rPr>
          <w:rFonts w:ascii="微软雅黑" w:eastAsia="微软雅黑" w:hAnsi="微软雅黑" w:hint="eastAsia"/>
          <w:color w:val="595959" w:themeColor="text1" w:themeTint="A6"/>
          <w:sz w:val="22"/>
        </w:rPr>
      </w:pPr>
      <w:r>
        <w:rPr>
          <w:rFonts w:ascii="微软雅黑" w:eastAsia="微软雅黑" w:hAnsi="微软雅黑" w:hint="eastAsia"/>
          <w:color w:val="595959" w:themeColor="text1" w:themeTint="A6"/>
          <w:sz w:val="22"/>
        </w:rPr>
        <w:t>一个</w:t>
      </w:r>
      <w:r w:rsidR="00A87873">
        <w:rPr>
          <w:rFonts w:ascii="微软雅黑" w:eastAsia="微软雅黑" w:hAnsi="微软雅黑" w:hint="eastAsia"/>
          <w:color w:val="595959" w:themeColor="text1" w:themeTint="A6"/>
          <w:sz w:val="22"/>
        </w:rPr>
        <w:t>在linux平台下</w:t>
      </w:r>
      <w:r w:rsidR="003F7597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使用C语言编写的 </w:t>
      </w:r>
      <w:r w:rsidR="00D062E4">
        <w:rPr>
          <w:rFonts w:ascii="微软雅黑" w:eastAsia="微软雅黑" w:hAnsi="微软雅黑" w:hint="eastAsia"/>
          <w:color w:val="595959" w:themeColor="text1" w:themeTint="A6"/>
          <w:sz w:val="22"/>
        </w:rPr>
        <w:t>ai</w:t>
      </w:r>
      <w:r w:rsidR="003F7597">
        <w:rPr>
          <w:rFonts w:ascii="微软雅黑" w:eastAsia="微软雅黑" w:hAnsi="微软雅黑" w:hint="eastAsia"/>
          <w:color w:val="595959" w:themeColor="text1" w:themeTint="A6"/>
          <w:sz w:val="22"/>
        </w:rPr>
        <w:t>应用，</w:t>
      </w:r>
      <w:r w:rsidR="008A4B64">
        <w:rPr>
          <w:rFonts w:ascii="微软雅黑" w:eastAsia="微软雅黑" w:hAnsi="微软雅黑" w:hint="eastAsia"/>
          <w:color w:val="595959" w:themeColor="text1" w:themeTint="A6"/>
          <w:sz w:val="22"/>
        </w:rPr>
        <w:t>通过调用</w:t>
      </w:r>
      <w:r w:rsidR="00EB73CB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AI api </w:t>
      </w:r>
      <w:r w:rsidR="00A7297C">
        <w:rPr>
          <w:rFonts w:ascii="微软雅黑" w:eastAsia="微软雅黑" w:hAnsi="微软雅黑" w:hint="eastAsia"/>
          <w:color w:val="595959" w:themeColor="text1" w:themeTint="A6"/>
          <w:sz w:val="22"/>
        </w:rPr>
        <w:t>实现自然语言</w:t>
      </w:r>
      <w:r w:rsidR="003F7597">
        <w:rPr>
          <w:rFonts w:ascii="微软雅黑" w:eastAsia="微软雅黑" w:hAnsi="微软雅黑" w:hint="eastAsia"/>
          <w:color w:val="595959" w:themeColor="text1" w:themeTint="A6"/>
          <w:sz w:val="22"/>
        </w:rPr>
        <w:t>交互</w:t>
      </w:r>
      <w:r w:rsidR="00C270F5">
        <w:rPr>
          <w:rFonts w:ascii="微软雅黑" w:eastAsia="微软雅黑" w:hAnsi="微软雅黑" w:hint="eastAsia"/>
          <w:color w:val="595959" w:themeColor="text1" w:themeTint="A6"/>
          <w:sz w:val="22"/>
        </w:rPr>
        <w:t xml:space="preserve"> </w:t>
      </w:r>
      <w:r w:rsidR="003F7597">
        <w:rPr>
          <w:rFonts w:ascii="微软雅黑" w:eastAsia="微软雅黑" w:hAnsi="微软雅黑" w:hint="eastAsia"/>
          <w:color w:val="595959" w:themeColor="text1" w:themeTint="A6"/>
          <w:sz w:val="22"/>
        </w:rPr>
        <w:t>式</w:t>
      </w:r>
      <w:r w:rsidR="00A7297C">
        <w:rPr>
          <w:rFonts w:ascii="微软雅黑" w:eastAsia="微软雅黑" w:hAnsi="微软雅黑" w:hint="eastAsia"/>
          <w:color w:val="595959" w:themeColor="text1" w:themeTint="A6"/>
          <w:sz w:val="22"/>
        </w:rPr>
        <w:t>的命令行ai</w:t>
      </w:r>
      <w:r w:rsidR="003F7597">
        <w:rPr>
          <w:rFonts w:ascii="微软雅黑" w:eastAsia="微软雅黑" w:hAnsi="微软雅黑" w:hint="eastAsia"/>
          <w:color w:val="595959" w:themeColor="text1" w:themeTint="A6"/>
          <w:sz w:val="22"/>
        </w:rPr>
        <w:t>助手</w:t>
      </w:r>
      <w:r w:rsidR="00886C41">
        <w:rPr>
          <w:rFonts w:ascii="微软雅黑" w:eastAsia="微软雅黑" w:hAnsi="微软雅黑" w:hint="eastAsia"/>
          <w:color w:val="595959" w:themeColor="text1" w:themeTint="A6"/>
          <w:sz w:val="22"/>
        </w:rPr>
        <w:t>。</w:t>
      </w:r>
    </w:p>
    <w:p w14:paraId="0DDC4BF4" w14:textId="77777777" w:rsidR="00C5637D" w:rsidRDefault="00C5637D" w:rsidP="00436D8A">
      <w:pPr>
        <w:widowControl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br w:type="page"/>
      </w:r>
    </w:p>
    <w:p w14:paraId="78CA9F23" w14:textId="207C1220" w:rsidR="0005233D" w:rsidRPr="006F1FEC" w:rsidRDefault="00A336AE" w:rsidP="006F1FEC">
      <w:pPr>
        <w:pStyle w:val="1"/>
        <w:spacing w:line="240" w:lineRule="atLeast"/>
        <w:jc w:val="left"/>
        <w:textAlignment w:val="top"/>
        <w:rPr>
          <w:color w:val="FFFFFF" w:themeColor="background1"/>
        </w:rPr>
      </w:pPr>
      <w:r w:rsidRPr="0028406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A3AB0DC" wp14:editId="76175AF8">
                <wp:simplePos x="0" y="0"/>
                <wp:positionH relativeFrom="column">
                  <wp:posOffset>141408</wp:posOffset>
                </wp:positionH>
                <wp:positionV relativeFrom="paragraph">
                  <wp:posOffset>147320</wp:posOffset>
                </wp:positionV>
                <wp:extent cx="194310" cy="150495"/>
                <wp:effectExtent l="0" t="0" r="0" b="0"/>
                <wp:wrapNone/>
                <wp:docPr id="1776880792" name="文件夹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4310" cy="150495"/>
                        </a:xfrm>
                        <a:custGeom>
                          <a:avLst/>
                          <a:gdLst>
                            <a:gd name="connsiteX0" fmla="*/ 7782622 w 7782622"/>
                            <a:gd name="connsiteY0" fmla="*/ 1956116 h 5514836"/>
                            <a:gd name="connsiteX1" fmla="*/ 1120218 w 7782622"/>
                            <a:gd name="connsiteY1" fmla="*/ 1956116 h 5514836"/>
                            <a:gd name="connsiteX2" fmla="*/ 4 w 7782622"/>
                            <a:gd name="connsiteY2" fmla="*/ 5514836 h 5514836"/>
                            <a:gd name="connsiteX3" fmla="*/ 6662408 w 7782622"/>
                            <a:gd name="connsiteY3" fmla="*/ 5514836 h 5514836"/>
                            <a:gd name="connsiteX4" fmla="*/ 2210075 w 7782622"/>
                            <a:gd name="connsiteY4" fmla="*/ 0 h 5514836"/>
                            <a:gd name="connsiteX5" fmla="*/ 0 w 7782622"/>
                            <a:gd name="connsiteY5" fmla="*/ 0 h 5514836"/>
                            <a:gd name="connsiteX6" fmla="*/ 0 w 7782622"/>
                            <a:gd name="connsiteY6" fmla="*/ 1356040 h 5514836"/>
                            <a:gd name="connsiteX7" fmla="*/ 2 w 7782622"/>
                            <a:gd name="connsiteY7" fmla="*/ 1356040 h 5514836"/>
                            <a:gd name="connsiteX8" fmla="*/ 2 w 7782622"/>
                            <a:gd name="connsiteY8" fmla="*/ 4425111 h 5514836"/>
                            <a:gd name="connsiteX9" fmla="*/ 872566 w 7782622"/>
                            <a:gd name="connsiteY9" fmla="*/ 1653131 h 5514836"/>
                            <a:gd name="connsiteX10" fmla="*/ 6705945 w 7782622"/>
                            <a:gd name="connsiteY10" fmla="*/ 1653131 h 5514836"/>
                            <a:gd name="connsiteX11" fmla="*/ 6705945 w 7782622"/>
                            <a:gd name="connsiteY11" fmla="*/ 984566 h 5514836"/>
                            <a:gd name="connsiteX12" fmla="*/ 2611236 w 7782622"/>
                            <a:gd name="connsiteY12" fmla="*/ 984566 h 55148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7782622" h="5514836">
                              <a:moveTo>
                                <a:pt x="7782622" y="1956116"/>
                              </a:moveTo>
                              <a:lnTo>
                                <a:pt x="1120218" y="1956116"/>
                              </a:lnTo>
                              <a:lnTo>
                                <a:pt x="4" y="5514836"/>
                              </a:lnTo>
                              <a:lnTo>
                                <a:pt x="6662408" y="5514836"/>
                              </a:lnTo>
                              <a:close/>
                              <a:moveTo>
                                <a:pt x="2210075" y="0"/>
                              </a:moveTo>
                              <a:lnTo>
                                <a:pt x="0" y="0"/>
                              </a:lnTo>
                              <a:lnTo>
                                <a:pt x="0" y="1356040"/>
                              </a:lnTo>
                              <a:lnTo>
                                <a:pt x="2" y="1356040"/>
                              </a:lnTo>
                              <a:lnTo>
                                <a:pt x="2" y="4425111"/>
                              </a:lnTo>
                              <a:lnTo>
                                <a:pt x="872566" y="1653131"/>
                              </a:lnTo>
                              <a:lnTo>
                                <a:pt x="6705945" y="1653131"/>
                              </a:lnTo>
                              <a:lnTo>
                                <a:pt x="6705945" y="984566"/>
                              </a:lnTo>
                              <a:lnTo>
                                <a:pt x="2611236" y="984566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0E483" id="文件夹" o:spid="_x0000_s1026" style="position:absolute;margin-left:11.15pt;margin-top:11.6pt;width:15.3pt;height:11.85pt;flip:x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782622,5514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" path="m7782622,1956116r-6662404,l4,5514836r6662404,l7782622,1956116xm2210075,l,,,1356040r2,l2,4425111,872566,1653131r5833379,l6705945,984566r-4094709,l2210075,xe" fillcolor="window" stroked="f" strokeweight="1pt">
                <v:stroke joinstyle="miter"/>
                <v:path arrowok="t" o:connecttype="custom" o:connectlocs="194310,53381;27969,53381;0,150495;166341,150495;55179,0;0,0;0,37005;0,37005;0,120757;21785,45112;167428,45112;167428,26868;65195,26868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6102919" wp14:editId="156CAC5F">
                <wp:simplePos x="0" y="0"/>
                <wp:positionH relativeFrom="column">
                  <wp:posOffset>27129</wp:posOffset>
                </wp:positionH>
                <wp:positionV relativeFrom="paragraph">
                  <wp:posOffset>76200</wp:posOffset>
                </wp:positionV>
                <wp:extent cx="1980025" cy="297815"/>
                <wp:effectExtent l="38100" t="38100" r="115570" b="121285"/>
                <wp:wrapNone/>
                <wp:docPr id="1645101169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80025" cy="297815"/>
                        </a:xfrm>
                        <a:prstGeom prst="rect">
                          <a:avLst/>
                        </a:prstGeom>
                        <a:solidFill>
                          <a:srgbClr val="5290BF"/>
                        </a:solidFill>
                        <a:ln w="12700" cap="flat" cmpd="sng" algn="ctr">
                          <a:solidFill>
                            <a:srgbClr val="5290BF"/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7C56E2B9" w14:textId="77777777" w:rsidR="006F1FEC" w:rsidRDefault="006F1FEC" w:rsidP="006F1FE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102919" id="_x0000_s1074" style="position:absolute;margin-left:2.15pt;margin-top:6pt;width:155.9pt;height:23.45pt;flip:x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" fillcolor="#5290bf" strokecolor="#5290bf" strokeweight="1pt">
                <v:shadow on="t" color="black" opacity="26214f" origin="-.5,-.5" offset=".74836mm,.74836mm"/>
                <v:textbox>
                  <w:txbxContent>
                    <w:p w14:paraId="7C56E2B9" w14:textId="77777777" w:rsidR="006F1FEC" w:rsidRDefault="006F1FEC" w:rsidP="006F1FEC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1601A05" wp14:editId="69105C53">
                <wp:simplePos x="0" y="0"/>
                <wp:positionH relativeFrom="column">
                  <wp:posOffset>334430</wp:posOffset>
                </wp:positionH>
                <wp:positionV relativeFrom="paragraph">
                  <wp:posOffset>82458</wp:posOffset>
                </wp:positionV>
                <wp:extent cx="1671701" cy="305682"/>
                <wp:effectExtent l="0" t="0" r="0" b="0"/>
                <wp:wrapNone/>
                <wp:docPr id="61627240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701" cy="3056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63958D" w14:textId="77777777" w:rsidR="006F1FEC" w:rsidRPr="00C27ED8" w:rsidRDefault="006F1FEC" w:rsidP="006F1FEC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C27ED8">
                              <w:rPr>
                                <w:rFonts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典型案例的详细介绍</w:t>
                            </w:r>
                          </w:p>
                          <w:p w14:paraId="2C44C0CB" w14:textId="3BEEC0B4" w:rsidR="006F1FEC" w:rsidRDefault="006F1FEC" w:rsidP="006F1FEC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01A05" id="_x0000_s1075" type="#_x0000_t202" style="position:absolute;margin-left:26.35pt;margin-top:6.5pt;width:131.65pt;height:24.0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" filled="f" stroked="f" strokeweight=".5pt">
                <v:textbox>
                  <w:txbxContent>
                    <w:p w14:paraId="5163958D" w14:textId="77777777" w:rsidR="006F1FEC" w:rsidRPr="00C27ED8" w:rsidRDefault="006F1FEC" w:rsidP="006F1FEC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C27ED8">
                        <w:rPr>
                          <w:rFonts w:hint="eastAsia"/>
                          <w:color w:val="FFFFFF" w:themeColor="background1"/>
                          <w:sz w:val="24"/>
                          <w:szCs w:val="24"/>
                        </w:rPr>
                        <w:t>典型案例的详细介绍</w:t>
                      </w:r>
                    </w:p>
                    <w:p w14:paraId="2C44C0CB" w14:textId="3BEEC0B4" w:rsidR="006F1FEC" w:rsidRDefault="006F1FEC" w:rsidP="006F1FEC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F1FEC" w:rsidRPr="003F51B8">
        <w:rPr>
          <w:rFonts w:hint="eastAsia"/>
          <w:color w:val="FFFFFF" w:themeColor="background1"/>
        </w:rPr>
        <w:t>典型案例的详细介绍</w:t>
      </w:r>
    </w:p>
    <w:p w14:paraId="7C28DF27" w14:textId="01569CAD" w:rsidR="00984E93" w:rsidRPr="00E07211" w:rsidRDefault="00984E93" w:rsidP="007A03DD">
      <w:pPr>
        <w:pStyle w:val="2"/>
        <w:rPr>
          <w:sz w:val="30"/>
          <w:szCs w:val="30"/>
        </w:rPr>
      </w:pPr>
      <w:r w:rsidRPr="00E07211">
        <w:rPr>
          <w:rFonts w:hint="eastAsia"/>
          <w:sz w:val="30"/>
          <w:szCs w:val="30"/>
        </w:rPr>
        <w:t>OTA</w:t>
      </w:r>
      <w:r w:rsidRPr="00E07211">
        <w:rPr>
          <w:rFonts w:hint="eastAsia"/>
          <w:sz w:val="30"/>
          <w:szCs w:val="30"/>
        </w:rPr>
        <w:t>升级</w:t>
      </w:r>
    </w:p>
    <w:p w14:paraId="5B62DAD8" w14:textId="55F61DEA" w:rsidR="00AA502C" w:rsidRDefault="00B32A40" w:rsidP="00C15CEF">
      <w:pPr>
        <w:jc w:val="left"/>
      </w:pPr>
      <w:r>
        <w:tab/>
      </w:r>
      <w:r>
        <w:rPr>
          <w:rFonts w:hint="eastAsia"/>
        </w:rPr>
        <w:t>远程升级在多个项目都有涉及，底层代码或升级机制都是一致的，只是传输协议不一样而已。详细升级流程如下：</w:t>
      </w:r>
    </w:p>
    <w:p w14:paraId="69A9B14D" w14:textId="77777777" w:rsidR="008B6F1E" w:rsidRDefault="00B32A40" w:rsidP="00C15CEF">
      <w:pPr>
        <w:pStyle w:val="aa"/>
        <w:numPr>
          <w:ilvl w:val="0"/>
          <w:numId w:val="5"/>
        </w:numPr>
        <w:ind w:left="426" w:firstLineChars="0"/>
        <w:jc w:val="left"/>
      </w:pPr>
      <w:r>
        <w:rPr>
          <w:rFonts w:hint="eastAsia"/>
        </w:rPr>
        <w:t>设备上线等待服务器指令，服务器监控到设备已上线，立即下发升级起始指令：</w:t>
      </w:r>
      <w:r w:rsidRPr="00B32A40">
        <w:t>{"PackLen":128}</w:t>
      </w:r>
    </w:p>
    <w:p w14:paraId="1162FB79" w14:textId="77777777" w:rsidR="008B6F1E" w:rsidRDefault="00951A43" w:rsidP="00C15CEF">
      <w:pPr>
        <w:pStyle w:val="aa"/>
        <w:numPr>
          <w:ilvl w:val="0"/>
          <w:numId w:val="5"/>
        </w:numPr>
        <w:ind w:left="426" w:firstLineChars="0"/>
        <w:jc w:val="left"/>
      </w:pPr>
      <w:r>
        <w:rPr>
          <w:rFonts w:hint="eastAsia"/>
        </w:rPr>
        <w:t>设备接收到升级开始的指令，回复</w:t>
      </w:r>
      <w:r w:rsidR="00582973">
        <w:rPr>
          <w:rFonts w:hint="eastAsia"/>
        </w:rPr>
        <w:t>：</w:t>
      </w:r>
      <w:r w:rsidR="00582973">
        <w:rPr>
          <w:rFonts w:hint="eastAsia"/>
        </w:rPr>
        <w:t>{</w:t>
      </w:r>
      <w:r w:rsidRPr="00951A43">
        <w:t>"upgrades</w:t>
      </w:r>
      <w:r w:rsidR="00BB3F42" w:rsidRPr="00951A43">
        <w:t>"</w:t>
      </w:r>
      <w:r w:rsidRPr="00951A43">
        <w:t>: "start"</w:t>
      </w:r>
      <w:r w:rsidR="00582973">
        <w:rPr>
          <w:rFonts w:hint="eastAsia"/>
        </w:rPr>
        <w:t>}</w:t>
      </w:r>
      <w:r w:rsidR="0093764B">
        <w:rPr>
          <w:rFonts w:hint="eastAsia"/>
        </w:rPr>
        <w:t>，非实时在线的固定等待一段时间</w:t>
      </w:r>
    </w:p>
    <w:p w14:paraId="6D53195D" w14:textId="63F3A89B" w:rsidR="00B32A40" w:rsidRDefault="008B6F1E" w:rsidP="00C15CEF">
      <w:pPr>
        <w:pStyle w:val="aa"/>
        <w:numPr>
          <w:ilvl w:val="0"/>
          <w:numId w:val="5"/>
        </w:numPr>
        <w:ind w:left="426" w:firstLineChars="0"/>
        <w:jc w:val="left"/>
      </w:pPr>
      <w:r>
        <w:rPr>
          <w:rFonts w:hint="eastAsia"/>
        </w:rPr>
        <w:t>服务将收到</w:t>
      </w:r>
      <w:r>
        <w:rPr>
          <w:rFonts w:hint="eastAsia"/>
        </w:rPr>
        <w:t xml:space="preserve"> start </w:t>
      </w:r>
      <w:r>
        <w:rPr>
          <w:rFonts w:hint="eastAsia"/>
        </w:rPr>
        <w:t>信息后，将</w:t>
      </w:r>
      <w:r>
        <w:rPr>
          <w:rFonts w:hint="eastAsia"/>
        </w:rPr>
        <w:t>bin</w:t>
      </w:r>
      <w:r>
        <w:rPr>
          <w:rFonts w:hint="eastAsia"/>
        </w:rPr>
        <w:t>文件拆分成一个</w:t>
      </w:r>
      <w:r>
        <w:rPr>
          <w:rFonts w:hint="eastAsia"/>
        </w:rPr>
        <w:t xml:space="preserve"> &lt;List&gt; </w:t>
      </w:r>
      <w:r>
        <w:rPr>
          <w:rFonts w:hint="eastAsia"/>
        </w:rPr>
        <w:t>然后发送：</w:t>
      </w:r>
      <w:r>
        <w:br/>
      </w:r>
      <w:r>
        <w:rPr>
          <w:rFonts w:hint="eastAsia"/>
        </w:rPr>
        <w:t>{</w:t>
      </w:r>
      <w:r w:rsidRPr="008B6F1E">
        <w:t>"NowPackNum":0,"Code":"11223344556677889900","CsCheckNum":114}</w:t>
      </w:r>
    </w:p>
    <w:p w14:paraId="51880514" w14:textId="40046C4D" w:rsidR="00C15CEF" w:rsidRDefault="00C15CEF" w:rsidP="00C15CEF">
      <w:pPr>
        <w:pStyle w:val="aa"/>
        <w:numPr>
          <w:ilvl w:val="0"/>
          <w:numId w:val="5"/>
        </w:numPr>
        <w:ind w:left="426" w:firstLineChars="0"/>
        <w:jc w:val="left"/>
      </w:pPr>
      <w:r>
        <w:rPr>
          <w:rFonts w:hint="eastAsia"/>
        </w:rPr>
        <w:t>设备收到后，缓存包序号和包长度，设备先依据校验数校验数据，若无误则根据长度和序号信息将</w:t>
      </w:r>
      <w:r>
        <w:rPr>
          <w:rFonts w:hint="eastAsia"/>
        </w:rPr>
        <w:t xml:space="preserve"> </w:t>
      </w:r>
      <w:r w:rsidRPr="008B6F1E">
        <w:t>Code</w:t>
      </w:r>
      <w:r>
        <w:rPr>
          <w:rFonts w:hint="eastAsia"/>
        </w:rPr>
        <w:t xml:space="preserve"> </w:t>
      </w:r>
      <w:r>
        <w:rPr>
          <w:rFonts w:hint="eastAsia"/>
        </w:rPr>
        <w:t>信息写入缓存区，等待凑满一页后再写入</w:t>
      </w:r>
      <w:r>
        <w:rPr>
          <w:rFonts w:hint="eastAsia"/>
        </w:rPr>
        <w:t>flash</w:t>
      </w:r>
      <w:r>
        <w:rPr>
          <w:rFonts w:hint="eastAsia"/>
        </w:rPr>
        <w:t>。同时设备回复服务器：</w:t>
      </w:r>
      <w:r>
        <w:rPr>
          <w:rFonts w:hint="eastAsia"/>
        </w:rPr>
        <w:t>{</w:t>
      </w:r>
      <w:r w:rsidRPr="00C15CEF">
        <w:t>"upgrades", "</w:t>
      </w:r>
      <w:r>
        <w:rPr>
          <w:rFonts w:hint="eastAsia"/>
        </w:rPr>
        <w:t>OK</w:t>
      </w:r>
      <w:r w:rsidRPr="00C15CEF">
        <w:t>"</w:t>
      </w:r>
      <w:r>
        <w:rPr>
          <w:rFonts w:hint="eastAsia"/>
        </w:rPr>
        <w:t>,</w:t>
      </w:r>
      <w:r w:rsidRPr="00C15CEF">
        <w:t>"NowPackNum:</w:t>
      </w:r>
      <w:r>
        <w:rPr>
          <w:rFonts w:hint="eastAsia"/>
        </w:rPr>
        <w:t>0}</w:t>
      </w:r>
    </w:p>
    <w:p w14:paraId="60931344" w14:textId="09734E88" w:rsidR="00C15CEF" w:rsidRDefault="00C15CEF" w:rsidP="00C15CEF">
      <w:pPr>
        <w:pStyle w:val="aa"/>
        <w:numPr>
          <w:ilvl w:val="0"/>
          <w:numId w:val="5"/>
        </w:numPr>
        <w:ind w:left="426" w:firstLineChars="0"/>
        <w:jc w:val="left"/>
      </w:pPr>
      <w:r>
        <w:rPr>
          <w:rFonts w:hint="eastAsia"/>
        </w:rPr>
        <w:t>若升级中有某种原因导致设备没有回复，服务器判断某一包升级不成功，可最后补发或断点续传。</w:t>
      </w:r>
    </w:p>
    <w:p w14:paraId="3417F5C6" w14:textId="20894084" w:rsidR="0053376C" w:rsidRDefault="00C15CEF" w:rsidP="00214F5A">
      <w:pPr>
        <w:pStyle w:val="aa"/>
        <w:numPr>
          <w:ilvl w:val="0"/>
          <w:numId w:val="5"/>
        </w:numPr>
        <w:ind w:left="426" w:firstLineChars="0"/>
        <w:jc w:val="left"/>
      </w:pPr>
      <w:r>
        <w:rPr>
          <w:rFonts w:hint="eastAsia"/>
        </w:rPr>
        <w:t>服务器判断全部升级结束后，发送结束指令：</w:t>
      </w:r>
      <w:r w:rsidRPr="00C15CEF">
        <w:t>{"upDataFlag":true,"CsCheckNum":90,"pageNum":10}</w:t>
      </w:r>
      <w:r>
        <w:rPr>
          <w:rFonts w:hint="eastAsia"/>
        </w:rPr>
        <w:t>。包含校验信息和总页数，总页数由服务器更加升级固件和</w:t>
      </w:r>
      <w:r>
        <w:rPr>
          <w:rFonts w:hint="eastAsia"/>
        </w:rPr>
        <w:t xml:space="preserve">flash </w:t>
      </w:r>
      <w:r>
        <w:rPr>
          <w:rFonts w:hint="eastAsia"/>
        </w:rPr>
        <w:t>页大小计算得来。</w:t>
      </w:r>
    </w:p>
    <w:p w14:paraId="6C7C2B19" w14:textId="487DEB3A" w:rsidR="00C15CEF" w:rsidRDefault="00C15CEF" w:rsidP="00214F5A">
      <w:pPr>
        <w:pStyle w:val="aa"/>
        <w:numPr>
          <w:ilvl w:val="0"/>
          <w:numId w:val="5"/>
        </w:numPr>
        <w:ind w:left="426" w:firstLineChars="0"/>
        <w:jc w:val="left"/>
      </w:pPr>
      <w:r>
        <w:rPr>
          <w:rFonts w:hint="eastAsia"/>
        </w:rPr>
        <w:t>升级结束后，设备重启，由</w:t>
      </w:r>
      <w:r>
        <w:rPr>
          <w:rFonts w:hint="eastAsia"/>
        </w:rPr>
        <w:t>bootloader</w:t>
      </w:r>
      <w:r>
        <w:rPr>
          <w:rFonts w:hint="eastAsia"/>
        </w:rPr>
        <w:t>将升级后的数据</w:t>
      </w:r>
      <w:r w:rsidR="006D6BC2">
        <w:rPr>
          <w:rFonts w:hint="eastAsia"/>
        </w:rPr>
        <w:t>复制到运行区后跳转运行。</w:t>
      </w:r>
    </w:p>
    <w:p w14:paraId="0853D0DA" w14:textId="547D61F8" w:rsidR="006428EB" w:rsidRDefault="006428EB" w:rsidP="00214F5A"/>
    <w:p w14:paraId="086D1FEF" w14:textId="58FA4273" w:rsidR="006D6BC2" w:rsidRDefault="00D61D47" w:rsidP="00214F5A">
      <w:r>
        <w:tab/>
      </w:r>
      <w:commentRangeStart w:id="0"/>
      <w:r w:rsidRPr="00A26465">
        <w:rPr>
          <w:rFonts w:hint="eastAsia"/>
          <w:b/>
          <w:bCs/>
        </w:rPr>
        <w:t>特别的，在升级的时候，不仅需要关注升级的交互流程与逻辑问题，</w:t>
      </w:r>
      <w:r w:rsidR="00A26465">
        <w:rPr>
          <w:rFonts w:hint="eastAsia"/>
          <w:b/>
          <w:bCs/>
        </w:rPr>
        <w:t>还需要考虑</w:t>
      </w:r>
      <w:r w:rsidRPr="00A26465">
        <w:rPr>
          <w:rFonts w:hint="eastAsia"/>
          <w:b/>
          <w:bCs/>
        </w:rPr>
        <w:t>升级的流畅性问题，以及升级的效率问题</w:t>
      </w:r>
      <w:r>
        <w:rPr>
          <w:rFonts w:hint="eastAsia"/>
        </w:rPr>
        <w:t>。</w:t>
      </w:r>
      <w:commentRangeEnd w:id="0"/>
      <w:r w:rsidR="00AD0C9B">
        <w:rPr>
          <w:rStyle w:val="ac"/>
          <w:szCs w:val="22"/>
        </w:rPr>
        <w:commentReference w:id="0"/>
      </w:r>
    </w:p>
    <w:p w14:paraId="18778F92" w14:textId="77777777" w:rsidR="00020EBB" w:rsidRPr="00E07211" w:rsidRDefault="00020EBB" w:rsidP="00020EBB">
      <w:pPr>
        <w:pStyle w:val="2"/>
        <w:rPr>
          <w:sz w:val="30"/>
          <w:szCs w:val="30"/>
        </w:rPr>
      </w:pPr>
      <w:r w:rsidRPr="00E07211">
        <w:rPr>
          <w:rFonts w:hint="eastAsia"/>
          <w:sz w:val="30"/>
          <w:szCs w:val="30"/>
        </w:rPr>
        <w:t>设计一个通用性扩展性好的协议：</w:t>
      </w:r>
    </w:p>
    <w:p w14:paraId="3DCB977A" w14:textId="77777777" w:rsidR="00020EBB" w:rsidRDefault="00020EBB" w:rsidP="00020EBB">
      <w:pPr>
        <w:ind w:firstLine="420"/>
        <w:rPr>
          <w:sz w:val="22"/>
        </w:rPr>
      </w:pPr>
      <w:r w:rsidRPr="009C23DC">
        <w:rPr>
          <w:rFonts w:hint="eastAsia"/>
          <w:sz w:val="22"/>
        </w:rPr>
        <w:t>设计思想主要是将通信双方抽象为一个可读可写的文件，通过协议的一些特殊定义，实现将不同的数据写入对方或从对方读取。同时考虑到协议后续的可扩展性，协议的帧格式不能定死，应该由不同的小块自由组合形成，还需要提供可以定义数据格式的方案。最终帧格式如表</w:t>
      </w:r>
      <w:r w:rsidRPr="009C23DC">
        <w:rPr>
          <w:rFonts w:hint="eastAsia"/>
          <w:sz w:val="22"/>
        </w:rPr>
        <w:t>1</w:t>
      </w:r>
      <w:r w:rsidRPr="009C23DC">
        <w:rPr>
          <w:rFonts w:hint="eastAsia"/>
          <w:sz w:val="22"/>
        </w:rPr>
        <w:t>：</w:t>
      </w:r>
    </w:p>
    <w:p w14:paraId="467EE914" w14:textId="77777777" w:rsidR="00020EBB" w:rsidRPr="009C23DC" w:rsidRDefault="00020EBB" w:rsidP="00020EBB">
      <w:pPr>
        <w:ind w:firstLine="420"/>
        <w:rPr>
          <w:sz w:val="22"/>
        </w:rPr>
      </w:pPr>
    </w:p>
    <w:tbl>
      <w:tblPr>
        <w:tblStyle w:val="ab"/>
        <w:tblW w:w="7806" w:type="dxa"/>
        <w:jc w:val="center"/>
        <w:tblLook w:val="04A0" w:firstRow="1" w:lastRow="0" w:firstColumn="1" w:lastColumn="0" w:noHBand="0" w:noVBand="1"/>
      </w:tblPr>
      <w:tblGrid>
        <w:gridCol w:w="3553"/>
        <w:gridCol w:w="4253"/>
      </w:tblGrid>
      <w:tr w:rsidR="00020EBB" w:rsidRPr="009C23DC" w14:paraId="0D573F10" w14:textId="77777777" w:rsidTr="00F47532">
        <w:trPr>
          <w:trHeight w:val="157"/>
          <w:jc w:val="center"/>
        </w:trPr>
        <w:tc>
          <w:tcPr>
            <w:tcW w:w="0" w:type="auto"/>
            <w:vAlign w:val="center"/>
          </w:tcPr>
          <w:p w14:paraId="0DC0823B" w14:textId="77777777" w:rsidR="00020EBB" w:rsidRPr="009C23DC" w:rsidRDefault="00020EBB" w:rsidP="00F47532">
            <w:pPr>
              <w:jc w:val="center"/>
              <w:rPr>
                <w:sz w:val="22"/>
              </w:rPr>
            </w:pPr>
            <w:r w:rsidRPr="009C23DC">
              <w:rPr>
                <w:rFonts w:hint="eastAsia"/>
                <w:sz w:val="22"/>
              </w:rPr>
              <w:t>6855</w:t>
            </w:r>
          </w:p>
        </w:tc>
        <w:tc>
          <w:tcPr>
            <w:tcW w:w="4253" w:type="dxa"/>
            <w:vAlign w:val="center"/>
          </w:tcPr>
          <w:p w14:paraId="2D50BC5E" w14:textId="77777777" w:rsidR="00020EBB" w:rsidRPr="009C23DC" w:rsidRDefault="00020EBB" w:rsidP="00F47532">
            <w:pPr>
              <w:jc w:val="center"/>
              <w:rPr>
                <w:sz w:val="22"/>
              </w:rPr>
            </w:pPr>
            <w:r w:rsidRPr="009C23DC">
              <w:rPr>
                <w:rFonts w:hint="eastAsia"/>
                <w:sz w:val="22"/>
              </w:rPr>
              <w:t>帧头</w:t>
            </w:r>
          </w:p>
        </w:tc>
      </w:tr>
      <w:tr w:rsidR="00020EBB" w:rsidRPr="009C23DC" w14:paraId="147EE7DC" w14:textId="77777777" w:rsidTr="00F47532">
        <w:trPr>
          <w:trHeight w:val="157"/>
          <w:jc w:val="center"/>
        </w:trPr>
        <w:tc>
          <w:tcPr>
            <w:tcW w:w="0" w:type="auto"/>
            <w:vAlign w:val="center"/>
          </w:tcPr>
          <w:p w14:paraId="671B0547" w14:textId="77777777" w:rsidR="00020EBB" w:rsidRPr="009C23DC" w:rsidRDefault="00020EBB" w:rsidP="00F47532">
            <w:pPr>
              <w:jc w:val="center"/>
              <w:rPr>
                <w:sz w:val="22"/>
              </w:rPr>
            </w:pPr>
            <w:r w:rsidRPr="009C23DC">
              <w:rPr>
                <w:rFonts w:hint="eastAsia"/>
                <w:sz w:val="22"/>
              </w:rPr>
              <w:t>FFFFFFFF</w:t>
            </w:r>
          </w:p>
        </w:tc>
        <w:tc>
          <w:tcPr>
            <w:tcW w:w="4253" w:type="dxa"/>
            <w:vAlign w:val="center"/>
          </w:tcPr>
          <w:p w14:paraId="12A6650A" w14:textId="77777777" w:rsidR="00020EBB" w:rsidRPr="009C23DC" w:rsidRDefault="00020EBB" w:rsidP="00F47532">
            <w:pPr>
              <w:jc w:val="center"/>
              <w:rPr>
                <w:sz w:val="22"/>
              </w:rPr>
            </w:pPr>
            <w:r w:rsidRPr="009C23DC">
              <w:rPr>
                <w:rFonts w:hint="eastAsia"/>
                <w:sz w:val="22"/>
              </w:rPr>
              <w:t>唯一识别码：</w:t>
            </w:r>
            <w:r w:rsidRPr="009C23DC">
              <w:rPr>
                <w:sz w:val="22"/>
              </w:rPr>
              <w:t>Device</w:t>
            </w:r>
            <w:r w:rsidRPr="009C23DC">
              <w:rPr>
                <w:rFonts w:hint="eastAsia"/>
                <w:sz w:val="22"/>
              </w:rPr>
              <w:t xml:space="preserve"> ID</w:t>
            </w:r>
          </w:p>
        </w:tc>
      </w:tr>
      <w:tr w:rsidR="00020EBB" w:rsidRPr="009C23DC" w14:paraId="56D93A49" w14:textId="77777777" w:rsidTr="00F47532">
        <w:trPr>
          <w:trHeight w:val="157"/>
          <w:jc w:val="center"/>
        </w:trPr>
        <w:tc>
          <w:tcPr>
            <w:tcW w:w="0" w:type="auto"/>
            <w:vAlign w:val="center"/>
          </w:tcPr>
          <w:p w14:paraId="63919160" w14:textId="77777777" w:rsidR="00020EBB" w:rsidRPr="009C23DC" w:rsidRDefault="00020EBB" w:rsidP="00F47532">
            <w:pPr>
              <w:jc w:val="center"/>
              <w:rPr>
                <w:sz w:val="22"/>
              </w:rPr>
            </w:pPr>
            <w:r w:rsidRPr="009C23DC">
              <w:rPr>
                <w:rFonts w:hint="eastAsia"/>
                <w:sz w:val="22"/>
              </w:rPr>
              <w:t>XXXX</w:t>
            </w:r>
          </w:p>
        </w:tc>
        <w:tc>
          <w:tcPr>
            <w:tcW w:w="4253" w:type="dxa"/>
            <w:vAlign w:val="center"/>
          </w:tcPr>
          <w:p w14:paraId="62830164" w14:textId="77777777" w:rsidR="00020EBB" w:rsidRPr="009C23DC" w:rsidRDefault="00020EBB" w:rsidP="00F47532">
            <w:pPr>
              <w:jc w:val="center"/>
              <w:rPr>
                <w:sz w:val="22"/>
              </w:rPr>
            </w:pPr>
            <w:r w:rsidRPr="009C23DC">
              <w:rPr>
                <w:rFonts w:hint="eastAsia"/>
                <w:sz w:val="22"/>
              </w:rPr>
              <w:t>功能码：读</w:t>
            </w:r>
            <w:r w:rsidRPr="009C23DC">
              <w:rPr>
                <w:rFonts w:hint="eastAsia"/>
                <w:sz w:val="22"/>
              </w:rPr>
              <w:t>/</w:t>
            </w:r>
            <w:r w:rsidRPr="009C23DC">
              <w:rPr>
                <w:rFonts w:hint="eastAsia"/>
                <w:sz w:val="22"/>
              </w:rPr>
              <w:t>写</w:t>
            </w:r>
            <w:r w:rsidRPr="009C23DC">
              <w:rPr>
                <w:rFonts w:hint="eastAsia"/>
                <w:sz w:val="22"/>
              </w:rPr>
              <w:t>/</w:t>
            </w:r>
            <w:r w:rsidRPr="009C23DC">
              <w:rPr>
                <w:rFonts w:hint="eastAsia"/>
                <w:sz w:val="22"/>
              </w:rPr>
              <w:t>升级</w:t>
            </w:r>
          </w:p>
        </w:tc>
      </w:tr>
      <w:tr w:rsidR="00020EBB" w:rsidRPr="009C23DC" w14:paraId="222796B4" w14:textId="77777777" w:rsidTr="00F47532">
        <w:trPr>
          <w:trHeight w:val="157"/>
          <w:jc w:val="center"/>
        </w:trPr>
        <w:tc>
          <w:tcPr>
            <w:tcW w:w="0" w:type="auto"/>
            <w:vAlign w:val="center"/>
          </w:tcPr>
          <w:p w14:paraId="669DDE01" w14:textId="77777777" w:rsidR="00020EBB" w:rsidRPr="009C23DC" w:rsidRDefault="00020EBB" w:rsidP="00F47532">
            <w:pPr>
              <w:jc w:val="center"/>
              <w:rPr>
                <w:sz w:val="22"/>
              </w:rPr>
            </w:pPr>
            <w:r w:rsidRPr="009C23DC">
              <w:rPr>
                <w:rFonts w:hint="eastAsia"/>
                <w:sz w:val="22"/>
              </w:rPr>
              <w:t>Len</w:t>
            </w:r>
          </w:p>
        </w:tc>
        <w:tc>
          <w:tcPr>
            <w:tcW w:w="4253" w:type="dxa"/>
            <w:vAlign w:val="center"/>
          </w:tcPr>
          <w:p w14:paraId="515AC43F" w14:textId="77777777" w:rsidR="00020EBB" w:rsidRPr="009C23DC" w:rsidRDefault="00020EBB" w:rsidP="00F47532">
            <w:pPr>
              <w:jc w:val="center"/>
              <w:rPr>
                <w:sz w:val="22"/>
              </w:rPr>
            </w:pPr>
            <w:r w:rsidRPr="009C23DC">
              <w:rPr>
                <w:rFonts w:hint="eastAsia"/>
                <w:sz w:val="22"/>
              </w:rPr>
              <w:t>总长度：</w:t>
            </w:r>
            <w:r w:rsidRPr="009C23DC">
              <w:rPr>
                <w:rFonts w:hint="eastAsia"/>
                <w:sz w:val="22"/>
              </w:rPr>
              <w:t>XXXX</w:t>
            </w:r>
          </w:p>
        </w:tc>
      </w:tr>
      <w:tr w:rsidR="00020EBB" w:rsidRPr="009C23DC" w14:paraId="26A6461F" w14:textId="77777777" w:rsidTr="00F47532">
        <w:trPr>
          <w:trHeight w:val="157"/>
          <w:jc w:val="center"/>
        </w:trPr>
        <w:tc>
          <w:tcPr>
            <w:tcW w:w="0" w:type="auto"/>
            <w:vAlign w:val="center"/>
          </w:tcPr>
          <w:p w14:paraId="63CD4DDB" w14:textId="77777777" w:rsidR="00020EBB" w:rsidRPr="009C23DC" w:rsidRDefault="00020EBB" w:rsidP="00F47532">
            <w:pPr>
              <w:jc w:val="center"/>
              <w:rPr>
                <w:sz w:val="22"/>
              </w:rPr>
            </w:pPr>
            <w:r w:rsidRPr="009C23DC">
              <w:rPr>
                <w:rFonts w:hint="eastAsia"/>
                <w:sz w:val="22"/>
              </w:rPr>
              <w:t>XX</w:t>
            </w:r>
          </w:p>
        </w:tc>
        <w:tc>
          <w:tcPr>
            <w:tcW w:w="4253" w:type="dxa"/>
            <w:vAlign w:val="center"/>
          </w:tcPr>
          <w:p w14:paraId="5630BBED" w14:textId="77777777" w:rsidR="00020EBB" w:rsidRPr="009C23DC" w:rsidRDefault="00020EBB" w:rsidP="00F47532">
            <w:pPr>
              <w:jc w:val="center"/>
              <w:rPr>
                <w:sz w:val="22"/>
              </w:rPr>
            </w:pPr>
            <w:r w:rsidRPr="009C23DC">
              <w:rPr>
                <w:rFonts w:hint="eastAsia"/>
                <w:sz w:val="22"/>
              </w:rPr>
              <w:t>数据含义：</w:t>
            </w:r>
            <w:r w:rsidRPr="009C23DC">
              <w:rPr>
                <w:rFonts w:hint="eastAsia"/>
                <w:sz w:val="22"/>
              </w:rPr>
              <w:t>Tag</w:t>
            </w:r>
          </w:p>
        </w:tc>
      </w:tr>
      <w:tr w:rsidR="00020EBB" w:rsidRPr="009C23DC" w14:paraId="0137B9D7" w14:textId="77777777" w:rsidTr="00F47532">
        <w:trPr>
          <w:trHeight w:val="157"/>
          <w:jc w:val="center"/>
        </w:trPr>
        <w:tc>
          <w:tcPr>
            <w:tcW w:w="0" w:type="auto"/>
            <w:vAlign w:val="center"/>
          </w:tcPr>
          <w:p w14:paraId="53DCD0A1" w14:textId="77777777" w:rsidR="00020EBB" w:rsidRPr="009C23DC" w:rsidRDefault="00020EBB" w:rsidP="00F47532">
            <w:pPr>
              <w:jc w:val="center"/>
              <w:rPr>
                <w:sz w:val="22"/>
              </w:rPr>
            </w:pPr>
            <w:r w:rsidRPr="009C23DC">
              <w:rPr>
                <w:rFonts w:hint="eastAsia"/>
                <w:sz w:val="22"/>
              </w:rPr>
              <w:t>XXXX</w:t>
            </w:r>
          </w:p>
        </w:tc>
        <w:tc>
          <w:tcPr>
            <w:tcW w:w="4253" w:type="dxa"/>
            <w:vAlign w:val="center"/>
          </w:tcPr>
          <w:p w14:paraId="593C8143" w14:textId="77777777" w:rsidR="00020EBB" w:rsidRPr="009C23DC" w:rsidRDefault="00020EBB" w:rsidP="00F47532">
            <w:pPr>
              <w:jc w:val="center"/>
              <w:rPr>
                <w:sz w:val="22"/>
              </w:rPr>
            </w:pPr>
            <w:r w:rsidRPr="009C23DC">
              <w:rPr>
                <w:rFonts w:hint="eastAsia"/>
                <w:sz w:val="22"/>
              </w:rPr>
              <w:t>数据长度：</w:t>
            </w:r>
            <w:r w:rsidRPr="009C23DC">
              <w:rPr>
                <w:rFonts w:hint="eastAsia"/>
                <w:sz w:val="22"/>
              </w:rPr>
              <w:t>XXXX</w:t>
            </w:r>
          </w:p>
        </w:tc>
      </w:tr>
      <w:tr w:rsidR="00020EBB" w:rsidRPr="009C23DC" w14:paraId="08E34918" w14:textId="77777777" w:rsidTr="00F47532">
        <w:trPr>
          <w:trHeight w:val="157"/>
          <w:jc w:val="center"/>
        </w:trPr>
        <w:tc>
          <w:tcPr>
            <w:tcW w:w="0" w:type="auto"/>
            <w:vAlign w:val="center"/>
          </w:tcPr>
          <w:p w14:paraId="51E1200E" w14:textId="77777777" w:rsidR="00020EBB" w:rsidRPr="009C23DC" w:rsidRDefault="00020EBB" w:rsidP="00F47532">
            <w:pPr>
              <w:jc w:val="center"/>
              <w:rPr>
                <w:sz w:val="22"/>
              </w:rPr>
            </w:pPr>
            <w:r w:rsidRPr="009C23DC">
              <w:rPr>
                <w:rFonts w:hint="eastAsia"/>
                <w:sz w:val="22"/>
              </w:rPr>
              <w:t>XX</w:t>
            </w:r>
          </w:p>
        </w:tc>
        <w:tc>
          <w:tcPr>
            <w:tcW w:w="4253" w:type="dxa"/>
            <w:vAlign w:val="center"/>
          </w:tcPr>
          <w:p w14:paraId="4497A6B5" w14:textId="77777777" w:rsidR="00020EBB" w:rsidRPr="009C23DC" w:rsidRDefault="00020EBB" w:rsidP="00F47532">
            <w:pPr>
              <w:jc w:val="center"/>
              <w:rPr>
                <w:sz w:val="22"/>
              </w:rPr>
            </w:pPr>
            <w:r w:rsidRPr="009C23DC">
              <w:rPr>
                <w:rFonts w:hint="eastAsia"/>
                <w:sz w:val="22"/>
              </w:rPr>
              <w:t>数据类型：</w:t>
            </w:r>
            <w:r w:rsidRPr="009C23DC">
              <w:rPr>
                <w:rFonts w:hint="eastAsia"/>
                <w:sz w:val="22"/>
              </w:rPr>
              <w:t>VIF</w:t>
            </w:r>
          </w:p>
        </w:tc>
      </w:tr>
      <w:tr w:rsidR="00020EBB" w:rsidRPr="009C23DC" w14:paraId="76CAA59F" w14:textId="77777777" w:rsidTr="00F47532">
        <w:trPr>
          <w:trHeight w:val="153"/>
          <w:jc w:val="center"/>
        </w:trPr>
        <w:tc>
          <w:tcPr>
            <w:tcW w:w="0" w:type="auto"/>
            <w:vAlign w:val="center"/>
          </w:tcPr>
          <w:p w14:paraId="1277E14F" w14:textId="77777777" w:rsidR="00020EBB" w:rsidRPr="009C23DC" w:rsidRDefault="00020EBB" w:rsidP="00F47532">
            <w:pPr>
              <w:jc w:val="center"/>
              <w:rPr>
                <w:sz w:val="22"/>
              </w:rPr>
            </w:pPr>
            <w:r w:rsidRPr="009C23DC">
              <w:rPr>
                <w:rFonts w:hint="eastAsia"/>
                <w:sz w:val="22"/>
              </w:rPr>
              <w:t>XXXXXXXXXXXXXX</w:t>
            </w:r>
          </w:p>
        </w:tc>
        <w:tc>
          <w:tcPr>
            <w:tcW w:w="4253" w:type="dxa"/>
            <w:vAlign w:val="center"/>
          </w:tcPr>
          <w:p w14:paraId="1C0B4109" w14:textId="77777777" w:rsidR="00020EBB" w:rsidRPr="009C23DC" w:rsidRDefault="00020EBB" w:rsidP="00F47532">
            <w:pPr>
              <w:jc w:val="center"/>
              <w:rPr>
                <w:sz w:val="22"/>
              </w:rPr>
            </w:pPr>
            <w:r w:rsidRPr="009C23DC">
              <w:rPr>
                <w:rFonts w:hint="eastAsia"/>
                <w:sz w:val="22"/>
              </w:rPr>
              <w:t>数据</w:t>
            </w:r>
          </w:p>
        </w:tc>
      </w:tr>
      <w:tr w:rsidR="00020EBB" w:rsidRPr="009C23DC" w14:paraId="23CA690D" w14:textId="77777777" w:rsidTr="00F47532">
        <w:trPr>
          <w:trHeight w:val="157"/>
          <w:jc w:val="center"/>
        </w:trPr>
        <w:tc>
          <w:tcPr>
            <w:tcW w:w="0" w:type="auto"/>
            <w:vAlign w:val="center"/>
          </w:tcPr>
          <w:p w14:paraId="5740BD2C" w14:textId="77777777" w:rsidR="00020EBB" w:rsidRPr="009C23DC" w:rsidRDefault="00020EBB" w:rsidP="00F47532">
            <w:pPr>
              <w:jc w:val="center"/>
              <w:rPr>
                <w:sz w:val="22"/>
              </w:rPr>
            </w:pPr>
            <w:r w:rsidRPr="009C23DC">
              <w:rPr>
                <w:sz w:val="22"/>
              </w:rPr>
              <w:t>…</w:t>
            </w:r>
            <w:r w:rsidRPr="009C23DC">
              <w:rPr>
                <w:rFonts w:hint="eastAsia"/>
                <w:sz w:val="22"/>
              </w:rPr>
              <w:t>..</w:t>
            </w:r>
          </w:p>
        </w:tc>
        <w:tc>
          <w:tcPr>
            <w:tcW w:w="4253" w:type="dxa"/>
            <w:vAlign w:val="center"/>
          </w:tcPr>
          <w:p w14:paraId="69A616ED" w14:textId="77777777" w:rsidR="00020EBB" w:rsidRPr="009C23DC" w:rsidRDefault="00020EBB" w:rsidP="00F47532">
            <w:pPr>
              <w:jc w:val="center"/>
              <w:rPr>
                <w:sz w:val="22"/>
              </w:rPr>
            </w:pPr>
            <w:r w:rsidRPr="009C23DC">
              <w:rPr>
                <w:sz w:val="22"/>
              </w:rPr>
              <w:t>…</w:t>
            </w:r>
            <w:r w:rsidRPr="009C23DC">
              <w:rPr>
                <w:rFonts w:hint="eastAsia"/>
                <w:sz w:val="22"/>
              </w:rPr>
              <w:t>..</w:t>
            </w:r>
          </w:p>
        </w:tc>
      </w:tr>
      <w:tr w:rsidR="00020EBB" w:rsidRPr="009C23DC" w14:paraId="68EF5AC5" w14:textId="77777777" w:rsidTr="00F47532">
        <w:trPr>
          <w:trHeight w:val="157"/>
          <w:jc w:val="center"/>
        </w:trPr>
        <w:tc>
          <w:tcPr>
            <w:tcW w:w="0" w:type="auto"/>
            <w:vAlign w:val="center"/>
          </w:tcPr>
          <w:p w14:paraId="272CE13B" w14:textId="77777777" w:rsidR="00020EBB" w:rsidRPr="009C23DC" w:rsidRDefault="00020EBB" w:rsidP="00F47532">
            <w:pPr>
              <w:jc w:val="center"/>
              <w:rPr>
                <w:sz w:val="22"/>
              </w:rPr>
            </w:pPr>
            <w:r w:rsidRPr="009C23DC">
              <w:rPr>
                <w:rFonts w:hint="eastAsia"/>
                <w:sz w:val="22"/>
              </w:rPr>
              <w:t>XX</w:t>
            </w:r>
          </w:p>
        </w:tc>
        <w:tc>
          <w:tcPr>
            <w:tcW w:w="4253" w:type="dxa"/>
            <w:vAlign w:val="center"/>
          </w:tcPr>
          <w:p w14:paraId="7FC94F2C" w14:textId="77777777" w:rsidR="00020EBB" w:rsidRPr="009C23DC" w:rsidRDefault="00020EBB" w:rsidP="00F47532">
            <w:pPr>
              <w:jc w:val="center"/>
              <w:rPr>
                <w:sz w:val="22"/>
              </w:rPr>
            </w:pPr>
            <w:r w:rsidRPr="009C23DC">
              <w:rPr>
                <w:rFonts w:hint="eastAsia"/>
                <w:sz w:val="22"/>
              </w:rPr>
              <w:t>校验</w:t>
            </w:r>
          </w:p>
        </w:tc>
      </w:tr>
      <w:tr w:rsidR="00020EBB" w:rsidRPr="009C23DC" w14:paraId="2A6EC79B" w14:textId="77777777" w:rsidTr="00F47532">
        <w:trPr>
          <w:trHeight w:val="161"/>
          <w:jc w:val="center"/>
        </w:trPr>
        <w:tc>
          <w:tcPr>
            <w:tcW w:w="0" w:type="auto"/>
            <w:vAlign w:val="center"/>
          </w:tcPr>
          <w:p w14:paraId="417A2749" w14:textId="77777777" w:rsidR="00020EBB" w:rsidRPr="009C23DC" w:rsidRDefault="00020EBB" w:rsidP="00F47532">
            <w:pPr>
              <w:jc w:val="center"/>
              <w:rPr>
                <w:sz w:val="22"/>
              </w:rPr>
            </w:pPr>
            <w:r w:rsidRPr="009C23DC">
              <w:rPr>
                <w:rFonts w:hint="eastAsia"/>
                <w:sz w:val="22"/>
              </w:rPr>
              <w:t>16</w:t>
            </w:r>
          </w:p>
        </w:tc>
        <w:tc>
          <w:tcPr>
            <w:tcW w:w="4253" w:type="dxa"/>
            <w:vAlign w:val="center"/>
          </w:tcPr>
          <w:p w14:paraId="0641EEB2" w14:textId="77777777" w:rsidR="00020EBB" w:rsidRPr="009C23DC" w:rsidRDefault="00020EBB" w:rsidP="00F47532">
            <w:pPr>
              <w:jc w:val="center"/>
              <w:rPr>
                <w:sz w:val="22"/>
              </w:rPr>
            </w:pPr>
            <w:r w:rsidRPr="009C23DC">
              <w:rPr>
                <w:rFonts w:hint="eastAsia"/>
                <w:sz w:val="22"/>
              </w:rPr>
              <w:t>帧尾</w:t>
            </w:r>
          </w:p>
        </w:tc>
      </w:tr>
    </w:tbl>
    <w:p w14:paraId="673C8999" w14:textId="4C6FD761" w:rsidR="00020EBB" w:rsidRDefault="00020EBB" w:rsidP="00020EBB">
      <w:pPr>
        <w:jc w:val="center"/>
        <w:rPr>
          <w:sz w:val="22"/>
        </w:rPr>
      </w:pPr>
      <w:r w:rsidRPr="009C23DC">
        <w:rPr>
          <w:rFonts w:hint="eastAsia"/>
          <w:sz w:val="22"/>
        </w:rPr>
        <w:t>表</w:t>
      </w:r>
      <w:r w:rsidRPr="009C23DC">
        <w:rPr>
          <w:rFonts w:hint="eastAsia"/>
          <w:sz w:val="22"/>
        </w:rPr>
        <w:t>1</w:t>
      </w:r>
    </w:p>
    <w:p w14:paraId="343EAF64" w14:textId="77777777" w:rsidR="00443922" w:rsidRDefault="00443922" w:rsidP="00443922">
      <w:pPr>
        <w:rPr>
          <w:sz w:val="22"/>
        </w:rPr>
      </w:pPr>
    </w:p>
    <w:p w14:paraId="475F4E95" w14:textId="77777777" w:rsidR="00443922" w:rsidRPr="00E07211" w:rsidRDefault="00443922" w:rsidP="00443922">
      <w:pPr>
        <w:pStyle w:val="2"/>
        <w:rPr>
          <w:sz w:val="30"/>
          <w:szCs w:val="30"/>
        </w:rPr>
      </w:pPr>
      <w:r w:rsidRPr="00E07211">
        <w:rPr>
          <w:rFonts w:hint="eastAsia"/>
          <w:sz w:val="30"/>
          <w:szCs w:val="30"/>
        </w:rPr>
        <w:t xml:space="preserve">NB </w:t>
      </w:r>
      <w:r w:rsidRPr="00E07211">
        <w:rPr>
          <w:rFonts w:hint="eastAsia"/>
          <w:sz w:val="30"/>
          <w:szCs w:val="30"/>
        </w:rPr>
        <w:t>模组的抽象与项目重构</w:t>
      </w:r>
    </w:p>
    <w:p w14:paraId="2E5675BC" w14:textId="77777777" w:rsidR="00443922" w:rsidRPr="009C23DC" w:rsidRDefault="00443922" w:rsidP="00443922">
      <w:pPr>
        <w:rPr>
          <w:sz w:val="22"/>
        </w:rPr>
      </w:pPr>
      <w:r>
        <w:tab/>
      </w:r>
      <w:r w:rsidRPr="009C23DC">
        <w:rPr>
          <w:rFonts w:hint="eastAsia"/>
          <w:sz w:val="22"/>
        </w:rPr>
        <w:t>在开发物联网设备时，将数据远传到平台是必备的基本功能，所以如果可以将不同厂商提供的模组抽象为同一种设备，那么开发通信部分将只需要专注实现这个抽象模组指定的接口就行，依据对应模组单独去实现接口，之后只要在抽象层直接调用即可，最后再对接协议。</w:t>
      </w:r>
    </w:p>
    <w:p w14:paraId="45EF6B56" w14:textId="77777777" w:rsidR="00443922" w:rsidRPr="009C23DC" w:rsidRDefault="00443922" w:rsidP="00443922">
      <w:pPr>
        <w:rPr>
          <w:sz w:val="22"/>
        </w:rPr>
      </w:pPr>
      <w:r w:rsidRPr="009C23DC">
        <w:rPr>
          <w:sz w:val="22"/>
        </w:rPr>
        <w:tab/>
      </w:r>
      <w:r w:rsidRPr="009C23DC">
        <w:rPr>
          <w:rFonts w:hint="eastAsia"/>
          <w:sz w:val="22"/>
        </w:rPr>
        <w:t>想实现这一想法，需要想办法整合大部分模组的特性，从我过往的经历来看，不同</w:t>
      </w:r>
      <w:r w:rsidRPr="009C23DC">
        <w:rPr>
          <w:rFonts w:hint="eastAsia"/>
          <w:sz w:val="22"/>
        </w:rPr>
        <w:t>NB</w:t>
      </w:r>
      <w:r w:rsidRPr="009C23DC">
        <w:rPr>
          <w:rFonts w:hint="eastAsia"/>
          <w:sz w:val="22"/>
        </w:rPr>
        <w:t>模组的控制方式都有些许不同，设计逻辑也又些许差异。但大致可分为：</w:t>
      </w:r>
    </w:p>
    <w:p w14:paraId="0CF5AB5F" w14:textId="77777777" w:rsidR="00443922" w:rsidRPr="009C23DC" w:rsidRDefault="00443922" w:rsidP="00443922">
      <w:pPr>
        <w:rPr>
          <w:sz w:val="22"/>
        </w:rPr>
      </w:pPr>
      <w:r w:rsidRPr="009C23DC">
        <w:rPr>
          <w:sz w:val="22"/>
        </w:rPr>
        <w:tab/>
      </w:r>
      <w:r w:rsidRPr="009C23DC">
        <w:rPr>
          <w:rFonts w:hint="eastAsia"/>
          <w:b/>
          <w:bCs/>
          <w:sz w:val="22"/>
        </w:rPr>
        <w:t>开机：</w:t>
      </w:r>
      <w:r w:rsidRPr="009C23DC">
        <w:rPr>
          <w:rFonts w:hint="eastAsia"/>
          <w:sz w:val="22"/>
        </w:rPr>
        <w:t>不同的模组，开机时序会有所不同，可直接由宏定义函数供架构调用，具体函数再由不同独立的文件实现即可。</w:t>
      </w:r>
    </w:p>
    <w:p w14:paraId="47BC08EB" w14:textId="77777777" w:rsidR="00443922" w:rsidRPr="009C23DC" w:rsidRDefault="00443922" w:rsidP="00443922">
      <w:pPr>
        <w:ind w:firstLine="420"/>
        <w:rPr>
          <w:sz w:val="22"/>
        </w:rPr>
      </w:pPr>
      <w:r w:rsidRPr="009C23DC">
        <w:rPr>
          <w:rFonts w:hint="eastAsia"/>
          <w:b/>
          <w:bCs/>
          <w:sz w:val="22"/>
        </w:rPr>
        <w:lastRenderedPageBreak/>
        <w:t>配置：</w:t>
      </w:r>
      <w:r w:rsidRPr="009C23DC">
        <w:rPr>
          <w:rFonts w:hint="eastAsia"/>
          <w:sz w:val="22"/>
        </w:rPr>
        <w:t>不同的协议如：</w:t>
      </w:r>
      <w:r w:rsidRPr="009C23DC">
        <w:rPr>
          <w:rFonts w:hint="eastAsia"/>
          <w:sz w:val="22"/>
        </w:rPr>
        <w:t xml:space="preserve">UDP, TCP, CoAP, MQTT, LwM2M, </w:t>
      </w:r>
      <w:r w:rsidRPr="009C23DC">
        <w:rPr>
          <w:rFonts w:hint="eastAsia"/>
          <w:sz w:val="22"/>
        </w:rPr>
        <w:t>都会对配置流程有影响，将信息事先写入静态链表。再由架构依据链表的配置信息发送对应的指令给模组</w:t>
      </w:r>
    </w:p>
    <w:p w14:paraId="13AEFC0F" w14:textId="77777777" w:rsidR="00443922" w:rsidRPr="009C23DC" w:rsidRDefault="00443922" w:rsidP="00443922">
      <w:pPr>
        <w:rPr>
          <w:sz w:val="22"/>
        </w:rPr>
      </w:pPr>
      <w:r w:rsidRPr="009C23DC">
        <w:rPr>
          <w:b/>
          <w:bCs/>
          <w:sz w:val="22"/>
        </w:rPr>
        <w:tab/>
      </w:r>
      <w:r w:rsidRPr="009C23DC">
        <w:rPr>
          <w:rFonts w:hint="eastAsia"/>
          <w:b/>
          <w:bCs/>
          <w:sz w:val="22"/>
        </w:rPr>
        <w:t>连接状态：</w:t>
      </w:r>
      <w:r w:rsidRPr="009C23DC">
        <w:rPr>
          <w:rFonts w:hint="eastAsia"/>
          <w:sz w:val="22"/>
        </w:rPr>
        <w:t>不同的模组检测是否在线的机制存在差异，有的是单独的指令，有的只能自己</w:t>
      </w:r>
      <w:r w:rsidRPr="009C23DC">
        <w:rPr>
          <w:rFonts w:hint="eastAsia"/>
          <w:sz w:val="22"/>
        </w:rPr>
        <w:t>ping</w:t>
      </w:r>
      <w:r w:rsidRPr="009C23DC">
        <w:rPr>
          <w:rFonts w:hint="eastAsia"/>
          <w:sz w:val="22"/>
        </w:rPr>
        <w:t>，还有的默认连接成功，掉线时才会吐出关键字。这个需要开发者自行依据模组实现。</w:t>
      </w:r>
    </w:p>
    <w:p w14:paraId="3B089960" w14:textId="77777777" w:rsidR="00443922" w:rsidRPr="009C23DC" w:rsidRDefault="00443922" w:rsidP="00443922">
      <w:pPr>
        <w:rPr>
          <w:sz w:val="22"/>
        </w:rPr>
      </w:pPr>
      <w:r w:rsidRPr="009C23DC">
        <w:rPr>
          <w:b/>
          <w:bCs/>
          <w:sz w:val="22"/>
        </w:rPr>
        <w:tab/>
      </w:r>
      <w:r w:rsidRPr="009C23DC">
        <w:rPr>
          <w:rFonts w:hint="eastAsia"/>
          <w:b/>
          <w:bCs/>
          <w:sz w:val="22"/>
        </w:rPr>
        <w:t>发送：</w:t>
      </w:r>
      <w:r w:rsidRPr="009C23DC">
        <w:rPr>
          <w:rFonts w:hint="eastAsia"/>
          <w:sz w:val="22"/>
        </w:rPr>
        <w:t>发送数据也是差异巨大，有的可以在连接成功后直接发送数据，有的必须先发送指令等待模组回复后才可以发送数据，还有的直接将发送的数据与指令合并在一起发送。</w:t>
      </w:r>
    </w:p>
    <w:p w14:paraId="53F0CE1E" w14:textId="77777777" w:rsidR="00443922" w:rsidRPr="009C23DC" w:rsidRDefault="00443922" w:rsidP="00443922">
      <w:pPr>
        <w:rPr>
          <w:sz w:val="22"/>
        </w:rPr>
      </w:pPr>
      <w:r w:rsidRPr="009C23DC">
        <w:rPr>
          <w:b/>
          <w:bCs/>
          <w:sz w:val="22"/>
        </w:rPr>
        <w:tab/>
      </w:r>
      <w:r w:rsidRPr="009C23DC">
        <w:rPr>
          <w:rFonts w:hint="eastAsia"/>
          <w:b/>
          <w:bCs/>
          <w:sz w:val="22"/>
        </w:rPr>
        <w:t>接收：</w:t>
      </w:r>
      <w:r w:rsidRPr="009C23DC">
        <w:rPr>
          <w:rFonts w:hint="eastAsia"/>
          <w:sz w:val="22"/>
        </w:rPr>
        <w:t>接收部分可以继续细分，第一，配置阶段，只需要与模组交互即可，需要根据模组的回复执行不同的功能，比如校时，配置服务器，设置回显，获取</w:t>
      </w:r>
      <w:r w:rsidRPr="009C23DC">
        <w:rPr>
          <w:rFonts w:hint="eastAsia"/>
          <w:sz w:val="22"/>
        </w:rPr>
        <w:t>IMEI</w:t>
      </w:r>
      <w:r w:rsidRPr="009C23DC">
        <w:rPr>
          <w:rFonts w:hint="eastAsia"/>
          <w:sz w:val="22"/>
        </w:rPr>
        <w:t>，信号强度，是否联网等等。</w:t>
      </w:r>
      <w:r w:rsidRPr="009C23DC">
        <w:rPr>
          <w:sz w:val="22"/>
        </w:rPr>
        <w:t xml:space="preserve"> </w:t>
      </w:r>
      <w:r w:rsidRPr="009C23DC">
        <w:rPr>
          <w:rFonts w:hint="eastAsia"/>
          <w:sz w:val="22"/>
        </w:rPr>
        <w:t>第二，数据发送或平台交互阶段，此阶段，已经连上网络，某些模组甚至需要监控一些特殊提示字符。交互变得复杂，还需要提供监控或主动获取的接口函数，取获取平台下发的数据。</w:t>
      </w:r>
    </w:p>
    <w:p w14:paraId="5820315C" w14:textId="77777777" w:rsidR="00443922" w:rsidRPr="009C23DC" w:rsidRDefault="00443922" w:rsidP="00443922">
      <w:pPr>
        <w:rPr>
          <w:sz w:val="22"/>
        </w:rPr>
      </w:pPr>
      <w:r w:rsidRPr="009C23DC">
        <w:rPr>
          <w:b/>
          <w:bCs/>
          <w:sz w:val="22"/>
        </w:rPr>
        <w:tab/>
      </w:r>
      <w:r w:rsidRPr="009C23DC">
        <w:rPr>
          <w:rFonts w:hint="eastAsia"/>
          <w:b/>
          <w:bCs/>
          <w:sz w:val="22"/>
        </w:rPr>
        <w:t>关机：</w:t>
      </w:r>
      <w:r w:rsidRPr="009C23DC">
        <w:rPr>
          <w:rFonts w:hint="eastAsia"/>
          <w:sz w:val="22"/>
        </w:rPr>
        <w:t>与开机类似，独立成接口由架构固定调用即可</w:t>
      </w:r>
    </w:p>
    <w:p w14:paraId="661275CE" w14:textId="77777777" w:rsidR="00443922" w:rsidRPr="009C23DC" w:rsidRDefault="00443922" w:rsidP="00443922">
      <w:pPr>
        <w:rPr>
          <w:sz w:val="22"/>
        </w:rPr>
      </w:pPr>
    </w:p>
    <w:p w14:paraId="6D3E4270" w14:textId="77777777" w:rsidR="00443922" w:rsidRPr="009C23DC" w:rsidRDefault="00443922" w:rsidP="00443922">
      <w:pPr>
        <w:rPr>
          <w:sz w:val="22"/>
        </w:rPr>
      </w:pPr>
      <w:r w:rsidRPr="009C23DC">
        <w:rPr>
          <w:rFonts w:hint="eastAsia"/>
          <w:sz w:val="22"/>
        </w:rPr>
        <w:t>（备注：不同的项目可能有不同的发送逻辑，需要提供控制联网限制的机制，还要有一直连不成功的冷静机制，连接成功后，检测机制，低功耗设备还需要短链接模式）</w:t>
      </w:r>
    </w:p>
    <w:p w14:paraId="5B85F3FD" w14:textId="77777777" w:rsidR="00443922" w:rsidRPr="009C23DC" w:rsidRDefault="00443922" w:rsidP="00443922">
      <w:pPr>
        <w:rPr>
          <w:sz w:val="22"/>
        </w:rPr>
      </w:pPr>
    </w:p>
    <w:p w14:paraId="3CEE0B93" w14:textId="77777777" w:rsidR="00443922" w:rsidRPr="00E07211" w:rsidRDefault="00443922" w:rsidP="00443922">
      <w:pPr>
        <w:pStyle w:val="2"/>
        <w:rPr>
          <w:sz w:val="30"/>
          <w:szCs w:val="30"/>
        </w:rPr>
      </w:pPr>
      <w:r w:rsidRPr="00E07211">
        <w:rPr>
          <w:rFonts w:hint="eastAsia"/>
          <w:sz w:val="30"/>
          <w:szCs w:val="30"/>
        </w:rPr>
        <w:t>一种可以自由创建的统一定时器</w:t>
      </w:r>
    </w:p>
    <w:p w14:paraId="133ED801" w14:textId="77777777" w:rsidR="00443922" w:rsidRPr="009C23DC" w:rsidRDefault="00443922" w:rsidP="00443922">
      <w:pPr>
        <w:rPr>
          <w:sz w:val="22"/>
        </w:rPr>
      </w:pPr>
      <w:r w:rsidRPr="009C23DC">
        <w:rPr>
          <w:sz w:val="22"/>
        </w:rPr>
        <w:tab/>
      </w:r>
      <w:r w:rsidRPr="009C23DC">
        <w:rPr>
          <w:rFonts w:hint="eastAsia"/>
          <w:sz w:val="22"/>
        </w:rPr>
        <w:t>在嵌入式系统中可能会有众多不同的任务或机制，用到定时器的地方非常普遍。甚至在</w:t>
      </w:r>
      <w:r w:rsidRPr="009C23DC">
        <w:rPr>
          <w:rFonts w:hint="eastAsia"/>
          <w:sz w:val="22"/>
        </w:rPr>
        <w:t>RTOS</w:t>
      </w:r>
      <w:r w:rsidRPr="009C23DC">
        <w:rPr>
          <w:rFonts w:hint="eastAsia"/>
          <w:sz w:val="22"/>
        </w:rPr>
        <w:t>中也有需要高精度硬件定时器的需求，但每次都重新定义变量，标记，最大值，计数机制实在是过于繁复，甚至造成全局变量满天飞的现象，对后期维护，程序优化，都有极大的不便。可以定义一个包含计数机制，触发标记，定时器初始化，定时器关闭，以及函数调用的定时器统一架构，如图</w:t>
      </w:r>
      <w:r w:rsidRPr="009C23DC">
        <w:rPr>
          <w:rFonts w:hint="eastAsia"/>
          <w:sz w:val="22"/>
        </w:rPr>
        <w:t>1</w:t>
      </w:r>
      <w:r w:rsidRPr="009C23DC">
        <w:rPr>
          <w:rFonts w:hint="eastAsia"/>
          <w:sz w:val="22"/>
        </w:rPr>
        <w:t>。</w:t>
      </w:r>
    </w:p>
    <w:p w14:paraId="6CF14A6B" w14:textId="77777777" w:rsidR="00443922" w:rsidRPr="009C23DC" w:rsidRDefault="00443922" w:rsidP="00443922">
      <w:pPr>
        <w:rPr>
          <w:sz w:val="22"/>
        </w:rPr>
      </w:pPr>
      <w:r w:rsidRPr="009C23DC">
        <w:rPr>
          <w:noProof/>
          <w:sz w:val="22"/>
        </w:rPr>
        <w:drawing>
          <wp:inline distT="0" distB="0" distL="0" distR="0" wp14:anchorId="73E64781" wp14:editId="6452278E">
            <wp:extent cx="6120130" cy="2868930"/>
            <wp:effectExtent l="0" t="0" r="0" b="7620"/>
            <wp:docPr id="677159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591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E394" w14:textId="77777777" w:rsidR="00443922" w:rsidRDefault="00443922" w:rsidP="00443922">
      <w:pPr>
        <w:jc w:val="center"/>
        <w:rPr>
          <w:sz w:val="22"/>
        </w:rPr>
      </w:pPr>
      <w:r w:rsidRPr="009C23DC">
        <w:rPr>
          <w:rFonts w:hint="eastAsia"/>
          <w:sz w:val="22"/>
        </w:rPr>
        <w:t>图</w:t>
      </w:r>
      <w:r w:rsidRPr="009C23DC">
        <w:rPr>
          <w:rFonts w:hint="eastAsia"/>
          <w:sz w:val="22"/>
        </w:rPr>
        <w:t>1</w:t>
      </w:r>
    </w:p>
    <w:p w14:paraId="25E79695" w14:textId="77777777" w:rsidR="00443922" w:rsidRPr="009C23DC" w:rsidRDefault="00443922" w:rsidP="00443922">
      <w:pPr>
        <w:rPr>
          <w:sz w:val="22"/>
        </w:rPr>
      </w:pPr>
      <w:r w:rsidRPr="009C23DC">
        <w:rPr>
          <w:sz w:val="22"/>
        </w:rPr>
        <w:tab/>
      </w:r>
      <w:r w:rsidRPr="009C23DC">
        <w:rPr>
          <w:rFonts w:hint="eastAsia"/>
          <w:sz w:val="22"/>
        </w:rPr>
        <w:t>该定时器机制，后续用于调度任务的基础，由不同的定时器分别控制精度要求不同的周期任务，相同精度要求的不同的任务共享同一个定时器，同时运行，当定时器标志置位时，再由主函数处理该标记下的任务，或直接由定时在中断中直接调用处理函数（注：函数执行的时间不能太长，否则可能影响其他任务）当有两个任务同时满足要求时会顺序执行。</w:t>
      </w:r>
    </w:p>
    <w:p w14:paraId="4088A8AC" w14:textId="77777777" w:rsidR="00443922" w:rsidRPr="009C23DC" w:rsidRDefault="00443922" w:rsidP="00443922">
      <w:pPr>
        <w:rPr>
          <w:sz w:val="22"/>
        </w:rPr>
      </w:pPr>
    </w:p>
    <w:p w14:paraId="55BBA074" w14:textId="77777777" w:rsidR="00443922" w:rsidRPr="00E07211" w:rsidRDefault="00443922" w:rsidP="00443922">
      <w:pPr>
        <w:pStyle w:val="2"/>
        <w:rPr>
          <w:sz w:val="30"/>
          <w:szCs w:val="30"/>
        </w:rPr>
      </w:pPr>
      <w:r w:rsidRPr="00E07211">
        <w:rPr>
          <w:rFonts w:hint="eastAsia"/>
          <w:sz w:val="30"/>
          <w:szCs w:val="30"/>
        </w:rPr>
        <w:t>测温设备连接移动</w:t>
      </w:r>
      <w:r w:rsidRPr="00E07211">
        <w:rPr>
          <w:rFonts w:hint="eastAsia"/>
          <w:sz w:val="30"/>
          <w:szCs w:val="30"/>
        </w:rPr>
        <w:t xml:space="preserve"> OneNET </w:t>
      </w:r>
      <w:r w:rsidRPr="00E07211">
        <w:rPr>
          <w:rFonts w:hint="eastAsia"/>
          <w:sz w:val="30"/>
          <w:szCs w:val="30"/>
        </w:rPr>
        <w:t>平台</w:t>
      </w:r>
    </w:p>
    <w:p w14:paraId="1A077768" w14:textId="77777777" w:rsidR="00443922" w:rsidRPr="009C23DC" w:rsidRDefault="00443922" w:rsidP="00443922">
      <w:pPr>
        <w:rPr>
          <w:sz w:val="22"/>
        </w:rPr>
      </w:pPr>
      <w:r w:rsidRPr="009C23DC">
        <w:rPr>
          <w:sz w:val="22"/>
        </w:rPr>
        <w:tab/>
      </w:r>
      <w:r w:rsidRPr="009C23DC">
        <w:rPr>
          <w:rFonts w:hint="eastAsia"/>
          <w:sz w:val="22"/>
        </w:rPr>
        <w:t>接入</w:t>
      </w:r>
      <w:r w:rsidRPr="009C23DC">
        <w:rPr>
          <w:rFonts w:hint="eastAsia"/>
          <w:sz w:val="22"/>
        </w:rPr>
        <w:t xml:space="preserve"> OneNET </w:t>
      </w:r>
      <w:r w:rsidRPr="009C23DC">
        <w:rPr>
          <w:rFonts w:hint="eastAsia"/>
          <w:sz w:val="22"/>
        </w:rPr>
        <w:t>平台需要按照</w:t>
      </w:r>
      <w:r w:rsidRPr="009C23DC">
        <w:rPr>
          <w:rFonts w:hint="eastAsia"/>
          <w:sz w:val="22"/>
        </w:rPr>
        <w:t xml:space="preserve">OneNET </w:t>
      </w:r>
      <w:r w:rsidRPr="009C23DC">
        <w:rPr>
          <w:rFonts w:hint="eastAsia"/>
          <w:sz w:val="22"/>
        </w:rPr>
        <w:t>约定的方式上传数据，但是为了尽可能使用之前开发完的项目代码，我所做项目采用的是透传自定义协议，设备端依然向平台传输类似</w:t>
      </w:r>
      <w:r w:rsidRPr="009C23DC">
        <w:rPr>
          <w:rFonts w:hint="eastAsia"/>
          <w:sz w:val="22"/>
        </w:rPr>
        <w:t>6855xxxx</w:t>
      </w:r>
      <w:r w:rsidRPr="009C23DC">
        <w:rPr>
          <w:rFonts w:hint="eastAsia"/>
          <w:sz w:val="22"/>
        </w:rPr>
        <w:t>的数据串，再由事先在</w:t>
      </w:r>
      <w:r w:rsidRPr="009C23DC">
        <w:rPr>
          <w:rFonts w:hint="eastAsia"/>
          <w:sz w:val="22"/>
        </w:rPr>
        <w:t xml:space="preserve"> OneNET</w:t>
      </w:r>
      <w:r w:rsidRPr="009C23DC">
        <w:rPr>
          <w:rFonts w:hint="eastAsia"/>
          <w:sz w:val="22"/>
        </w:rPr>
        <w:t>平台上准备好的</w:t>
      </w:r>
      <w:r w:rsidRPr="009C23DC">
        <w:rPr>
          <w:rFonts w:hint="eastAsia"/>
          <w:sz w:val="22"/>
        </w:rPr>
        <w:t xml:space="preserve"> js </w:t>
      </w:r>
      <w:r w:rsidRPr="009C23DC">
        <w:rPr>
          <w:rFonts w:hint="eastAsia"/>
          <w:sz w:val="22"/>
        </w:rPr>
        <w:t>脚本对数据串进行解析，再将解析完的数据按实现准备好的物模型数据格式传递到</w:t>
      </w:r>
      <w:r w:rsidRPr="009C23DC">
        <w:rPr>
          <w:rFonts w:hint="eastAsia"/>
          <w:sz w:val="22"/>
        </w:rPr>
        <w:t>OneNET</w:t>
      </w:r>
      <w:r w:rsidRPr="009C23DC">
        <w:rPr>
          <w:rFonts w:hint="eastAsia"/>
          <w:sz w:val="22"/>
        </w:rPr>
        <w:t>再又</w:t>
      </w:r>
      <w:r w:rsidRPr="009C23DC">
        <w:rPr>
          <w:rFonts w:hint="eastAsia"/>
          <w:sz w:val="22"/>
        </w:rPr>
        <w:t>OneNET</w:t>
      </w:r>
      <w:r w:rsidRPr="009C23DC">
        <w:rPr>
          <w:rFonts w:hint="eastAsia"/>
          <w:sz w:val="22"/>
        </w:rPr>
        <w:t>平台将解析后的数据推送到第三方服务器。</w:t>
      </w:r>
    </w:p>
    <w:p w14:paraId="2B7C8E86" w14:textId="77777777" w:rsidR="00443922" w:rsidRPr="009C23DC" w:rsidRDefault="00443922" w:rsidP="00443922">
      <w:pPr>
        <w:rPr>
          <w:sz w:val="22"/>
        </w:rPr>
      </w:pPr>
      <w:r w:rsidRPr="009C23DC">
        <w:rPr>
          <w:noProof/>
          <w:sz w:val="22"/>
        </w:rPr>
        <w:lastRenderedPageBreak/>
        <w:drawing>
          <wp:inline distT="0" distB="0" distL="0" distR="0" wp14:anchorId="3EC470FE" wp14:editId="23479FFD">
            <wp:extent cx="4810539" cy="2447463"/>
            <wp:effectExtent l="0" t="0" r="9525" b="0"/>
            <wp:docPr id="1340634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4898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99" t="12448" r="17524" b="17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104" cy="2464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29C9B7" w14:textId="32EDF064" w:rsidR="00443922" w:rsidRPr="009C23DC" w:rsidRDefault="00443922" w:rsidP="00443922">
      <w:pPr>
        <w:jc w:val="center"/>
        <w:rPr>
          <w:sz w:val="22"/>
        </w:rPr>
      </w:pPr>
      <w:r w:rsidRPr="009C23DC">
        <w:rPr>
          <w:rFonts w:hint="eastAsia"/>
          <w:sz w:val="22"/>
        </w:rPr>
        <w:t>图</w:t>
      </w:r>
      <w:r w:rsidRPr="009C23DC">
        <w:rPr>
          <w:rFonts w:hint="eastAsia"/>
          <w:sz w:val="22"/>
        </w:rPr>
        <w:t>2</w:t>
      </w:r>
    </w:p>
    <w:p w14:paraId="6430ABEB" w14:textId="77777777" w:rsidR="00AD0C9B" w:rsidRDefault="00443922" w:rsidP="00443922">
      <w:pPr>
        <w:pStyle w:val="2"/>
        <w:rPr>
          <w:sz w:val="30"/>
          <w:szCs w:val="30"/>
        </w:rPr>
        <w:sectPr w:rsidR="00AD0C9B" w:rsidSect="009C23DC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6" w:h="16838" w:code="9"/>
          <w:pgMar w:top="720" w:right="1133" w:bottom="720" w:left="1134" w:header="454" w:footer="567" w:gutter="0"/>
          <w:pgNumType w:start="0"/>
          <w:cols w:space="425"/>
          <w:docGrid w:type="lines" w:linePitch="312"/>
        </w:sectPr>
      </w:pPr>
      <w:r w:rsidRPr="00E07211">
        <w:rPr>
          <w:rFonts w:hint="eastAsia"/>
          <w:sz w:val="30"/>
          <w:szCs w:val="30"/>
        </w:rPr>
        <w:t>基于</w:t>
      </w:r>
      <w:r w:rsidRPr="00E07211">
        <w:rPr>
          <w:rFonts w:hint="eastAsia"/>
          <w:sz w:val="30"/>
          <w:szCs w:val="30"/>
        </w:rPr>
        <w:t>http</w:t>
      </w:r>
      <w:r w:rsidRPr="00E07211">
        <w:rPr>
          <w:rFonts w:hint="eastAsia"/>
          <w:sz w:val="30"/>
          <w:szCs w:val="30"/>
        </w:rPr>
        <w:t>实现的</w:t>
      </w:r>
      <w:r w:rsidRPr="00E07211">
        <w:rPr>
          <w:rFonts w:hint="eastAsia"/>
          <w:sz w:val="30"/>
          <w:szCs w:val="30"/>
        </w:rPr>
        <w:t>wifi</w:t>
      </w:r>
      <w:r w:rsidRPr="00E07211">
        <w:rPr>
          <w:rFonts w:hint="eastAsia"/>
          <w:sz w:val="30"/>
          <w:szCs w:val="30"/>
        </w:rPr>
        <w:t>配置页面</w:t>
      </w:r>
    </w:p>
    <w:p w14:paraId="53287A4E" w14:textId="77777777" w:rsidR="00443922" w:rsidRPr="009C23DC" w:rsidRDefault="00443922" w:rsidP="00443922">
      <w:pPr>
        <w:ind w:firstLine="420"/>
        <w:rPr>
          <w:sz w:val="22"/>
        </w:rPr>
      </w:pPr>
      <w:r w:rsidRPr="009C23DC">
        <w:rPr>
          <w:rFonts w:hint="eastAsia"/>
          <w:sz w:val="22"/>
        </w:rPr>
        <w:t>上电后，该产品发送固定的信息向网关获取必要的参数信息，如果没有获取到定时每分钟询问一次，直到获取成功，信息获取成功后启动使用对应信息配置</w:t>
      </w:r>
      <w:r w:rsidRPr="009C23DC">
        <w:rPr>
          <w:rFonts w:hint="eastAsia"/>
          <w:sz w:val="22"/>
        </w:rPr>
        <w:t>wifi</w:t>
      </w:r>
      <w:r w:rsidRPr="009C23DC">
        <w:rPr>
          <w:rFonts w:hint="eastAsia"/>
          <w:sz w:val="22"/>
        </w:rPr>
        <w:t>热点。当有其他设备连接该热点，并打开</w:t>
      </w:r>
      <w:r w:rsidRPr="009C23DC">
        <w:rPr>
          <w:rFonts w:hint="eastAsia"/>
          <w:sz w:val="22"/>
        </w:rPr>
        <w:t>192.168.3.1</w:t>
      </w:r>
      <w:r w:rsidRPr="009C23DC">
        <w:rPr>
          <w:rFonts w:hint="eastAsia"/>
          <w:sz w:val="22"/>
        </w:rPr>
        <w:t>时，该产品通过</w:t>
      </w:r>
      <w:r w:rsidRPr="009C23DC">
        <w:rPr>
          <w:rFonts w:hint="eastAsia"/>
          <w:sz w:val="22"/>
        </w:rPr>
        <w:t>wifi</w:t>
      </w:r>
      <w:r w:rsidRPr="009C23DC">
        <w:rPr>
          <w:rFonts w:hint="eastAsia"/>
          <w:sz w:val="22"/>
        </w:rPr>
        <w:t>模组向发起</w:t>
      </w:r>
      <w:r w:rsidRPr="009C23DC">
        <w:rPr>
          <w:rFonts w:hint="eastAsia"/>
          <w:sz w:val="22"/>
        </w:rPr>
        <w:t>http</w:t>
      </w:r>
      <w:r w:rsidRPr="009C23DC">
        <w:rPr>
          <w:rFonts w:hint="eastAsia"/>
          <w:sz w:val="22"/>
        </w:rPr>
        <w:t>请求的设备发送一个</w:t>
      </w:r>
      <w:r w:rsidRPr="009C23DC">
        <w:rPr>
          <w:rFonts w:hint="eastAsia"/>
          <w:sz w:val="22"/>
        </w:rPr>
        <w:t>html</w:t>
      </w:r>
      <w:r w:rsidRPr="009C23DC">
        <w:rPr>
          <w:rFonts w:hint="eastAsia"/>
          <w:sz w:val="22"/>
        </w:rPr>
        <w:t>页面，页面中内嵌了</w:t>
      </w:r>
      <w:r w:rsidRPr="009C23DC">
        <w:rPr>
          <w:rFonts w:hint="eastAsia"/>
          <w:sz w:val="22"/>
        </w:rPr>
        <w:t>js</w:t>
      </w:r>
      <w:r w:rsidRPr="009C23DC">
        <w:rPr>
          <w:rFonts w:hint="eastAsia"/>
          <w:sz w:val="22"/>
        </w:rPr>
        <w:t>，当设备加载完成后，</w:t>
      </w:r>
      <w:r w:rsidRPr="009C23DC">
        <w:rPr>
          <w:rFonts w:hint="eastAsia"/>
          <w:sz w:val="22"/>
        </w:rPr>
        <w:t>js</w:t>
      </w:r>
      <w:r w:rsidRPr="009C23DC">
        <w:rPr>
          <w:rFonts w:hint="eastAsia"/>
          <w:sz w:val="22"/>
        </w:rPr>
        <w:t>再向该产品请求参数，参数按</w:t>
      </w:r>
      <w:r w:rsidRPr="009C23DC">
        <w:rPr>
          <w:rFonts w:hint="eastAsia"/>
          <w:sz w:val="22"/>
        </w:rPr>
        <w:t>json</w:t>
      </w:r>
      <w:r w:rsidRPr="009C23DC">
        <w:rPr>
          <w:rFonts w:hint="eastAsia"/>
          <w:sz w:val="22"/>
        </w:rPr>
        <w:t>格式通过</w:t>
      </w:r>
      <w:r w:rsidRPr="009C23DC">
        <w:rPr>
          <w:rFonts w:hint="eastAsia"/>
          <w:sz w:val="22"/>
        </w:rPr>
        <w:t>http</w:t>
      </w:r>
      <w:r w:rsidRPr="009C23DC">
        <w:rPr>
          <w:rFonts w:hint="eastAsia"/>
          <w:sz w:val="22"/>
        </w:rPr>
        <w:t>协议发送到请求端设备。然后请求端自行渲染并运行定时器，定期向该产品获取网关运行的</w:t>
      </w:r>
      <w:r w:rsidRPr="009C23DC">
        <w:rPr>
          <w:rFonts w:hint="eastAsia"/>
          <w:sz w:val="22"/>
        </w:rPr>
        <w:t>debug</w:t>
      </w:r>
      <w:r w:rsidRPr="009C23DC">
        <w:rPr>
          <w:rFonts w:hint="eastAsia"/>
          <w:sz w:val="22"/>
        </w:rPr>
        <w:t>信息，</w:t>
      </w:r>
      <w:r w:rsidRPr="009C23DC">
        <w:rPr>
          <w:rFonts w:hint="eastAsia"/>
          <w:sz w:val="22"/>
        </w:rPr>
        <w:t>debug</w:t>
      </w:r>
      <w:r w:rsidRPr="009C23DC">
        <w:rPr>
          <w:rFonts w:hint="eastAsia"/>
          <w:sz w:val="22"/>
        </w:rPr>
        <w:t>信息将通过</w:t>
      </w:r>
      <w:r w:rsidRPr="009C23DC">
        <w:rPr>
          <w:rFonts w:hint="eastAsia"/>
          <w:sz w:val="22"/>
        </w:rPr>
        <w:t>LPUart</w:t>
      </w:r>
      <w:r w:rsidRPr="009C23DC">
        <w:rPr>
          <w:rFonts w:hint="eastAsia"/>
          <w:sz w:val="22"/>
        </w:rPr>
        <w:t>输出到该产品，并缓存到对应的循环队列中，当前有设备请求该信息时再全部推出到请求端，请求端网页再运行</w:t>
      </w:r>
      <w:r w:rsidRPr="009C23DC">
        <w:rPr>
          <w:rFonts w:hint="eastAsia"/>
          <w:sz w:val="22"/>
        </w:rPr>
        <w:t>js</w:t>
      </w:r>
      <w:r w:rsidRPr="009C23DC">
        <w:rPr>
          <w:rFonts w:hint="eastAsia"/>
          <w:sz w:val="22"/>
        </w:rPr>
        <w:t>刷新页面的</w:t>
      </w:r>
      <w:r w:rsidRPr="009C23DC">
        <w:rPr>
          <w:rFonts w:hint="eastAsia"/>
          <w:sz w:val="22"/>
        </w:rPr>
        <w:t>debug</w:t>
      </w:r>
      <w:r w:rsidRPr="009C23DC">
        <w:rPr>
          <w:rFonts w:hint="eastAsia"/>
          <w:sz w:val="22"/>
        </w:rPr>
        <w:t>信息</w:t>
      </w:r>
    </w:p>
    <w:p w14:paraId="52E8ECCF" w14:textId="77777777" w:rsidR="00443922" w:rsidRDefault="00443922" w:rsidP="00443922">
      <w:pPr>
        <w:rPr>
          <w:sz w:val="22"/>
        </w:rPr>
      </w:pPr>
      <w:r w:rsidRPr="009C23DC">
        <w:rPr>
          <w:noProof/>
          <w:sz w:val="22"/>
        </w:rPr>
        <w:drawing>
          <wp:inline distT="0" distB="0" distL="0" distR="0" wp14:anchorId="66EDE219" wp14:editId="78FB91D8">
            <wp:extent cx="2159635" cy="2518972"/>
            <wp:effectExtent l="133350" t="114300" r="126365" b="167640"/>
            <wp:docPr id="1220974150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563" cy="256437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E210FB" w14:textId="77777777" w:rsidR="00AD0C9B" w:rsidRDefault="00AD0C9B" w:rsidP="00443922">
      <w:pPr>
        <w:rPr>
          <w:sz w:val="22"/>
        </w:rPr>
        <w:sectPr w:rsidR="00AD0C9B" w:rsidSect="00AD0C9B">
          <w:type w:val="continuous"/>
          <w:pgSz w:w="11906" w:h="16838" w:code="9"/>
          <w:pgMar w:top="720" w:right="1133" w:bottom="720" w:left="1134" w:header="454" w:footer="567" w:gutter="0"/>
          <w:pgNumType w:start="0"/>
          <w:cols w:num="2" w:space="425"/>
          <w:docGrid w:type="lines" w:linePitch="312"/>
        </w:sectPr>
      </w:pPr>
    </w:p>
    <w:p w14:paraId="20D978EF" w14:textId="77777777" w:rsidR="00443922" w:rsidRPr="00E07211" w:rsidRDefault="00443922" w:rsidP="00443922">
      <w:pPr>
        <w:pStyle w:val="2"/>
        <w:rPr>
          <w:sz w:val="30"/>
          <w:szCs w:val="30"/>
        </w:rPr>
      </w:pPr>
      <w:r w:rsidRPr="00E07211">
        <w:rPr>
          <w:rFonts w:hint="eastAsia"/>
          <w:sz w:val="30"/>
          <w:szCs w:val="30"/>
        </w:rPr>
        <w:t>实时在线的</w:t>
      </w:r>
      <w:r w:rsidRPr="00E07211">
        <w:rPr>
          <w:rFonts w:hint="eastAsia"/>
          <w:sz w:val="30"/>
          <w:szCs w:val="30"/>
        </w:rPr>
        <w:t xml:space="preserve"> mqtt </w:t>
      </w:r>
      <w:r w:rsidRPr="00E07211">
        <w:rPr>
          <w:rFonts w:hint="eastAsia"/>
          <w:sz w:val="30"/>
          <w:szCs w:val="30"/>
        </w:rPr>
        <w:t>网关设备</w:t>
      </w:r>
    </w:p>
    <w:p w14:paraId="52013D7E" w14:textId="77777777" w:rsidR="00443922" w:rsidRPr="009C23DC" w:rsidRDefault="00443922" w:rsidP="00443922">
      <w:pPr>
        <w:rPr>
          <w:sz w:val="22"/>
        </w:rPr>
      </w:pPr>
      <w:r w:rsidRPr="009C23DC">
        <w:rPr>
          <w:sz w:val="22"/>
        </w:rPr>
        <w:tab/>
      </w:r>
      <w:r w:rsidRPr="009C23DC">
        <w:rPr>
          <w:rFonts w:hint="eastAsia"/>
          <w:sz w:val="22"/>
        </w:rPr>
        <w:t>实时在线的</w:t>
      </w:r>
      <w:r w:rsidRPr="009C23DC">
        <w:rPr>
          <w:rFonts w:hint="eastAsia"/>
          <w:sz w:val="22"/>
        </w:rPr>
        <w:t>MQTT</w:t>
      </w:r>
      <w:r w:rsidRPr="009C23DC">
        <w:rPr>
          <w:rFonts w:hint="eastAsia"/>
          <w:sz w:val="22"/>
        </w:rPr>
        <w:t>网关，一共有两款，基于</w:t>
      </w:r>
      <w:r w:rsidRPr="009C23DC">
        <w:rPr>
          <w:rFonts w:hint="eastAsia"/>
          <w:sz w:val="22"/>
        </w:rPr>
        <w:t>4G</w:t>
      </w:r>
      <w:r w:rsidRPr="009C23DC">
        <w:rPr>
          <w:rFonts w:hint="eastAsia"/>
          <w:sz w:val="22"/>
        </w:rPr>
        <w:t>模组和网口模块的网关设备。该产品的所有机制都是我重新设计并实现的，具体运行流程如下：</w:t>
      </w:r>
    </w:p>
    <w:p w14:paraId="14A0EE5B" w14:textId="77777777" w:rsidR="00443922" w:rsidRPr="009C23DC" w:rsidRDefault="00443922" w:rsidP="00443922">
      <w:pPr>
        <w:pStyle w:val="aa"/>
        <w:numPr>
          <w:ilvl w:val="0"/>
          <w:numId w:val="4"/>
        </w:numPr>
        <w:ind w:firstLineChars="0"/>
        <w:rPr>
          <w:sz w:val="22"/>
        </w:rPr>
      </w:pPr>
      <w:r w:rsidRPr="009C23DC">
        <w:rPr>
          <w:rFonts w:hint="eastAsia"/>
          <w:sz w:val="22"/>
        </w:rPr>
        <w:t>初始化</w:t>
      </w:r>
      <w:r w:rsidRPr="009C23DC">
        <w:rPr>
          <w:rFonts w:hint="eastAsia"/>
          <w:sz w:val="22"/>
        </w:rPr>
        <w:t>GPIO I2C ADC 8025T LED RS485 MUBS WIFI Urat LPUart BSTime LPTime RTC 4G/NET</w:t>
      </w:r>
    </w:p>
    <w:p w14:paraId="7CE4DBE4" w14:textId="77777777" w:rsidR="00443922" w:rsidRPr="009C23DC" w:rsidRDefault="00443922" w:rsidP="00443922">
      <w:pPr>
        <w:pStyle w:val="aa"/>
        <w:numPr>
          <w:ilvl w:val="0"/>
          <w:numId w:val="4"/>
        </w:numPr>
        <w:ind w:firstLineChars="0"/>
        <w:rPr>
          <w:sz w:val="22"/>
        </w:rPr>
      </w:pPr>
      <w:r w:rsidRPr="009C23DC">
        <w:rPr>
          <w:rFonts w:hint="eastAsia"/>
          <w:sz w:val="22"/>
        </w:rPr>
        <w:t>读取</w:t>
      </w:r>
      <w:r w:rsidRPr="009C23DC">
        <w:rPr>
          <w:rFonts w:hint="eastAsia"/>
          <w:sz w:val="22"/>
        </w:rPr>
        <w:t>eeprom</w:t>
      </w:r>
      <w:r w:rsidRPr="009C23DC">
        <w:rPr>
          <w:rFonts w:hint="eastAsia"/>
          <w:sz w:val="22"/>
        </w:rPr>
        <w:t>然后根据参数设置工作模式和并测量电流和电压</w:t>
      </w:r>
    </w:p>
    <w:p w14:paraId="72D4BAED" w14:textId="77777777" w:rsidR="00443922" w:rsidRPr="009C23DC" w:rsidRDefault="00443922" w:rsidP="00443922">
      <w:pPr>
        <w:pStyle w:val="aa"/>
        <w:numPr>
          <w:ilvl w:val="0"/>
          <w:numId w:val="4"/>
        </w:numPr>
        <w:ind w:firstLineChars="0"/>
        <w:rPr>
          <w:sz w:val="22"/>
        </w:rPr>
      </w:pPr>
      <w:r w:rsidRPr="009C23DC">
        <w:rPr>
          <w:rFonts w:hint="eastAsia"/>
          <w:sz w:val="22"/>
        </w:rPr>
        <w:t>启用定时器刷新</w:t>
      </w:r>
      <w:r w:rsidRPr="009C23DC">
        <w:rPr>
          <w:rFonts w:hint="eastAsia"/>
          <w:sz w:val="22"/>
        </w:rPr>
        <w:t>LED</w:t>
      </w:r>
      <w:r w:rsidRPr="009C23DC">
        <w:rPr>
          <w:rFonts w:hint="eastAsia"/>
          <w:sz w:val="22"/>
        </w:rPr>
        <w:t>指示灯，显示运行模式，启用的端口，和故障指示灯。</w:t>
      </w:r>
    </w:p>
    <w:p w14:paraId="66141519" w14:textId="77777777" w:rsidR="00443922" w:rsidRPr="009C23DC" w:rsidRDefault="00443922" w:rsidP="00443922">
      <w:pPr>
        <w:pStyle w:val="aa"/>
        <w:numPr>
          <w:ilvl w:val="0"/>
          <w:numId w:val="4"/>
        </w:numPr>
        <w:ind w:firstLineChars="0"/>
        <w:rPr>
          <w:sz w:val="22"/>
        </w:rPr>
      </w:pPr>
      <w:r w:rsidRPr="009C23DC">
        <w:rPr>
          <w:rFonts w:hint="eastAsia"/>
          <w:sz w:val="22"/>
        </w:rPr>
        <w:t>随后检测是否联网，没有则启动连网流程，连续失败，则进入冷却期，成功则复位联网机制限制。</w:t>
      </w:r>
    </w:p>
    <w:p w14:paraId="2B7A5BCA" w14:textId="77777777" w:rsidR="00443922" w:rsidRPr="009C23DC" w:rsidRDefault="00443922" w:rsidP="00443922">
      <w:pPr>
        <w:pStyle w:val="aa"/>
        <w:numPr>
          <w:ilvl w:val="0"/>
          <w:numId w:val="4"/>
        </w:numPr>
        <w:ind w:firstLineChars="0"/>
        <w:rPr>
          <w:sz w:val="22"/>
        </w:rPr>
      </w:pPr>
      <w:r w:rsidRPr="009C23DC">
        <w:rPr>
          <w:rFonts w:hint="eastAsia"/>
          <w:sz w:val="22"/>
        </w:rPr>
        <w:t>随时监控下行指令，并处理。同时定期检测是否在线，一但掉线即可重新联网，与上述一致</w:t>
      </w:r>
    </w:p>
    <w:p w14:paraId="102029F4" w14:textId="77777777" w:rsidR="00443922" w:rsidRPr="009C23DC" w:rsidRDefault="00443922" w:rsidP="00443922">
      <w:pPr>
        <w:pStyle w:val="aa"/>
        <w:numPr>
          <w:ilvl w:val="0"/>
          <w:numId w:val="4"/>
        </w:numPr>
        <w:ind w:firstLineChars="0"/>
        <w:rPr>
          <w:sz w:val="22"/>
        </w:rPr>
      </w:pPr>
      <w:r w:rsidRPr="009C23DC">
        <w:rPr>
          <w:rFonts w:hint="eastAsia"/>
          <w:sz w:val="22"/>
        </w:rPr>
        <w:t>下行有缓冲队列，如果接收到的指令还未即使处理，可以压入队列，待执行时一并执行。</w:t>
      </w:r>
    </w:p>
    <w:p w14:paraId="3CF639C0" w14:textId="77777777" w:rsidR="00443922" w:rsidRPr="009C23DC" w:rsidRDefault="00443922" w:rsidP="00443922">
      <w:pPr>
        <w:pStyle w:val="aa"/>
        <w:numPr>
          <w:ilvl w:val="0"/>
          <w:numId w:val="4"/>
        </w:numPr>
        <w:ind w:firstLineChars="0"/>
        <w:rPr>
          <w:sz w:val="22"/>
        </w:rPr>
      </w:pPr>
      <w:r w:rsidRPr="009C23DC">
        <w:rPr>
          <w:rFonts w:hint="eastAsia"/>
          <w:sz w:val="22"/>
        </w:rPr>
        <w:t>调用处理的函数也被抽象为了固定形式的函数，后续只需要修改处理逻辑即可，不需要关系如何调用以及何时调用。</w:t>
      </w:r>
    </w:p>
    <w:p w14:paraId="4D1258DC" w14:textId="77777777" w:rsidR="00443922" w:rsidRPr="009C23DC" w:rsidRDefault="00443922" w:rsidP="00443922">
      <w:pPr>
        <w:pStyle w:val="aa"/>
        <w:numPr>
          <w:ilvl w:val="0"/>
          <w:numId w:val="4"/>
        </w:numPr>
        <w:ind w:firstLineChars="0"/>
        <w:rPr>
          <w:sz w:val="22"/>
        </w:rPr>
      </w:pPr>
      <w:r w:rsidRPr="009C23DC">
        <w:rPr>
          <w:rFonts w:hint="eastAsia"/>
          <w:sz w:val="22"/>
        </w:rPr>
        <w:t>串口同时在监控被采集端上传的数据，当有数据上传到网关设备时，将由网关设备处理后在向平台推送。</w:t>
      </w:r>
    </w:p>
    <w:p w14:paraId="53E7CF28" w14:textId="77777777" w:rsidR="00443922" w:rsidRPr="009C23DC" w:rsidRDefault="00443922" w:rsidP="00443922">
      <w:pPr>
        <w:rPr>
          <w:sz w:val="22"/>
        </w:rPr>
      </w:pPr>
      <w:r w:rsidRPr="009C23DC">
        <w:rPr>
          <w:rFonts w:hint="eastAsia"/>
          <w:sz w:val="22"/>
        </w:rPr>
        <w:t>以上只是部分主要功能，还有如校时，</w:t>
      </w:r>
      <w:r w:rsidRPr="009C23DC">
        <w:rPr>
          <w:rFonts w:hint="eastAsia"/>
          <w:sz w:val="22"/>
        </w:rPr>
        <w:t>json</w:t>
      </w:r>
      <w:r w:rsidRPr="009C23DC">
        <w:rPr>
          <w:rFonts w:hint="eastAsia"/>
          <w:sz w:val="22"/>
        </w:rPr>
        <w:t>指令，任务机制，</w:t>
      </w:r>
      <w:r w:rsidRPr="009C23DC">
        <w:rPr>
          <w:rFonts w:hint="eastAsia"/>
          <w:sz w:val="22"/>
        </w:rPr>
        <w:t>OTA</w:t>
      </w:r>
      <w:r w:rsidRPr="009C23DC">
        <w:rPr>
          <w:rFonts w:hint="eastAsia"/>
          <w:sz w:val="22"/>
        </w:rPr>
        <w:t>升级等。</w:t>
      </w:r>
    </w:p>
    <w:p w14:paraId="2B945F4A" w14:textId="77777777" w:rsidR="00443922" w:rsidRPr="00984E93" w:rsidRDefault="00443922" w:rsidP="00443922"/>
    <w:p w14:paraId="76185D04" w14:textId="77777777" w:rsidR="00443922" w:rsidRPr="00E07211" w:rsidRDefault="00443922" w:rsidP="00443922">
      <w:pPr>
        <w:pStyle w:val="2"/>
        <w:rPr>
          <w:sz w:val="30"/>
          <w:szCs w:val="30"/>
        </w:rPr>
      </w:pPr>
      <w:r w:rsidRPr="00E07211">
        <w:rPr>
          <w:rFonts w:hint="eastAsia"/>
          <w:sz w:val="30"/>
          <w:szCs w:val="30"/>
        </w:rPr>
        <w:lastRenderedPageBreak/>
        <w:t>基于</w:t>
      </w:r>
      <w:r w:rsidRPr="00E07211">
        <w:rPr>
          <w:rFonts w:hint="eastAsia"/>
          <w:sz w:val="30"/>
          <w:szCs w:val="30"/>
        </w:rPr>
        <w:t>FreeRTOS</w:t>
      </w:r>
      <w:r w:rsidRPr="00E07211">
        <w:rPr>
          <w:rFonts w:hint="eastAsia"/>
          <w:sz w:val="30"/>
          <w:szCs w:val="30"/>
        </w:rPr>
        <w:t>的采集设备</w:t>
      </w:r>
    </w:p>
    <w:p w14:paraId="1FB55911" w14:textId="77777777" w:rsidR="00443922" w:rsidRDefault="00443922" w:rsidP="00443922">
      <w:r>
        <w:tab/>
      </w:r>
      <w:r>
        <w:rPr>
          <w:rFonts w:hint="eastAsia"/>
        </w:rPr>
        <w:t>该</w:t>
      </w:r>
      <w:r w:rsidRPr="009A7612">
        <w:rPr>
          <w:rFonts w:hint="eastAsia"/>
        </w:rPr>
        <w:t>采集设备</w:t>
      </w:r>
      <w:r>
        <w:rPr>
          <w:rFonts w:hint="eastAsia"/>
        </w:rPr>
        <w:t>是监控温压系统的一部分，主要分为</w:t>
      </w:r>
      <w:r>
        <w:rPr>
          <w:rFonts w:hint="eastAsia"/>
        </w:rPr>
        <w:t>3</w:t>
      </w:r>
      <w:r>
        <w:rPr>
          <w:rFonts w:hint="eastAsia"/>
        </w:rPr>
        <w:t>块，</w:t>
      </w:r>
      <w:r w:rsidRPr="00216927">
        <w:rPr>
          <w:rFonts w:hint="eastAsia"/>
          <w:b/>
          <w:bCs/>
          <w:u w:val="single"/>
        </w:rPr>
        <w:t>上板</w:t>
      </w:r>
      <w:r>
        <w:rPr>
          <w:rFonts w:hint="eastAsia"/>
        </w:rPr>
        <w:t>用于显示和按键控制，是低功耗裸机程序，与下板主要通过</w:t>
      </w:r>
      <w:r>
        <w:rPr>
          <w:rFonts w:hint="eastAsia"/>
        </w:rPr>
        <w:t>Uart</w:t>
      </w:r>
      <w:r>
        <w:rPr>
          <w:rFonts w:hint="eastAsia"/>
        </w:rPr>
        <w:t>传输信息。</w:t>
      </w:r>
      <w:r>
        <w:rPr>
          <w:rFonts w:hint="eastAsia"/>
          <w:b/>
          <w:bCs/>
          <w:u w:val="single"/>
        </w:rPr>
        <w:t>下</w:t>
      </w:r>
      <w:r w:rsidRPr="00216927">
        <w:rPr>
          <w:rFonts w:hint="eastAsia"/>
          <w:b/>
          <w:bCs/>
          <w:u w:val="single"/>
        </w:rPr>
        <w:t>板</w:t>
      </w:r>
      <w:r>
        <w:rPr>
          <w:rFonts w:hint="eastAsia"/>
        </w:rPr>
        <w:t>用与测量数据并定时向采集设备汇报数据，同时响应网关和上板的通信。上下板封装在一个设备里，由电池供电。</w:t>
      </w:r>
    </w:p>
    <w:p w14:paraId="0B26A956" w14:textId="77777777" w:rsidR="00443922" w:rsidRDefault="00443922" w:rsidP="00443922">
      <w:pPr>
        <w:ind w:firstLine="420"/>
      </w:pPr>
      <w:r>
        <w:rPr>
          <w:rFonts w:hint="eastAsia"/>
        </w:rPr>
        <w:t>采集设备，运行</w:t>
      </w:r>
      <w:r>
        <w:rPr>
          <w:rFonts w:hint="eastAsia"/>
        </w:rPr>
        <w:t>RTOS</w:t>
      </w:r>
      <w:r>
        <w:rPr>
          <w:rFonts w:hint="eastAsia"/>
        </w:rPr>
        <w:t>，需要实时响应并处理下位机随时发过来的信息。再转发出去。其中最主要的</w:t>
      </w:r>
      <w:r>
        <w:rPr>
          <w:rFonts w:hint="eastAsia"/>
        </w:rPr>
        <w:t>3</w:t>
      </w:r>
      <w:r>
        <w:rPr>
          <w:rFonts w:hint="eastAsia"/>
        </w:rPr>
        <w:t>个任务是周期读取</w:t>
      </w:r>
      <w:r>
        <w:rPr>
          <w:rFonts w:hint="eastAsia"/>
        </w:rPr>
        <w:t>eeprom</w:t>
      </w:r>
      <w:r>
        <w:rPr>
          <w:rFonts w:hint="eastAsia"/>
        </w:rPr>
        <w:t>，接收</w:t>
      </w:r>
      <w:r>
        <w:rPr>
          <w:rFonts w:hint="eastAsia"/>
        </w:rPr>
        <w:t>RS485</w:t>
      </w:r>
      <w:r>
        <w:rPr>
          <w:rFonts w:hint="eastAsia"/>
        </w:rPr>
        <w:t>接口的数据和无线</w:t>
      </w:r>
      <w:r>
        <w:rPr>
          <w:rFonts w:hint="eastAsia"/>
        </w:rPr>
        <w:t>433</w:t>
      </w:r>
      <w:r>
        <w:rPr>
          <w:rFonts w:hint="eastAsia"/>
        </w:rPr>
        <w:t>的数据并回复，以及响应用户使用</w:t>
      </w:r>
      <w:r>
        <w:rPr>
          <w:rFonts w:hint="eastAsia"/>
        </w:rPr>
        <w:t>Uart</w:t>
      </w:r>
      <w:r>
        <w:rPr>
          <w:rFonts w:hint="eastAsia"/>
        </w:rPr>
        <w:t>串口的配置指令。</w:t>
      </w:r>
    </w:p>
    <w:p w14:paraId="0EAC5D83" w14:textId="77777777" w:rsidR="001778D5" w:rsidRDefault="001778D5" w:rsidP="00443922">
      <w:pPr>
        <w:ind w:firstLine="420"/>
      </w:pPr>
    </w:p>
    <w:p w14:paraId="7645E84B" w14:textId="378D823D" w:rsidR="001778D5" w:rsidRDefault="00844A4C" w:rsidP="001778D5">
      <w:pPr>
        <w:pStyle w:val="2"/>
        <w:rPr>
          <w:sz w:val="30"/>
          <w:szCs w:val="30"/>
        </w:rPr>
      </w:pPr>
      <w:r>
        <w:rPr>
          <w:rFonts w:hint="eastAsia"/>
          <w:sz w:val="30"/>
          <w:szCs w:val="30"/>
        </w:rPr>
        <w:t>自己编写</w:t>
      </w:r>
      <w:r w:rsidR="001778D5">
        <w:rPr>
          <w:rFonts w:hint="eastAsia"/>
          <w:sz w:val="30"/>
          <w:szCs w:val="30"/>
        </w:rPr>
        <w:t>的开发工具</w:t>
      </w:r>
    </w:p>
    <w:p w14:paraId="568F9483" w14:textId="50C6992C" w:rsidR="001778D5" w:rsidRDefault="001778D5" w:rsidP="001778D5">
      <w:r>
        <w:tab/>
      </w:r>
      <w:r w:rsidR="00844A4C">
        <w:rPr>
          <w:rFonts w:hint="eastAsia"/>
        </w:rPr>
        <w:t xml:space="preserve">Linux </w:t>
      </w:r>
      <w:r w:rsidR="00844A4C">
        <w:rPr>
          <w:rFonts w:hint="eastAsia"/>
        </w:rPr>
        <w:t>下</w:t>
      </w:r>
      <w:r w:rsidR="00E7734B">
        <w:rPr>
          <w:rFonts w:hint="eastAsia"/>
        </w:rPr>
        <w:t>一个可以</w:t>
      </w:r>
      <w:r w:rsidR="00844A4C">
        <w:rPr>
          <w:rFonts w:hint="eastAsia"/>
        </w:rPr>
        <w:t>根据</w:t>
      </w:r>
      <w:r w:rsidR="00E7734B">
        <w:rPr>
          <w:rFonts w:hint="eastAsia"/>
        </w:rPr>
        <w:t>自己需求配置的</w:t>
      </w:r>
      <w:r w:rsidR="00E7734B">
        <w:rPr>
          <w:rFonts w:hint="eastAsia"/>
        </w:rPr>
        <w:t xml:space="preserve">mqtt </w:t>
      </w:r>
      <w:r w:rsidR="00E7734B">
        <w:rPr>
          <w:rFonts w:hint="eastAsia"/>
        </w:rPr>
        <w:t>客户端</w:t>
      </w:r>
    </w:p>
    <w:p w14:paraId="6DC028F2" w14:textId="060A19C2" w:rsidR="001778D5" w:rsidRDefault="00844A4C" w:rsidP="00443922">
      <w:pPr>
        <w:ind w:firstLine="420"/>
      </w:pPr>
      <w:r>
        <w:t>L</w:t>
      </w:r>
      <w:r>
        <w:rPr>
          <w:rFonts w:hint="eastAsia"/>
        </w:rPr>
        <w:t xml:space="preserve">inux </w:t>
      </w:r>
      <w:r>
        <w:rPr>
          <w:rFonts w:hint="eastAsia"/>
        </w:rPr>
        <w:t>下</w:t>
      </w:r>
      <w:r w:rsidR="00E7734B">
        <w:rPr>
          <w:rFonts w:hint="eastAsia"/>
        </w:rPr>
        <w:t>一个可以随时通过自然语言查询</w:t>
      </w:r>
      <w:r w:rsidR="00E7734B">
        <w:rPr>
          <w:rFonts w:hint="eastAsia"/>
        </w:rPr>
        <w:t xml:space="preserve">shell </w:t>
      </w:r>
      <w:r w:rsidR="00E7734B">
        <w:rPr>
          <w:rFonts w:hint="eastAsia"/>
        </w:rPr>
        <w:t>命令的</w:t>
      </w:r>
      <w:r w:rsidR="00E7734B">
        <w:rPr>
          <w:rFonts w:hint="eastAsia"/>
        </w:rPr>
        <w:t>AI</w:t>
      </w:r>
      <w:r w:rsidR="00E7734B">
        <w:rPr>
          <w:rFonts w:hint="eastAsia"/>
        </w:rPr>
        <w:t>助手</w:t>
      </w:r>
    </w:p>
    <w:p w14:paraId="086B7862" w14:textId="386E05BC" w:rsidR="00844A4C" w:rsidRPr="00844A4C" w:rsidRDefault="00844A4C" w:rsidP="00443922">
      <w:pPr>
        <w:ind w:firstLine="420"/>
        <w:rPr>
          <w:rFonts w:hint="eastAsia"/>
        </w:rPr>
      </w:pPr>
      <w:r>
        <w:t>W</w:t>
      </w:r>
      <w:r>
        <w:rPr>
          <w:rFonts w:hint="eastAsia"/>
        </w:rPr>
        <w:t xml:space="preserve">indows </w:t>
      </w:r>
      <w:r>
        <w:rPr>
          <w:rFonts w:hint="eastAsia"/>
        </w:rPr>
        <w:t>串口转发工具，用于快速配置公司的控制指令</w:t>
      </w:r>
    </w:p>
    <w:p w14:paraId="19FC12D4" w14:textId="77777777" w:rsidR="00443922" w:rsidRPr="007D30DA" w:rsidRDefault="00443922" w:rsidP="00443922">
      <w:pPr>
        <w:pStyle w:val="1"/>
        <w:spacing w:line="240" w:lineRule="atLeast"/>
        <w:jc w:val="left"/>
        <w:textAlignment w:val="top"/>
        <w:rPr>
          <w:color w:val="FFFFFF" w:themeColor="background1"/>
        </w:rPr>
      </w:pPr>
      <w:r w:rsidRPr="00284067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8111AC1" wp14:editId="433C4C42">
                <wp:simplePos x="0" y="0"/>
                <wp:positionH relativeFrom="column">
                  <wp:posOffset>141408</wp:posOffset>
                </wp:positionH>
                <wp:positionV relativeFrom="paragraph">
                  <wp:posOffset>147320</wp:posOffset>
                </wp:positionV>
                <wp:extent cx="194310" cy="150495"/>
                <wp:effectExtent l="0" t="0" r="0" b="0"/>
                <wp:wrapNone/>
                <wp:docPr id="764997645" name="文件夹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4310" cy="150495"/>
                        </a:xfrm>
                        <a:custGeom>
                          <a:avLst/>
                          <a:gdLst>
                            <a:gd name="connsiteX0" fmla="*/ 7782622 w 7782622"/>
                            <a:gd name="connsiteY0" fmla="*/ 1956116 h 5514836"/>
                            <a:gd name="connsiteX1" fmla="*/ 1120218 w 7782622"/>
                            <a:gd name="connsiteY1" fmla="*/ 1956116 h 5514836"/>
                            <a:gd name="connsiteX2" fmla="*/ 4 w 7782622"/>
                            <a:gd name="connsiteY2" fmla="*/ 5514836 h 5514836"/>
                            <a:gd name="connsiteX3" fmla="*/ 6662408 w 7782622"/>
                            <a:gd name="connsiteY3" fmla="*/ 5514836 h 5514836"/>
                            <a:gd name="connsiteX4" fmla="*/ 2210075 w 7782622"/>
                            <a:gd name="connsiteY4" fmla="*/ 0 h 5514836"/>
                            <a:gd name="connsiteX5" fmla="*/ 0 w 7782622"/>
                            <a:gd name="connsiteY5" fmla="*/ 0 h 5514836"/>
                            <a:gd name="connsiteX6" fmla="*/ 0 w 7782622"/>
                            <a:gd name="connsiteY6" fmla="*/ 1356040 h 5514836"/>
                            <a:gd name="connsiteX7" fmla="*/ 2 w 7782622"/>
                            <a:gd name="connsiteY7" fmla="*/ 1356040 h 5514836"/>
                            <a:gd name="connsiteX8" fmla="*/ 2 w 7782622"/>
                            <a:gd name="connsiteY8" fmla="*/ 4425111 h 5514836"/>
                            <a:gd name="connsiteX9" fmla="*/ 872566 w 7782622"/>
                            <a:gd name="connsiteY9" fmla="*/ 1653131 h 5514836"/>
                            <a:gd name="connsiteX10" fmla="*/ 6705945 w 7782622"/>
                            <a:gd name="connsiteY10" fmla="*/ 1653131 h 5514836"/>
                            <a:gd name="connsiteX11" fmla="*/ 6705945 w 7782622"/>
                            <a:gd name="connsiteY11" fmla="*/ 984566 h 5514836"/>
                            <a:gd name="connsiteX12" fmla="*/ 2611236 w 7782622"/>
                            <a:gd name="connsiteY12" fmla="*/ 984566 h 55148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7782622" h="5514836">
                              <a:moveTo>
                                <a:pt x="7782622" y="1956116"/>
                              </a:moveTo>
                              <a:lnTo>
                                <a:pt x="1120218" y="1956116"/>
                              </a:lnTo>
                              <a:lnTo>
                                <a:pt x="4" y="5514836"/>
                              </a:lnTo>
                              <a:lnTo>
                                <a:pt x="6662408" y="5514836"/>
                              </a:lnTo>
                              <a:close/>
                              <a:moveTo>
                                <a:pt x="2210075" y="0"/>
                              </a:moveTo>
                              <a:lnTo>
                                <a:pt x="0" y="0"/>
                              </a:lnTo>
                              <a:lnTo>
                                <a:pt x="0" y="1356040"/>
                              </a:lnTo>
                              <a:lnTo>
                                <a:pt x="2" y="1356040"/>
                              </a:lnTo>
                              <a:lnTo>
                                <a:pt x="2" y="4425111"/>
                              </a:lnTo>
                              <a:lnTo>
                                <a:pt x="872566" y="1653131"/>
                              </a:lnTo>
                              <a:lnTo>
                                <a:pt x="6705945" y="1653131"/>
                              </a:lnTo>
                              <a:lnTo>
                                <a:pt x="6705945" y="984566"/>
                              </a:lnTo>
                              <a:lnTo>
                                <a:pt x="2611236" y="984566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E57FD" id="文件夹" o:spid="_x0000_s1026" style="position:absolute;margin-left:11.15pt;margin-top:11.6pt;width:15.3pt;height:11.85pt;flip:x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782622,5514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" path="m7782622,1956116r-6662404,l4,5514836r6662404,l7782622,1956116xm2210075,l,,,1356040r2,l2,4425111,872566,1653131r5833379,l6705945,984566r-4094709,l2210075,xe" fillcolor="window" stroked="f" strokeweight="1pt">
                <v:stroke joinstyle="miter"/>
                <v:path arrowok="t" o:connecttype="custom" o:connectlocs="194310,53381;27969,53381;0,150495;166341,150495;55179,0;0,0;0,37005;0,37005;0,120757;21785,45112;167428,45112;167428,26868;65195,26868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B465A69" wp14:editId="55077790">
                <wp:simplePos x="0" y="0"/>
                <wp:positionH relativeFrom="column">
                  <wp:posOffset>27129</wp:posOffset>
                </wp:positionH>
                <wp:positionV relativeFrom="paragraph">
                  <wp:posOffset>76200</wp:posOffset>
                </wp:positionV>
                <wp:extent cx="1980025" cy="297815"/>
                <wp:effectExtent l="38100" t="38100" r="115570" b="121285"/>
                <wp:wrapNone/>
                <wp:docPr id="320290050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80025" cy="297815"/>
                        </a:xfrm>
                        <a:prstGeom prst="rect">
                          <a:avLst/>
                        </a:prstGeom>
                        <a:solidFill>
                          <a:srgbClr val="5290BF"/>
                        </a:solidFill>
                        <a:ln w="12700" cap="flat" cmpd="sng" algn="ctr">
                          <a:solidFill>
                            <a:srgbClr val="5290BF"/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69DBFAE4" w14:textId="77777777" w:rsidR="00443922" w:rsidRDefault="00443922" w:rsidP="0044392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65A69" id="_x0000_s1076" style="position:absolute;margin-left:2.15pt;margin-top:6pt;width:155.9pt;height:23.45pt;flip:x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" fillcolor="#5290bf" strokecolor="#5290bf" strokeweight="1pt">
                <v:shadow on="t" color="black" opacity="26214f" origin="-.5,-.5" offset=".74836mm,.74836mm"/>
                <v:textbox>
                  <w:txbxContent>
                    <w:p w14:paraId="69DBFAE4" w14:textId="77777777" w:rsidR="00443922" w:rsidRDefault="00443922" w:rsidP="00443922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A82AE40" wp14:editId="2263860C">
                <wp:simplePos x="0" y="0"/>
                <wp:positionH relativeFrom="column">
                  <wp:posOffset>334430</wp:posOffset>
                </wp:positionH>
                <wp:positionV relativeFrom="paragraph">
                  <wp:posOffset>82458</wp:posOffset>
                </wp:positionV>
                <wp:extent cx="1671701" cy="305682"/>
                <wp:effectExtent l="0" t="0" r="0" b="0"/>
                <wp:wrapNone/>
                <wp:docPr id="87583068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701" cy="3056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5801D3B" w14:textId="77777777" w:rsidR="00443922" w:rsidRPr="00C27ED8" w:rsidRDefault="00443922" w:rsidP="00443922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C27ED8">
                              <w:rPr>
                                <w:rFonts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附件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2AE40" id="_x0000_s1077" type="#_x0000_t202" style="position:absolute;margin-left:26.35pt;margin-top:6.5pt;width:131.65pt;height:24.0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" filled="f" stroked="f" strokeweight=".5pt">
                <v:textbox>
                  <w:txbxContent>
                    <w:p w14:paraId="05801D3B" w14:textId="77777777" w:rsidR="00443922" w:rsidRPr="00C27ED8" w:rsidRDefault="00443922" w:rsidP="00443922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 w:rsidRPr="00C27ED8">
                        <w:rPr>
                          <w:rFonts w:hint="eastAsia"/>
                          <w:color w:val="FFFFFF" w:themeColor="background1"/>
                          <w:sz w:val="24"/>
                          <w:szCs w:val="24"/>
                        </w:rPr>
                        <w:t>附件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color w:val="FFFFFF" w:themeColor="background1"/>
        </w:rPr>
        <w:t>附件</w:t>
      </w:r>
    </w:p>
    <w:p w14:paraId="766B0DE1" w14:textId="77777777" w:rsidR="00443922" w:rsidRPr="00E07211" w:rsidRDefault="00443922" w:rsidP="00443922">
      <w:pPr>
        <w:pStyle w:val="2"/>
        <w:rPr>
          <w:sz w:val="30"/>
          <w:szCs w:val="30"/>
        </w:rPr>
      </w:pPr>
      <w:r w:rsidRPr="00E07211">
        <w:rPr>
          <w:rFonts w:hint="eastAsia"/>
          <w:sz w:val="30"/>
          <w:szCs w:val="30"/>
        </w:rPr>
        <w:t>二级</w:t>
      </w:r>
      <w:r w:rsidRPr="00E07211">
        <w:rPr>
          <w:rFonts w:hint="eastAsia"/>
          <w:sz w:val="30"/>
          <w:szCs w:val="30"/>
        </w:rPr>
        <w:t>office</w:t>
      </w:r>
      <w:r w:rsidRPr="00E07211">
        <w:rPr>
          <w:rFonts w:hint="eastAsia"/>
          <w:sz w:val="30"/>
          <w:szCs w:val="30"/>
        </w:rPr>
        <w:t>证书：</w:t>
      </w:r>
    </w:p>
    <w:p w14:paraId="040059CB" w14:textId="77777777" w:rsidR="00443922" w:rsidRDefault="00443922" w:rsidP="00443922">
      <w:pPr>
        <w:ind w:leftChars="270" w:left="567"/>
        <w:rPr>
          <w:noProof/>
        </w:rPr>
      </w:pPr>
      <w:r>
        <w:rPr>
          <w:noProof/>
        </w:rPr>
        <w:drawing>
          <wp:inline distT="0" distB="0" distL="0" distR="0" wp14:anchorId="5F1A480F" wp14:editId="0E4B4F27">
            <wp:extent cx="5299238" cy="3625795"/>
            <wp:effectExtent l="0" t="0" r="0" b="0"/>
            <wp:docPr id="169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73" t="32186" r="36844" b="10484"/>
                    <a:stretch/>
                  </pic:blipFill>
                  <pic:spPr bwMode="auto">
                    <a:xfrm>
                      <a:off x="0" y="0"/>
                      <a:ext cx="5304414" cy="3629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1973F" w14:textId="77777777" w:rsidR="00443922" w:rsidRPr="00E07211" w:rsidRDefault="00443922" w:rsidP="00443922">
      <w:pPr>
        <w:pStyle w:val="2"/>
        <w:rPr>
          <w:sz w:val="30"/>
          <w:szCs w:val="30"/>
        </w:rPr>
      </w:pPr>
      <w:r w:rsidRPr="00E07211">
        <w:rPr>
          <w:rFonts w:hint="eastAsia"/>
          <w:sz w:val="30"/>
          <w:szCs w:val="30"/>
        </w:rPr>
        <w:lastRenderedPageBreak/>
        <w:t xml:space="preserve">EDA </w:t>
      </w:r>
      <w:r w:rsidRPr="00E07211">
        <w:rPr>
          <w:rFonts w:hint="eastAsia"/>
          <w:sz w:val="30"/>
          <w:szCs w:val="30"/>
        </w:rPr>
        <w:t>原理图：</w:t>
      </w:r>
    </w:p>
    <w:p w14:paraId="72641E4E" w14:textId="77777777" w:rsidR="00443922" w:rsidRDefault="00443922" w:rsidP="00443922">
      <w:r>
        <w:rPr>
          <w:noProof/>
        </w:rPr>
        <w:drawing>
          <wp:inline distT="0" distB="0" distL="0" distR="0" wp14:anchorId="35BBCBDB" wp14:editId="00886F59">
            <wp:extent cx="5439103" cy="3550038"/>
            <wp:effectExtent l="0" t="0" r="0" b="0"/>
            <wp:docPr id="109144562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533" cy="3590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EB8F0D" w14:textId="77777777" w:rsidR="00443922" w:rsidRDefault="00443922" w:rsidP="00443922"/>
    <w:p w14:paraId="38DB8AD0" w14:textId="77777777" w:rsidR="00443922" w:rsidRPr="00E07211" w:rsidRDefault="00443922" w:rsidP="00443922">
      <w:pPr>
        <w:pStyle w:val="2"/>
        <w:rPr>
          <w:sz w:val="30"/>
          <w:szCs w:val="30"/>
        </w:rPr>
      </w:pPr>
      <w:r w:rsidRPr="00E07211">
        <w:rPr>
          <w:rFonts w:hint="eastAsia"/>
          <w:sz w:val="30"/>
          <w:szCs w:val="30"/>
        </w:rPr>
        <w:t>使用串口与网关的交互：</w:t>
      </w:r>
    </w:p>
    <w:p w14:paraId="59692407" w14:textId="77777777" w:rsidR="00443922" w:rsidRDefault="00443922" w:rsidP="00443922">
      <w:r>
        <w:rPr>
          <w:rFonts w:hint="eastAsia"/>
          <w:noProof/>
        </w:rPr>
        <w:drawing>
          <wp:inline distT="0" distB="0" distL="0" distR="0" wp14:anchorId="0D245432" wp14:editId="45BEB1BF">
            <wp:extent cx="5881687" cy="4912615"/>
            <wp:effectExtent l="0" t="0" r="5080" b="2540"/>
            <wp:docPr id="107874687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090" cy="4914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811E9" w14:textId="77777777" w:rsidR="00443922" w:rsidRPr="00E07211" w:rsidRDefault="00443922" w:rsidP="00443922">
      <w:pPr>
        <w:pStyle w:val="2"/>
        <w:rPr>
          <w:sz w:val="30"/>
          <w:szCs w:val="30"/>
        </w:rPr>
      </w:pPr>
      <w:r w:rsidRPr="00E07211">
        <w:rPr>
          <w:rFonts w:hint="eastAsia"/>
          <w:sz w:val="30"/>
          <w:szCs w:val="30"/>
        </w:rPr>
        <w:lastRenderedPageBreak/>
        <w:t>使用</w:t>
      </w:r>
      <w:r w:rsidRPr="00E07211">
        <w:rPr>
          <w:rFonts w:hint="eastAsia"/>
          <w:sz w:val="30"/>
          <w:szCs w:val="30"/>
        </w:rPr>
        <w:t>mqtt</w:t>
      </w:r>
      <w:r w:rsidRPr="00E07211">
        <w:rPr>
          <w:rFonts w:hint="eastAsia"/>
          <w:sz w:val="30"/>
          <w:szCs w:val="30"/>
        </w:rPr>
        <w:t>与网关的交互：</w:t>
      </w:r>
    </w:p>
    <w:p w14:paraId="31F3EAAB" w14:textId="77777777" w:rsidR="00443922" w:rsidRDefault="00443922" w:rsidP="00443922">
      <w:r>
        <w:rPr>
          <w:rFonts w:hint="eastAsia"/>
          <w:noProof/>
        </w:rPr>
        <w:drawing>
          <wp:inline distT="0" distB="0" distL="0" distR="0" wp14:anchorId="3FB5B87A" wp14:editId="50981175">
            <wp:extent cx="5600700" cy="2910852"/>
            <wp:effectExtent l="0" t="0" r="0" b="3810"/>
            <wp:docPr id="10153296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508" cy="2935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E5F7C" w14:textId="77777777" w:rsidR="00443922" w:rsidRDefault="00443922" w:rsidP="00443922"/>
    <w:p w14:paraId="0C220F30" w14:textId="77777777" w:rsidR="00443922" w:rsidRDefault="00443922" w:rsidP="00443922">
      <w:r>
        <w:rPr>
          <w:rFonts w:hint="eastAsia"/>
          <w:noProof/>
        </w:rPr>
        <w:drawing>
          <wp:inline distT="0" distB="0" distL="0" distR="0" wp14:anchorId="0AB1AB8B" wp14:editId="5D0EB894">
            <wp:extent cx="6111875" cy="3121025"/>
            <wp:effectExtent l="0" t="0" r="3175" b="3175"/>
            <wp:docPr id="225168869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875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D50B9" w14:textId="77777777" w:rsidR="00443922" w:rsidRDefault="00443922" w:rsidP="00443922"/>
    <w:p w14:paraId="40FE8A18" w14:textId="77777777" w:rsidR="00443922" w:rsidRPr="008A0519" w:rsidRDefault="00443922" w:rsidP="00443922"/>
    <w:p w14:paraId="6FD4F107" w14:textId="77777777" w:rsidR="00443922" w:rsidRPr="00020EBB" w:rsidRDefault="00443922" w:rsidP="00443922">
      <w:pPr>
        <w:rPr>
          <w:sz w:val="22"/>
        </w:rPr>
      </w:pPr>
    </w:p>
    <w:sectPr w:rsidR="00443922" w:rsidRPr="00020EBB" w:rsidSect="00AD0C9B">
      <w:type w:val="continuous"/>
      <w:pgSz w:w="11906" w:h="16838" w:code="9"/>
      <w:pgMar w:top="720" w:right="1133" w:bottom="720" w:left="1134" w:header="454" w:footer="567" w:gutter="0"/>
      <w:pgNumType w:start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e lei" w:date="2026-02-26T15:18:00Z" w:initials="gl">
    <w:p w14:paraId="65E7CA19" w14:textId="77777777" w:rsidR="00AD0C9B" w:rsidRDefault="00AD0C9B" w:rsidP="00AD0C9B">
      <w:pPr>
        <w:pStyle w:val="ad"/>
        <w:numPr>
          <w:ilvl w:val="0"/>
          <w:numId w:val="9"/>
        </w:numPr>
      </w:pPr>
      <w:r>
        <w:rPr>
          <w:rStyle w:val="ac"/>
        </w:rPr>
        <w:annotationRef/>
      </w:r>
      <w:r>
        <w:rPr>
          <w:rFonts w:hint="eastAsia"/>
        </w:rPr>
        <w:t>设备如何高效的取出下行指令，这个与中断接收机制有关，可以用定时器定时</w:t>
      </w:r>
      <w:r>
        <w:rPr>
          <w:rFonts w:hint="eastAsia"/>
        </w:rPr>
        <w:t>30ms</w:t>
      </w:r>
      <w:r>
        <w:rPr>
          <w:rFonts w:hint="eastAsia"/>
        </w:rPr>
        <w:t>后定时取出，并清空缓存</w:t>
      </w:r>
      <w:r>
        <w:rPr>
          <w:rFonts w:hint="eastAsia"/>
        </w:rPr>
        <w:t>buff</w:t>
      </w:r>
      <w:r>
        <w:rPr>
          <w:rFonts w:hint="eastAsia"/>
        </w:rPr>
        <w:t>，在通过标记或其他方式，使指令执行模块处理指令并回复。</w:t>
      </w:r>
    </w:p>
    <w:p w14:paraId="084113F3" w14:textId="77777777" w:rsidR="00AD0C9B" w:rsidRDefault="00AD0C9B" w:rsidP="00AD0C9B">
      <w:pPr>
        <w:pStyle w:val="ad"/>
        <w:numPr>
          <w:ilvl w:val="0"/>
          <w:numId w:val="9"/>
        </w:numPr>
      </w:pPr>
      <w:r>
        <w:rPr>
          <w:rFonts w:hint="eastAsia"/>
        </w:rPr>
        <w:t>若因为某些原因导致设备回复慢，导致服务器发送多次指令，此时应该使用指令缓存队列，确保在执行指令时，尽量不要丢失指令。</w:t>
      </w:r>
    </w:p>
    <w:p w14:paraId="43A71636" w14:textId="77777777" w:rsidR="00AD0C9B" w:rsidRDefault="00AD0C9B" w:rsidP="00AD0C9B">
      <w:pPr>
        <w:pStyle w:val="ad"/>
        <w:numPr>
          <w:ilvl w:val="0"/>
          <w:numId w:val="9"/>
        </w:numPr>
      </w:pPr>
      <w:r>
        <w:rPr>
          <w:rFonts w:hint="eastAsia"/>
        </w:rPr>
        <w:t>若服务器收到设备回复的两条指令，此时需要区分指令，避免响应两次，再次发送相同的两条指令，需要一个字段记录指令的流水号。设备完整返回流水号即可。</w:t>
      </w:r>
    </w:p>
    <w:p w14:paraId="7909BEFD" w14:textId="77777777" w:rsidR="00AD0C9B" w:rsidRDefault="00AD0C9B" w:rsidP="00AD0C9B">
      <w:pPr>
        <w:pStyle w:val="ad"/>
        <w:numPr>
          <w:ilvl w:val="0"/>
          <w:numId w:val="9"/>
        </w:numPr>
      </w:pPr>
      <w:r>
        <w:rPr>
          <w:rFonts w:hint="eastAsia"/>
        </w:rPr>
        <w:t>设备多次不响应服务器时，服务器应当记录当前进度，稍后再试或直接终止进程。若只是某一包不响应，可以跳过当前包，升级完最后一包后，再回头补发。可以提高成功率，减少因为某些原因暂时中止导致的升级失败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09BEF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EE80F7" w16cex:dateUtc="2026-02-26T07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09BEFD" w16cid:durableId="4EEE80F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A7B6D" w14:textId="77777777" w:rsidR="00793B17" w:rsidRDefault="00793B17" w:rsidP="00400195">
      <w:r>
        <w:separator/>
      </w:r>
    </w:p>
  </w:endnote>
  <w:endnote w:type="continuationSeparator" w:id="0">
    <w:p w14:paraId="0EA0EF8D" w14:textId="77777777" w:rsidR="00793B17" w:rsidRDefault="00793B17" w:rsidP="00400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D5D2E" w14:textId="77777777" w:rsidR="001724A3" w:rsidRDefault="001724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3784949"/>
      <w:docPartObj>
        <w:docPartGallery w:val="Page Numbers (Bottom of Page)"/>
        <w:docPartUnique/>
      </w:docPartObj>
    </w:sdtPr>
    <w:sdtContent>
      <w:p w14:paraId="684767B9" w14:textId="0A2F03C9" w:rsidR="001724A3" w:rsidRDefault="001724A3" w:rsidP="001724A3">
        <w:pPr>
          <w:pStyle w:val="a5"/>
          <w:jc w:val="center"/>
        </w:pPr>
        <w:r w:rsidRPr="001724A3">
          <w:rPr>
            <w:sz w:val="21"/>
            <w:szCs w:val="21"/>
          </w:rPr>
          <w:fldChar w:fldCharType="begin"/>
        </w:r>
        <w:r w:rsidRPr="001724A3">
          <w:rPr>
            <w:sz w:val="21"/>
            <w:szCs w:val="21"/>
          </w:rPr>
          <w:instrText>PAGE   \* MERGEFORMAT</w:instrText>
        </w:r>
        <w:r w:rsidRPr="001724A3">
          <w:rPr>
            <w:sz w:val="21"/>
            <w:szCs w:val="21"/>
          </w:rPr>
          <w:fldChar w:fldCharType="separate"/>
        </w:r>
        <w:r w:rsidRPr="001724A3">
          <w:rPr>
            <w:sz w:val="21"/>
            <w:szCs w:val="21"/>
            <w:lang w:val="zh-CN"/>
          </w:rPr>
          <w:t>2</w:t>
        </w:r>
        <w:r w:rsidRPr="001724A3">
          <w:rPr>
            <w:sz w:val="21"/>
            <w:szCs w:val="21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CC9D2" w14:textId="77777777" w:rsidR="001724A3" w:rsidRDefault="001724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2F40E" w14:textId="77777777" w:rsidR="00793B17" w:rsidRDefault="00793B17" w:rsidP="00400195">
      <w:r>
        <w:separator/>
      </w:r>
    </w:p>
  </w:footnote>
  <w:footnote w:type="continuationSeparator" w:id="0">
    <w:p w14:paraId="15FE3947" w14:textId="77777777" w:rsidR="00793B17" w:rsidRDefault="00793B17" w:rsidP="004001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978EC" w14:textId="77777777" w:rsidR="001724A3" w:rsidRDefault="001724A3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3166D" w14:textId="77777777" w:rsidR="001724A3" w:rsidRDefault="001724A3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5561E" w14:textId="77777777" w:rsidR="001724A3" w:rsidRDefault="001724A3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8D9"/>
    <w:multiLevelType w:val="hybridMultilevel"/>
    <w:tmpl w:val="EA5ECDC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C1A571C"/>
    <w:multiLevelType w:val="hybridMultilevel"/>
    <w:tmpl w:val="1BFA9176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50825004"/>
    <w:multiLevelType w:val="hybridMultilevel"/>
    <w:tmpl w:val="EA5ECDC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4D9610C"/>
    <w:multiLevelType w:val="hybridMultilevel"/>
    <w:tmpl w:val="BF20B6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4F91767"/>
    <w:multiLevelType w:val="hybridMultilevel"/>
    <w:tmpl w:val="0BEE14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96A0612"/>
    <w:multiLevelType w:val="singleLevel"/>
    <w:tmpl w:val="596A0612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596A4A88"/>
    <w:multiLevelType w:val="singleLevel"/>
    <w:tmpl w:val="596A4A88"/>
    <w:lvl w:ilvl="0">
      <w:start w:val="1"/>
      <w:numFmt w:val="decimal"/>
      <w:suff w:val="nothing"/>
      <w:lvlText w:val="%1、"/>
      <w:lvlJc w:val="left"/>
    </w:lvl>
  </w:abstractNum>
  <w:abstractNum w:abstractNumId="7" w15:restartNumberingAfterBreak="0">
    <w:nsid w:val="5A7E60D9"/>
    <w:multiLevelType w:val="hybridMultilevel"/>
    <w:tmpl w:val="75443E00"/>
    <w:lvl w:ilvl="0" w:tplc="0409000F">
      <w:start w:val="1"/>
      <w:numFmt w:val="decimal"/>
      <w:lvlText w:val="%1."/>
      <w:lvlJc w:val="left"/>
      <w:pPr>
        <w:ind w:left="858" w:hanging="440"/>
      </w:pPr>
    </w:lvl>
    <w:lvl w:ilvl="1" w:tplc="04090019" w:tentative="1">
      <w:start w:val="1"/>
      <w:numFmt w:val="lowerLetter"/>
      <w:lvlText w:val="%2)"/>
      <w:lvlJc w:val="left"/>
      <w:pPr>
        <w:ind w:left="1298" w:hanging="440"/>
      </w:pPr>
    </w:lvl>
    <w:lvl w:ilvl="2" w:tplc="0409001B" w:tentative="1">
      <w:start w:val="1"/>
      <w:numFmt w:val="lowerRoman"/>
      <w:lvlText w:val="%3."/>
      <w:lvlJc w:val="right"/>
      <w:pPr>
        <w:ind w:left="1738" w:hanging="440"/>
      </w:pPr>
    </w:lvl>
    <w:lvl w:ilvl="3" w:tplc="0409000F" w:tentative="1">
      <w:start w:val="1"/>
      <w:numFmt w:val="decimal"/>
      <w:lvlText w:val="%4."/>
      <w:lvlJc w:val="left"/>
      <w:pPr>
        <w:ind w:left="2178" w:hanging="440"/>
      </w:pPr>
    </w:lvl>
    <w:lvl w:ilvl="4" w:tplc="04090019" w:tentative="1">
      <w:start w:val="1"/>
      <w:numFmt w:val="lowerLetter"/>
      <w:lvlText w:val="%5)"/>
      <w:lvlJc w:val="left"/>
      <w:pPr>
        <w:ind w:left="2618" w:hanging="440"/>
      </w:pPr>
    </w:lvl>
    <w:lvl w:ilvl="5" w:tplc="0409001B" w:tentative="1">
      <w:start w:val="1"/>
      <w:numFmt w:val="lowerRoman"/>
      <w:lvlText w:val="%6."/>
      <w:lvlJc w:val="right"/>
      <w:pPr>
        <w:ind w:left="3058" w:hanging="440"/>
      </w:pPr>
    </w:lvl>
    <w:lvl w:ilvl="6" w:tplc="0409000F" w:tentative="1">
      <w:start w:val="1"/>
      <w:numFmt w:val="decimal"/>
      <w:lvlText w:val="%7."/>
      <w:lvlJc w:val="left"/>
      <w:pPr>
        <w:ind w:left="3498" w:hanging="440"/>
      </w:pPr>
    </w:lvl>
    <w:lvl w:ilvl="7" w:tplc="04090019" w:tentative="1">
      <w:start w:val="1"/>
      <w:numFmt w:val="lowerLetter"/>
      <w:lvlText w:val="%8)"/>
      <w:lvlJc w:val="left"/>
      <w:pPr>
        <w:ind w:left="3938" w:hanging="440"/>
      </w:pPr>
    </w:lvl>
    <w:lvl w:ilvl="8" w:tplc="0409001B" w:tentative="1">
      <w:start w:val="1"/>
      <w:numFmt w:val="lowerRoman"/>
      <w:lvlText w:val="%9."/>
      <w:lvlJc w:val="right"/>
      <w:pPr>
        <w:ind w:left="4378" w:hanging="440"/>
      </w:pPr>
    </w:lvl>
  </w:abstractNum>
  <w:abstractNum w:abstractNumId="8" w15:restartNumberingAfterBreak="0">
    <w:nsid w:val="5D50117E"/>
    <w:multiLevelType w:val="hybridMultilevel"/>
    <w:tmpl w:val="66FC5282"/>
    <w:lvl w:ilvl="0" w:tplc="C562E6B0">
      <w:start w:val="1"/>
      <w:numFmt w:val="decimal"/>
      <w:lvlText w:val="%1."/>
      <w:lvlJc w:val="left"/>
      <w:pPr>
        <w:ind w:left="720" w:hanging="360"/>
      </w:pPr>
    </w:lvl>
    <w:lvl w:ilvl="1" w:tplc="7172B4EE">
      <w:start w:val="1"/>
      <w:numFmt w:val="decimal"/>
      <w:lvlText w:val="%2."/>
      <w:lvlJc w:val="left"/>
      <w:pPr>
        <w:ind w:left="720" w:hanging="360"/>
      </w:pPr>
    </w:lvl>
    <w:lvl w:ilvl="2" w:tplc="7DE41888">
      <w:start w:val="1"/>
      <w:numFmt w:val="decimal"/>
      <w:lvlText w:val="%3."/>
      <w:lvlJc w:val="left"/>
      <w:pPr>
        <w:ind w:left="720" w:hanging="360"/>
      </w:pPr>
    </w:lvl>
    <w:lvl w:ilvl="3" w:tplc="7EC48654">
      <w:start w:val="1"/>
      <w:numFmt w:val="decimal"/>
      <w:lvlText w:val="%4."/>
      <w:lvlJc w:val="left"/>
      <w:pPr>
        <w:ind w:left="720" w:hanging="360"/>
      </w:pPr>
    </w:lvl>
    <w:lvl w:ilvl="4" w:tplc="C55CD3AA">
      <w:start w:val="1"/>
      <w:numFmt w:val="decimal"/>
      <w:lvlText w:val="%5."/>
      <w:lvlJc w:val="left"/>
      <w:pPr>
        <w:ind w:left="720" w:hanging="360"/>
      </w:pPr>
    </w:lvl>
    <w:lvl w:ilvl="5" w:tplc="AD900022">
      <w:start w:val="1"/>
      <w:numFmt w:val="decimal"/>
      <w:lvlText w:val="%6."/>
      <w:lvlJc w:val="left"/>
      <w:pPr>
        <w:ind w:left="720" w:hanging="360"/>
      </w:pPr>
    </w:lvl>
    <w:lvl w:ilvl="6" w:tplc="8C4A57BC">
      <w:start w:val="1"/>
      <w:numFmt w:val="decimal"/>
      <w:lvlText w:val="%7."/>
      <w:lvlJc w:val="left"/>
      <w:pPr>
        <w:ind w:left="720" w:hanging="360"/>
      </w:pPr>
    </w:lvl>
    <w:lvl w:ilvl="7" w:tplc="1EA2A148">
      <w:start w:val="1"/>
      <w:numFmt w:val="decimal"/>
      <w:lvlText w:val="%8."/>
      <w:lvlJc w:val="left"/>
      <w:pPr>
        <w:ind w:left="720" w:hanging="360"/>
      </w:pPr>
    </w:lvl>
    <w:lvl w:ilvl="8" w:tplc="C6426670">
      <w:start w:val="1"/>
      <w:numFmt w:val="decimal"/>
      <w:lvlText w:val="%9."/>
      <w:lvlJc w:val="left"/>
      <w:pPr>
        <w:ind w:left="720" w:hanging="360"/>
      </w:pPr>
    </w:lvl>
  </w:abstractNum>
  <w:num w:numId="1" w16cid:durableId="2146120836">
    <w:abstractNumId w:val="5"/>
  </w:num>
  <w:num w:numId="2" w16cid:durableId="509756704">
    <w:abstractNumId w:val="6"/>
  </w:num>
  <w:num w:numId="3" w16cid:durableId="130946351">
    <w:abstractNumId w:val="2"/>
  </w:num>
  <w:num w:numId="4" w16cid:durableId="1735539826">
    <w:abstractNumId w:val="1"/>
  </w:num>
  <w:num w:numId="5" w16cid:durableId="375543585">
    <w:abstractNumId w:val="7"/>
  </w:num>
  <w:num w:numId="6" w16cid:durableId="46685525">
    <w:abstractNumId w:val="4"/>
  </w:num>
  <w:num w:numId="7" w16cid:durableId="430709146">
    <w:abstractNumId w:val="3"/>
  </w:num>
  <w:num w:numId="8" w16cid:durableId="1020160832">
    <w:abstractNumId w:val="0"/>
  </w:num>
  <w:num w:numId="9" w16cid:durableId="535197668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e lei">
    <w15:presenceInfo w15:providerId="Windows Live" w15:userId="82a56d323e4d8a7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5D6034"/>
    <w:rsid w:val="00002F26"/>
    <w:rsid w:val="00020EBB"/>
    <w:rsid w:val="0002202C"/>
    <w:rsid w:val="00022CC2"/>
    <w:rsid w:val="00032A70"/>
    <w:rsid w:val="000377D0"/>
    <w:rsid w:val="0005233D"/>
    <w:rsid w:val="00065554"/>
    <w:rsid w:val="00070AB8"/>
    <w:rsid w:val="00070DD6"/>
    <w:rsid w:val="0007262D"/>
    <w:rsid w:val="0007379D"/>
    <w:rsid w:val="00077C40"/>
    <w:rsid w:val="00080690"/>
    <w:rsid w:val="00081854"/>
    <w:rsid w:val="0008228B"/>
    <w:rsid w:val="00085294"/>
    <w:rsid w:val="00086172"/>
    <w:rsid w:val="00097893"/>
    <w:rsid w:val="000B0C61"/>
    <w:rsid w:val="000B19F7"/>
    <w:rsid w:val="000B5CE8"/>
    <w:rsid w:val="000B6442"/>
    <w:rsid w:val="000E02C9"/>
    <w:rsid w:val="000E28D8"/>
    <w:rsid w:val="000F57C0"/>
    <w:rsid w:val="00100F3B"/>
    <w:rsid w:val="001033CF"/>
    <w:rsid w:val="001045B3"/>
    <w:rsid w:val="001376A0"/>
    <w:rsid w:val="0014263F"/>
    <w:rsid w:val="001506F1"/>
    <w:rsid w:val="001564FF"/>
    <w:rsid w:val="0016073E"/>
    <w:rsid w:val="00163322"/>
    <w:rsid w:val="001724A3"/>
    <w:rsid w:val="00174410"/>
    <w:rsid w:val="001746FC"/>
    <w:rsid w:val="001778D5"/>
    <w:rsid w:val="00180944"/>
    <w:rsid w:val="00182584"/>
    <w:rsid w:val="001A6082"/>
    <w:rsid w:val="001B743F"/>
    <w:rsid w:val="001B7CB7"/>
    <w:rsid w:val="001C2890"/>
    <w:rsid w:val="001C7533"/>
    <w:rsid w:val="001D56CE"/>
    <w:rsid w:val="001E2805"/>
    <w:rsid w:val="001E730F"/>
    <w:rsid w:val="002009C5"/>
    <w:rsid w:val="002026E5"/>
    <w:rsid w:val="00210CAC"/>
    <w:rsid w:val="00212D55"/>
    <w:rsid w:val="00214F5A"/>
    <w:rsid w:val="00216927"/>
    <w:rsid w:val="00216D3E"/>
    <w:rsid w:val="00224F19"/>
    <w:rsid w:val="002250CC"/>
    <w:rsid w:val="002362CF"/>
    <w:rsid w:val="00241A46"/>
    <w:rsid w:val="00251E12"/>
    <w:rsid w:val="00284067"/>
    <w:rsid w:val="00292939"/>
    <w:rsid w:val="00293C10"/>
    <w:rsid w:val="002A33AB"/>
    <w:rsid w:val="002A63B3"/>
    <w:rsid w:val="002D5EF5"/>
    <w:rsid w:val="002F0650"/>
    <w:rsid w:val="002F3268"/>
    <w:rsid w:val="00312F72"/>
    <w:rsid w:val="00317BF0"/>
    <w:rsid w:val="0033703A"/>
    <w:rsid w:val="00343DEF"/>
    <w:rsid w:val="0034720E"/>
    <w:rsid w:val="00352B3E"/>
    <w:rsid w:val="003538BC"/>
    <w:rsid w:val="00353F76"/>
    <w:rsid w:val="0035429F"/>
    <w:rsid w:val="00354E60"/>
    <w:rsid w:val="0035505D"/>
    <w:rsid w:val="003558C1"/>
    <w:rsid w:val="003571C9"/>
    <w:rsid w:val="003701D0"/>
    <w:rsid w:val="0037364A"/>
    <w:rsid w:val="00374C0D"/>
    <w:rsid w:val="003753A0"/>
    <w:rsid w:val="00381D8B"/>
    <w:rsid w:val="00382A66"/>
    <w:rsid w:val="003847AB"/>
    <w:rsid w:val="003907D7"/>
    <w:rsid w:val="00393A91"/>
    <w:rsid w:val="00394850"/>
    <w:rsid w:val="003B4E3F"/>
    <w:rsid w:val="003D2035"/>
    <w:rsid w:val="003E2843"/>
    <w:rsid w:val="003F0ADA"/>
    <w:rsid w:val="003F1750"/>
    <w:rsid w:val="003F51B8"/>
    <w:rsid w:val="003F7597"/>
    <w:rsid w:val="00400195"/>
    <w:rsid w:val="004028B0"/>
    <w:rsid w:val="00413271"/>
    <w:rsid w:val="00414849"/>
    <w:rsid w:val="00415EA8"/>
    <w:rsid w:val="0041672A"/>
    <w:rsid w:val="00420F0F"/>
    <w:rsid w:val="00421D29"/>
    <w:rsid w:val="00423C2B"/>
    <w:rsid w:val="00427EBE"/>
    <w:rsid w:val="00434EF5"/>
    <w:rsid w:val="00436D8A"/>
    <w:rsid w:val="00443824"/>
    <w:rsid w:val="00443922"/>
    <w:rsid w:val="00452595"/>
    <w:rsid w:val="004639A4"/>
    <w:rsid w:val="00465D6F"/>
    <w:rsid w:val="004734FE"/>
    <w:rsid w:val="004779C5"/>
    <w:rsid w:val="00482DC7"/>
    <w:rsid w:val="00494540"/>
    <w:rsid w:val="004A1081"/>
    <w:rsid w:val="004A2193"/>
    <w:rsid w:val="004A4271"/>
    <w:rsid w:val="004A7EDD"/>
    <w:rsid w:val="004B0097"/>
    <w:rsid w:val="004B0B33"/>
    <w:rsid w:val="004C0024"/>
    <w:rsid w:val="004C0D44"/>
    <w:rsid w:val="004C0D61"/>
    <w:rsid w:val="004C33F0"/>
    <w:rsid w:val="004D2163"/>
    <w:rsid w:val="004E0588"/>
    <w:rsid w:val="004E18C1"/>
    <w:rsid w:val="004E3A7F"/>
    <w:rsid w:val="004E5C7F"/>
    <w:rsid w:val="004F0820"/>
    <w:rsid w:val="004F5092"/>
    <w:rsid w:val="004F7401"/>
    <w:rsid w:val="00500C93"/>
    <w:rsid w:val="00516F73"/>
    <w:rsid w:val="0053376C"/>
    <w:rsid w:val="00536484"/>
    <w:rsid w:val="005432B9"/>
    <w:rsid w:val="00560099"/>
    <w:rsid w:val="00562004"/>
    <w:rsid w:val="005751CF"/>
    <w:rsid w:val="00582973"/>
    <w:rsid w:val="005863D3"/>
    <w:rsid w:val="00595C04"/>
    <w:rsid w:val="005A7F39"/>
    <w:rsid w:val="005C0835"/>
    <w:rsid w:val="005C3661"/>
    <w:rsid w:val="005C465D"/>
    <w:rsid w:val="005C7497"/>
    <w:rsid w:val="005D26E9"/>
    <w:rsid w:val="005D2B6B"/>
    <w:rsid w:val="005F32F7"/>
    <w:rsid w:val="00600A03"/>
    <w:rsid w:val="0060406B"/>
    <w:rsid w:val="00612973"/>
    <w:rsid w:val="00623682"/>
    <w:rsid w:val="0063197B"/>
    <w:rsid w:val="00634498"/>
    <w:rsid w:val="006354C0"/>
    <w:rsid w:val="006428EB"/>
    <w:rsid w:val="00674480"/>
    <w:rsid w:val="006751D1"/>
    <w:rsid w:val="006779C5"/>
    <w:rsid w:val="00684E01"/>
    <w:rsid w:val="0069700F"/>
    <w:rsid w:val="006A47CF"/>
    <w:rsid w:val="006B161A"/>
    <w:rsid w:val="006B1740"/>
    <w:rsid w:val="006B2DE7"/>
    <w:rsid w:val="006C33A7"/>
    <w:rsid w:val="006D6BC2"/>
    <w:rsid w:val="006E0CE9"/>
    <w:rsid w:val="006E2B9F"/>
    <w:rsid w:val="006F1FEC"/>
    <w:rsid w:val="006F5C6E"/>
    <w:rsid w:val="00703D5D"/>
    <w:rsid w:val="00704466"/>
    <w:rsid w:val="00705E29"/>
    <w:rsid w:val="0071227B"/>
    <w:rsid w:val="00714905"/>
    <w:rsid w:val="00714B6B"/>
    <w:rsid w:val="007200FF"/>
    <w:rsid w:val="00720EBA"/>
    <w:rsid w:val="007242A7"/>
    <w:rsid w:val="0073200C"/>
    <w:rsid w:val="00734B54"/>
    <w:rsid w:val="0073531A"/>
    <w:rsid w:val="00744559"/>
    <w:rsid w:val="00745C8E"/>
    <w:rsid w:val="007533B3"/>
    <w:rsid w:val="00761AC5"/>
    <w:rsid w:val="00762227"/>
    <w:rsid w:val="00772A86"/>
    <w:rsid w:val="00773140"/>
    <w:rsid w:val="00785E2E"/>
    <w:rsid w:val="00793B17"/>
    <w:rsid w:val="007950E4"/>
    <w:rsid w:val="007974CB"/>
    <w:rsid w:val="007A03DD"/>
    <w:rsid w:val="007A1246"/>
    <w:rsid w:val="007A1D24"/>
    <w:rsid w:val="007A7019"/>
    <w:rsid w:val="007B06EB"/>
    <w:rsid w:val="007B14B1"/>
    <w:rsid w:val="007C2AB0"/>
    <w:rsid w:val="007D1720"/>
    <w:rsid w:val="007D216E"/>
    <w:rsid w:val="007D30DA"/>
    <w:rsid w:val="007E0067"/>
    <w:rsid w:val="007E18C8"/>
    <w:rsid w:val="007E49CA"/>
    <w:rsid w:val="007E7D21"/>
    <w:rsid w:val="007F4494"/>
    <w:rsid w:val="007F57D1"/>
    <w:rsid w:val="007F7614"/>
    <w:rsid w:val="007F7D60"/>
    <w:rsid w:val="00801A02"/>
    <w:rsid w:val="008101BE"/>
    <w:rsid w:val="00820E99"/>
    <w:rsid w:val="0082250D"/>
    <w:rsid w:val="00831AFF"/>
    <w:rsid w:val="00835054"/>
    <w:rsid w:val="00844A4C"/>
    <w:rsid w:val="0088179F"/>
    <w:rsid w:val="00881A5E"/>
    <w:rsid w:val="00881EA3"/>
    <w:rsid w:val="008864A6"/>
    <w:rsid w:val="00886C41"/>
    <w:rsid w:val="008A0519"/>
    <w:rsid w:val="008A4B64"/>
    <w:rsid w:val="008A5250"/>
    <w:rsid w:val="008B6F1E"/>
    <w:rsid w:val="008C3633"/>
    <w:rsid w:val="008C4E24"/>
    <w:rsid w:val="008C506C"/>
    <w:rsid w:val="008C614F"/>
    <w:rsid w:val="008C6761"/>
    <w:rsid w:val="008D0D77"/>
    <w:rsid w:val="008E182A"/>
    <w:rsid w:val="008E18FC"/>
    <w:rsid w:val="008F4340"/>
    <w:rsid w:val="00901F0C"/>
    <w:rsid w:val="00902767"/>
    <w:rsid w:val="0090700D"/>
    <w:rsid w:val="00907C69"/>
    <w:rsid w:val="00911AF6"/>
    <w:rsid w:val="009123D7"/>
    <w:rsid w:val="009176CF"/>
    <w:rsid w:val="00930472"/>
    <w:rsid w:val="00937179"/>
    <w:rsid w:val="0093764B"/>
    <w:rsid w:val="00951A43"/>
    <w:rsid w:val="00965390"/>
    <w:rsid w:val="00966129"/>
    <w:rsid w:val="0096780E"/>
    <w:rsid w:val="0097408B"/>
    <w:rsid w:val="009750EE"/>
    <w:rsid w:val="0097796F"/>
    <w:rsid w:val="00977D45"/>
    <w:rsid w:val="00981706"/>
    <w:rsid w:val="00984E93"/>
    <w:rsid w:val="009913FB"/>
    <w:rsid w:val="0099620E"/>
    <w:rsid w:val="00996A74"/>
    <w:rsid w:val="00996F47"/>
    <w:rsid w:val="009A3CDF"/>
    <w:rsid w:val="009A4336"/>
    <w:rsid w:val="009A7612"/>
    <w:rsid w:val="009B620B"/>
    <w:rsid w:val="009C23DC"/>
    <w:rsid w:val="009C3264"/>
    <w:rsid w:val="009C35D0"/>
    <w:rsid w:val="009D056F"/>
    <w:rsid w:val="009D5F69"/>
    <w:rsid w:val="009D5F8F"/>
    <w:rsid w:val="009E29CF"/>
    <w:rsid w:val="009F094A"/>
    <w:rsid w:val="00A013BC"/>
    <w:rsid w:val="00A03235"/>
    <w:rsid w:val="00A060FF"/>
    <w:rsid w:val="00A1102A"/>
    <w:rsid w:val="00A1164D"/>
    <w:rsid w:val="00A126DA"/>
    <w:rsid w:val="00A2449D"/>
    <w:rsid w:val="00A26465"/>
    <w:rsid w:val="00A336AE"/>
    <w:rsid w:val="00A443F8"/>
    <w:rsid w:val="00A46351"/>
    <w:rsid w:val="00A52333"/>
    <w:rsid w:val="00A6529D"/>
    <w:rsid w:val="00A708A0"/>
    <w:rsid w:val="00A7297C"/>
    <w:rsid w:val="00A7670E"/>
    <w:rsid w:val="00A7720F"/>
    <w:rsid w:val="00A777D1"/>
    <w:rsid w:val="00A87873"/>
    <w:rsid w:val="00A9324D"/>
    <w:rsid w:val="00A970F4"/>
    <w:rsid w:val="00AA502C"/>
    <w:rsid w:val="00AA6FC3"/>
    <w:rsid w:val="00AB536B"/>
    <w:rsid w:val="00AC58B4"/>
    <w:rsid w:val="00AC728E"/>
    <w:rsid w:val="00AC7B2E"/>
    <w:rsid w:val="00AD03E9"/>
    <w:rsid w:val="00AD0BC2"/>
    <w:rsid w:val="00AD0C9B"/>
    <w:rsid w:val="00AD2715"/>
    <w:rsid w:val="00AE34CC"/>
    <w:rsid w:val="00AF3518"/>
    <w:rsid w:val="00B030D5"/>
    <w:rsid w:val="00B13C99"/>
    <w:rsid w:val="00B27D0D"/>
    <w:rsid w:val="00B32A40"/>
    <w:rsid w:val="00B5057D"/>
    <w:rsid w:val="00B52181"/>
    <w:rsid w:val="00B634C1"/>
    <w:rsid w:val="00B72720"/>
    <w:rsid w:val="00BB3F42"/>
    <w:rsid w:val="00BC4990"/>
    <w:rsid w:val="00BE27A2"/>
    <w:rsid w:val="00BE55C7"/>
    <w:rsid w:val="00BE7991"/>
    <w:rsid w:val="00BF3DF8"/>
    <w:rsid w:val="00BF5D82"/>
    <w:rsid w:val="00C02DE1"/>
    <w:rsid w:val="00C05C2A"/>
    <w:rsid w:val="00C15CEF"/>
    <w:rsid w:val="00C229CB"/>
    <w:rsid w:val="00C22ADE"/>
    <w:rsid w:val="00C270F5"/>
    <w:rsid w:val="00C27ED8"/>
    <w:rsid w:val="00C33BE4"/>
    <w:rsid w:val="00C37B8C"/>
    <w:rsid w:val="00C433B9"/>
    <w:rsid w:val="00C43E74"/>
    <w:rsid w:val="00C46CD2"/>
    <w:rsid w:val="00C50889"/>
    <w:rsid w:val="00C54024"/>
    <w:rsid w:val="00C542C6"/>
    <w:rsid w:val="00C5637D"/>
    <w:rsid w:val="00C64FA1"/>
    <w:rsid w:val="00C72122"/>
    <w:rsid w:val="00C756B9"/>
    <w:rsid w:val="00C851A6"/>
    <w:rsid w:val="00CA297A"/>
    <w:rsid w:val="00CB694A"/>
    <w:rsid w:val="00CC41F0"/>
    <w:rsid w:val="00CD6910"/>
    <w:rsid w:val="00CE0544"/>
    <w:rsid w:val="00CE2CEA"/>
    <w:rsid w:val="00D062E4"/>
    <w:rsid w:val="00D10D0B"/>
    <w:rsid w:val="00D16467"/>
    <w:rsid w:val="00D2422A"/>
    <w:rsid w:val="00D25729"/>
    <w:rsid w:val="00D4036E"/>
    <w:rsid w:val="00D47D91"/>
    <w:rsid w:val="00D50D84"/>
    <w:rsid w:val="00D541D8"/>
    <w:rsid w:val="00D60DC0"/>
    <w:rsid w:val="00D61D47"/>
    <w:rsid w:val="00D65DBF"/>
    <w:rsid w:val="00D66619"/>
    <w:rsid w:val="00D70FC6"/>
    <w:rsid w:val="00D710CD"/>
    <w:rsid w:val="00D758CA"/>
    <w:rsid w:val="00D76CA7"/>
    <w:rsid w:val="00D83151"/>
    <w:rsid w:val="00D91399"/>
    <w:rsid w:val="00D960A7"/>
    <w:rsid w:val="00DA3844"/>
    <w:rsid w:val="00DA63C0"/>
    <w:rsid w:val="00DA7E1E"/>
    <w:rsid w:val="00DB24FE"/>
    <w:rsid w:val="00DD6EA4"/>
    <w:rsid w:val="00DD7347"/>
    <w:rsid w:val="00DE50CB"/>
    <w:rsid w:val="00DE593A"/>
    <w:rsid w:val="00DE661B"/>
    <w:rsid w:val="00DF4085"/>
    <w:rsid w:val="00DF460A"/>
    <w:rsid w:val="00DF58B6"/>
    <w:rsid w:val="00E07211"/>
    <w:rsid w:val="00E10F80"/>
    <w:rsid w:val="00E12A6C"/>
    <w:rsid w:val="00E1746C"/>
    <w:rsid w:val="00E2225D"/>
    <w:rsid w:val="00E224DA"/>
    <w:rsid w:val="00E2737D"/>
    <w:rsid w:val="00E378A3"/>
    <w:rsid w:val="00E470EF"/>
    <w:rsid w:val="00E5586F"/>
    <w:rsid w:val="00E67F4D"/>
    <w:rsid w:val="00E7734B"/>
    <w:rsid w:val="00E81077"/>
    <w:rsid w:val="00E84833"/>
    <w:rsid w:val="00E9602E"/>
    <w:rsid w:val="00EB51E2"/>
    <w:rsid w:val="00EB73CB"/>
    <w:rsid w:val="00EB74C7"/>
    <w:rsid w:val="00ED476F"/>
    <w:rsid w:val="00EE2AE5"/>
    <w:rsid w:val="00EF1262"/>
    <w:rsid w:val="00EF5050"/>
    <w:rsid w:val="00F004E6"/>
    <w:rsid w:val="00F16FFB"/>
    <w:rsid w:val="00F17D13"/>
    <w:rsid w:val="00F2253D"/>
    <w:rsid w:val="00F340B8"/>
    <w:rsid w:val="00F43ED7"/>
    <w:rsid w:val="00F51001"/>
    <w:rsid w:val="00F60EA2"/>
    <w:rsid w:val="00F6110C"/>
    <w:rsid w:val="00F6620A"/>
    <w:rsid w:val="00F67751"/>
    <w:rsid w:val="00F70FAC"/>
    <w:rsid w:val="00F73C08"/>
    <w:rsid w:val="00F7455A"/>
    <w:rsid w:val="00F74861"/>
    <w:rsid w:val="00F75823"/>
    <w:rsid w:val="00F80E18"/>
    <w:rsid w:val="00F93BE4"/>
    <w:rsid w:val="00F9647F"/>
    <w:rsid w:val="00FD19F6"/>
    <w:rsid w:val="00FE1B8E"/>
    <w:rsid w:val="00FE7DD6"/>
    <w:rsid w:val="00FF0678"/>
    <w:rsid w:val="00FF6862"/>
    <w:rsid w:val="0154432C"/>
    <w:rsid w:val="01AC69C7"/>
    <w:rsid w:val="02BE61A4"/>
    <w:rsid w:val="05AD4E62"/>
    <w:rsid w:val="07700495"/>
    <w:rsid w:val="0D597A44"/>
    <w:rsid w:val="0D5D6034"/>
    <w:rsid w:val="10CA30BA"/>
    <w:rsid w:val="113C3978"/>
    <w:rsid w:val="1208048B"/>
    <w:rsid w:val="12BF0C69"/>
    <w:rsid w:val="15BE60A3"/>
    <w:rsid w:val="16C3373C"/>
    <w:rsid w:val="19551E74"/>
    <w:rsid w:val="1A616780"/>
    <w:rsid w:val="1A9510AF"/>
    <w:rsid w:val="1BF05F7D"/>
    <w:rsid w:val="1F732F30"/>
    <w:rsid w:val="219A3B5D"/>
    <w:rsid w:val="23C130DD"/>
    <w:rsid w:val="25533E75"/>
    <w:rsid w:val="25C65012"/>
    <w:rsid w:val="27AB5CE0"/>
    <w:rsid w:val="2A2C22B2"/>
    <w:rsid w:val="2EE134FC"/>
    <w:rsid w:val="33A76510"/>
    <w:rsid w:val="3A740225"/>
    <w:rsid w:val="3AE33E74"/>
    <w:rsid w:val="3D403169"/>
    <w:rsid w:val="41923943"/>
    <w:rsid w:val="43E4616B"/>
    <w:rsid w:val="454C460A"/>
    <w:rsid w:val="467D5691"/>
    <w:rsid w:val="46E22E48"/>
    <w:rsid w:val="4D97126E"/>
    <w:rsid w:val="4DE536A2"/>
    <w:rsid w:val="4F0379BB"/>
    <w:rsid w:val="4F45612F"/>
    <w:rsid w:val="53CF783A"/>
    <w:rsid w:val="556201D2"/>
    <w:rsid w:val="580661D4"/>
    <w:rsid w:val="599B456B"/>
    <w:rsid w:val="5ED936B4"/>
    <w:rsid w:val="641A73D4"/>
    <w:rsid w:val="669D6BA7"/>
    <w:rsid w:val="68513241"/>
    <w:rsid w:val="68865BE1"/>
    <w:rsid w:val="698B3C62"/>
    <w:rsid w:val="6BD9082C"/>
    <w:rsid w:val="6C144C52"/>
    <w:rsid w:val="6F3A1E0F"/>
    <w:rsid w:val="701D0A73"/>
    <w:rsid w:val="724C7B39"/>
    <w:rsid w:val="7484014F"/>
    <w:rsid w:val="74E33BE9"/>
    <w:rsid w:val="753B0A1F"/>
    <w:rsid w:val="766F4A3B"/>
    <w:rsid w:val="76A1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0C81A22"/>
  <w15:docId w15:val="{262C86E7-ADD5-4FA6-B358-3B81ECD30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720E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84067"/>
    <w:pPr>
      <w:keepNext/>
      <w:keepLines/>
      <w:outlineLvl w:val="0"/>
    </w:pPr>
    <w:rPr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A03DD"/>
    <w:pPr>
      <w:keepNext/>
      <w:keepLines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paragraph" w:styleId="HTML">
    <w:name w:val="HTML Preformatted"/>
    <w:basedOn w:val="a"/>
    <w:link w:val="HTML0"/>
    <w:uiPriority w:val="99"/>
    <w:semiHidden/>
    <w:unhideWhenUsed/>
    <w:rsid w:val="00E67F4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67F4D"/>
    <w:rPr>
      <w:rFonts w:ascii="Courier New" w:hAnsi="Courier New" w:cs="Courier New"/>
      <w:kern w:val="2"/>
    </w:rPr>
  </w:style>
  <w:style w:type="paragraph" w:styleId="aa">
    <w:name w:val="List Paragraph"/>
    <w:basedOn w:val="a"/>
    <w:uiPriority w:val="99"/>
    <w:rsid w:val="0005233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A03DD"/>
    <w:rPr>
      <w:rFonts w:asciiTheme="majorHAnsi" w:eastAsiaTheme="majorEastAsia" w:hAnsiTheme="majorHAnsi" w:cstheme="majorBidi"/>
      <w:b/>
      <w:bCs/>
      <w:kern w:val="2"/>
      <w:sz w:val="28"/>
      <w:szCs w:val="32"/>
    </w:rPr>
  </w:style>
  <w:style w:type="table" w:styleId="ab">
    <w:name w:val="Table Grid"/>
    <w:basedOn w:val="a1"/>
    <w:uiPriority w:val="39"/>
    <w:rsid w:val="00F758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284067"/>
    <w:rPr>
      <w:bCs/>
      <w:kern w:val="44"/>
      <w:sz w:val="28"/>
      <w:szCs w:val="44"/>
    </w:rPr>
  </w:style>
  <w:style w:type="character" w:styleId="ac">
    <w:name w:val="annotation reference"/>
    <w:basedOn w:val="a0"/>
    <w:uiPriority w:val="99"/>
    <w:semiHidden/>
    <w:unhideWhenUsed/>
    <w:rsid w:val="00AD0C9B"/>
    <w:rPr>
      <w:sz w:val="21"/>
      <w:szCs w:val="21"/>
    </w:rPr>
  </w:style>
  <w:style w:type="paragraph" w:styleId="ad">
    <w:name w:val="annotation text"/>
    <w:basedOn w:val="a"/>
    <w:link w:val="ae"/>
    <w:uiPriority w:val="99"/>
    <w:unhideWhenUsed/>
    <w:rsid w:val="00AD0C9B"/>
    <w:pPr>
      <w:jc w:val="left"/>
    </w:pPr>
  </w:style>
  <w:style w:type="character" w:customStyle="1" w:styleId="ae">
    <w:name w:val="批注文字 字符"/>
    <w:basedOn w:val="a0"/>
    <w:link w:val="ad"/>
    <w:uiPriority w:val="99"/>
    <w:rsid w:val="00AD0C9B"/>
    <w:rPr>
      <w:kern w:val="2"/>
      <w:sz w:val="21"/>
      <w:szCs w:val="22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D0C9B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AD0C9B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5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5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8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9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5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4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1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8/08/relationships/commentsExtensible" Target="commentsExtensible.xml"/><Relationship Id="rId18" Type="http://schemas.openxmlformats.org/officeDocument/2006/relationships/footer" Target="footer1.xml"/><Relationship Id="rId26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microsoft.com/office/2016/09/relationships/commentsIds" Target="commentsIds.xml"/><Relationship Id="rId17" Type="http://schemas.openxmlformats.org/officeDocument/2006/relationships/header" Target="header2.xml"/><Relationship Id="rId25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29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commentsExtended" Target="commentsExtended.xml"/><Relationship Id="rId24" Type="http://schemas.openxmlformats.org/officeDocument/2006/relationships/image" Target="media/image6.png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5.png"/><Relationship Id="rId28" Type="http://schemas.openxmlformats.org/officeDocument/2006/relationships/fontTable" Target="fontTable.xml"/><Relationship Id="rId10" Type="http://schemas.openxmlformats.org/officeDocument/2006/relationships/comments" Target="comments.xml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2.png"/><Relationship Id="rId22" Type="http://schemas.openxmlformats.org/officeDocument/2006/relationships/image" Target="media/image4.jpeg"/><Relationship Id="rId27" Type="http://schemas.openxmlformats.org/officeDocument/2006/relationships/image" Target="media/image9.png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6368;&#26032;&#31616;&#21382;&#20010;&#20154;&#31616;&#21382;&#31616;&#27905;&#31616;&#21382;&#20010;&#24615;&#31616;&#21382;&#21019;&#24847;&#31616;&#21382;x122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1DC193-16E6-4E8E-9C34-CF2877294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简历-最新简历个人简历简洁简历个性简历创意简历x122.docx</Template>
  <TotalTime>2069</TotalTime>
  <Pages>8</Pages>
  <Words>2096</Words>
  <Characters>2516</Characters>
  <Application>Microsoft Office Word</Application>
  <DocSecurity>0</DocSecurity>
  <Lines>109</Lines>
  <Paragraphs>104</Paragraphs>
  <ScaleCrop>false</ScaleCrop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kedao</dc:creator>
  <cp:lastModifiedBy>ge lei</cp:lastModifiedBy>
  <cp:revision>327</cp:revision>
  <cp:lastPrinted>2025-06-16T15:07:00Z</cp:lastPrinted>
  <dcterms:created xsi:type="dcterms:W3CDTF">2017-07-14T08:26:00Z</dcterms:created>
  <dcterms:modified xsi:type="dcterms:W3CDTF">2026-02-26T11:01:00Z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